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844" w:rsidRPr="00B30668" w:rsidRDefault="00B30668" w:rsidP="00380CA0">
      <w:pPr>
        <w:spacing w:beforeLines="800" w:after="120"/>
        <w:ind w:leftChars="-246" w:left="1" w:hangingChars="109" w:hanging="567"/>
        <w:jc w:val="center"/>
        <w:rPr>
          <w:rFonts w:ascii="Arial" w:eastAsia="微软雅黑" w:hAnsi="Arial" w:cs="Arial"/>
          <w:b/>
          <w:bCs/>
          <w:spacing w:val="0"/>
          <w:sz w:val="72"/>
          <w:szCs w:val="72"/>
        </w:rPr>
      </w:pPr>
      <w:bookmarkStart w:id="0" w:name="OLE_LINK170"/>
      <w:bookmarkStart w:id="1" w:name="OLE_LINK171"/>
      <w:r w:rsidRPr="00B30668">
        <w:rPr>
          <w:rFonts w:ascii="Arial" w:eastAsia="微软雅黑" w:hAnsi="Arial" w:cs="Arial" w:hint="eastAsia"/>
          <w:b/>
          <w:spacing w:val="0"/>
          <w:sz w:val="52"/>
          <w:szCs w:val="52"/>
        </w:rPr>
        <w:t>软件</w:t>
      </w:r>
      <w:r w:rsidR="00380CA0">
        <w:rPr>
          <w:rFonts w:ascii="Arial" w:eastAsia="微软雅黑" w:hAnsi="Arial" w:cs="Arial" w:hint="eastAsia"/>
          <w:b/>
          <w:spacing w:val="0"/>
          <w:sz w:val="52"/>
          <w:szCs w:val="52"/>
        </w:rPr>
        <w:t>更新</w:t>
      </w:r>
      <w:r w:rsidRPr="00B30668">
        <w:rPr>
          <w:rFonts w:ascii="Arial" w:eastAsia="微软雅黑" w:hAnsi="Arial" w:cs="Arial" w:hint="eastAsia"/>
          <w:b/>
          <w:spacing w:val="0"/>
          <w:sz w:val="52"/>
          <w:szCs w:val="52"/>
        </w:rPr>
        <w:t>升级说明书</w:t>
      </w:r>
      <w:bookmarkEnd w:id="0"/>
      <w:bookmarkEnd w:id="1"/>
    </w:p>
    <w:p w:rsidR="00087844" w:rsidRPr="00087844" w:rsidRDefault="00087844" w:rsidP="00380CA0">
      <w:pPr>
        <w:spacing w:before="120" w:afterLines="1400"/>
        <w:ind w:right="23"/>
        <w:jc w:val="center"/>
        <w:rPr>
          <w:rFonts w:ascii="Arial" w:eastAsia="微软雅黑" w:hAnsi="Arial" w:cs="Arial"/>
          <w:bCs/>
          <w:spacing w:val="0"/>
          <w:sz w:val="72"/>
          <w:szCs w:val="72"/>
        </w:rPr>
      </w:pPr>
    </w:p>
    <w:p w:rsidR="003C7A63" w:rsidRPr="007B27F2" w:rsidRDefault="003C7A63" w:rsidP="00380CA0">
      <w:pPr>
        <w:pStyle w:val="t1"/>
        <w:keepNext w:val="0"/>
        <w:topLinePunct/>
        <w:spacing w:afterLines="100" w:line="240" w:lineRule="atLeast"/>
        <w:rPr>
          <w:rFonts w:ascii="Arial" w:hAnsi="Arial" w:cs="Arial"/>
          <w:bCs/>
          <w:szCs w:val="24"/>
        </w:rPr>
        <w:sectPr w:rsidR="003C7A63" w:rsidRPr="007B27F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134" w:right="1797" w:bottom="1134" w:left="1797" w:header="851" w:footer="851" w:gutter="0"/>
          <w:cols w:space="425"/>
          <w:titlePg/>
          <w:docGrid w:type="lines" w:linePitch="312"/>
        </w:sectPr>
      </w:pPr>
    </w:p>
    <w:p w:rsidR="003230E7" w:rsidRDefault="003230E7">
      <w:pPr>
        <w:widowControl/>
        <w:spacing w:before="0" w:after="0" w:line="240" w:lineRule="auto"/>
        <w:jc w:val="left"/>
        <w:rPr>
          <w:rFonts w:ascii="Arial" w:eastAsia="微软雅黑" w:hAnsi="Arial" w:cs="Arial"/>
          <w:spacing w:val="0"/>
          <w:sz w:val="30"/>
          <w:szCs w:val="30"/>
        </w:rPr>
      </w:pPr>
      <w:bookmarkStart w:id="2" w:name="_Toc231726752"/>
      <w:bookmarkStart w:id="3" w:name="_Toc46482658"/>
      <w:r>
        <w:rPr>
          <w:rFonts w:ascii="Arial" w:eastAsia="微软雅黑" w:hAnsi="Arial" w:cs="Arial"/>
          <w:spacing w:val="0"/>
          <w:sz w:val="30"/>
          <w:szCs w:val="30"/>
        </w:rPr>
        <w:lastRenderedPageBreak/>
        <w:br w:type="page"/>
      </w:r>
    </w:p>
    <w:p w:rsidR="003C7A63" w:rsidRDefault="00EF783D" w:rsidP="00380CA0">
      <w:pPr>
        <w:pStyle w:val="a3"/>
        <w:spacing w:beforeLines="150" w:afterLines="100" w:line="360" w:lineRule="exact"/>
        <w:ind w:firstLine="0"/>
        <w:jc w:val="center"/>
        <w:rPr>
          <w:rFonts w:ascii="Arial" w:eastAsia="微软雅黑" w:hAnsi="Arial" w:cs="Arial"/>
          <w:spacing w:val="0"/>
          <w:sz w:val="30"/>
          <w:szCs w:val="30"/>
        </w:rPr>
      </w:pPr>
      <w:r>
        <w:rPr>
          <w:rFonts w:ascii="Arial" w:eastAsia="微软雅黑" w:hAnsi="Arial" w:cs="Arial"/>
          <w:spacing w:val="0"/>
          <w:sz w:val="30"/>
          <w:szCs w:val="30"/>
        </w:rPr>
        <w:lastRenderedPageBreak/>
        <w:t>目</w:t>
      </w:r>
      <w:r>
        <w:rPr>
          <w:rFonts w:ascii="Arial" w:eastAsia="微软雅黑" w:hAnsi="Arial" w:cs="Arial"/>
          <w:spacing w:val="0"/>
          <w:sz w:val="30"/>
          <w:szCs w:val="30"/>
        </w:rPr>
        <w:t xml:space="preserve"> </w:t>
      </w:r>
      <w:r>
        <w:rPr>
          <w:rFonts w:ascii="Arial" w:eastAsia="微软雅黑" w:hAnsi="Arial" w:cs="Arial"/>
          <w:spacing w:val="0"/>
          <w:sz w:val="30"/>
          <w:szCs w:val="30"/>
        </w:rPr>
        <w:t>录</w:t>
      </w:r>
    </w:p>
    <w:bookmarkStart w:id="4" w:name="_Toc241318197"/>
    <w:p w:rsidR="008A4826" w:rsidRDefault="00C238F9">
      <w:pPr>
        <w:pStyle w:val="10"/>
        <w:rPr>
          <w:rFonts w:asciiTheme="minorHAnsi" w:eastAsiaTheme="minorEastAsia" w:hAnsiTheme="minorHAnsi" w:cstheme="minorBidi"/>
          <w:b w:val="0"/>
          <w:bCs w:val="0"/>
          <w:caps w:val="0"/>
          <w:noProof/>
          <w:spacing w:val="0"/>
          <w:szCs w:val="22"/>
        </w:rPr>
      </w:pPr>
      <w:r w:rsidRPr="00C238F9">
        <w:rPr>
          <w:rFonts w:ascii="Arial" w:hAnsi="Arial" w:cs="Arial"/>
          <w:b w:val="0"/>
          <w:bCs w:val="0"/>
          <w:caps w:val="0"/>
          <w:spacing w:val="0"/>
        </w:rPr>
        <w:fldChar w:fldCharType="begin"/>
      </w:r>
      <w:r w:rsidR="00EF783D">
        <w:rPr>
          <w:rFonts w:ascii="Arial" w:hAnsi="Arial" w:cs="Arial"/>
          <w:b w:val="0"/>
          <w:bCs w:val="0"/>
          <w:caps w:val="0"/>
          <w:spacing w:val="0"/>
        </w:rPr>
        <w:instrText xml:space="preserve"> TOC \o "1-2" \f \t "</w:instrText>
      </w:r>
      <w:r w:rsidR="00EF783D">
        <w:rPr>
          <w:rFonts w:ascii="Arial" w:hAnsi="Arial" w:cs="Arial"/>
          <w:b w:val="0"/>
          <w:bCs w:val="0"/>
          <w:caps w:val="0"/>
          <w:spacing w:val="0"/>
        </w:rPr>
        <w:instrText>标题</w:instrText>
      </w:r>
      <w:r w:rsidR="00EF783D">
        <w:rPr>
          <w:rFonts w:ascii="Arial" w:hAnsi="Arial" w:cs="Arial"/>
          <w:b w:val="0"/>
          <w:bCs w:val="0"/>
          <w:caps w:val="0"/>
          <w:spacing w:val="0"/>
        </w:rPr>
        <w:instrText xml:space="preserve"> 3,3,</w:instrText>
      </w:r>
      <w:r w:rsidR="00EF783D">
        <w:rPr>
          <w:rFonts w:ascii="Arial" w:hAnsi="Arial" w:cs="Arial"/>
          <w:b w:val="0"/>
          <w:bCs w:val="0"/>
          <w:caps w:val="0"/>
          <w:spacing w:val="0"/>
        </w:rPr>
        <w:instrText>标题</w:instrText>
      </w:r>
      <w:r w:rsidR="00EF783D">
        <w:rPr>
          <w:rFonts w:ascii="Arial" w:hAnsi="Arial" w:cs="Arial"/>
          <w:b w:val="0"/>
          <w:bCs w:val="0"/>
          <w:caps w:val="0"/>
          <w:spacing w:val="0"/>
        </w:rPr>
        <w:instrText xml:space="preserve"> 4,4,</w:instrText>
      </w:r>
      <w:r w:rsidR="00EF783D">
        <w:rPr>
          <w:rFonts w:ascii="Arial" w:hAnsi="Arial" w:cs="Arial"/>
          <w:b w:val="0"/>
          <w:bCs w:val="0"/>
          <w:caps w:val="0"/>
          <w:spacing w:val="0"/>
        </w:rPr>
        <w:instrText>标题</w:instrText>
      </w:r>
      <w:r w:rsidR="00EF783D">
        <w:rPr>
          <w:rFonts w:ascii="Arial" w:hAnsi="Arial" w:cs="Arial"/>
          <w:b w:val="0"/>
          <w:bCs w:val="0"/>
          <w:caps w:val="0"/>
          <w:spacing w:val="0"/>
        </w:rPr>
        <w:instrText xml:space="preserve"> 5,5,</w:instrText>
      </w:r>
      <w:r w:rsidR="00EF783D">
        <w:rPr>
          <w:rFonts w:ascii="Arial" w:hAnsi="Arial" w:cs="Arial"/>
          <w:b w:val="0"/>
          <w:bCs w:val="0"/>
          <w:caps w:val="0"/>
          <w:spacing w:val="0"/>
        </w:rPr>
        <w:instrText>样式</w:instrText>
      </w:r>
      <w:r w:rsidR="00EF783D">
        <w:rPr>
          <w:rFonts w:ascii="Arial" w:hAnsi="Arial" w:cs="Arial"/>
          <w:b w:val="0"/>
          <w:bCs w:val="0"/>
          <w:caps w:val="0"/>
          <w:spacing w:val="0"/>
        </w:rPr>
        <w:instrText>4,3,A-4,4,</w:instrText>
      </w:r>
      <w:r w:rsidR="00EF783D">
        <w:rPr>
          <w:rFonts w:ascii="Arial" w:hAnsi="Arial" w:cs="Arial"/>
          <w:b w:val="0"/>
          <w:bCs w:val="0"/>
          <w:caps w:val="0"/>
          <w:spacing w:val="0"/>
        </w:rPr>
        <w:instrText>第一部分</w:instrText>
      </w:r>
      <w:r w:rsidR="00EF783D">
        <w:rPr>
          <w:rFonts w:ascii="Arial" w:hAnsi="Arial" w:cs="Arial"/>
          <w:b w:val="0"/>
          <w:bCs w:val="0"/>
          <w:caps w:val="0"/>
          <w:spacing w:val="0"/>
        </w:rPr>
        <w:instrText>,1,</w:instrText>
      </w:r>
      <w:r w:rsidR="00EF783D">
        <w:rPr>
          <w:rFonts w:ascii="Arial" w:hAnsi="Arial" w:cs="Arial"/>
          <w:b w:val="0"/>
          <w:bCs w:val="0"/>
          <w:caps w:val="0"/>
          <w:spacing w:val="0"/>
        </w:rPr>
        <w:instrText>附录</w:instrText>
      </w:r>
      <w:r w:rsidR="00EF783D">
        <w:rPr>
          <w:rFonts w:ascii="Arial" w:hAnsi="Arial" w:cs="Arial"/>
          <w:b w:val="0"/>
          <w:bCs w:val="0"/>
          <w:caps w:val="0"/>
          <w:spacing w:val="0"/>
        </w:rPr>
        <w:instrText xml:space="preserve">,1" </w:instrText>
      </w:r>
      <w:r w:rsidRPr="00C238F9">
        <w:rPr>
          <w:rFonts w:ascii="Arial" w:hAnsi="Arial" w:cs="Arial"/>
          <w:b w:val="0"/>
          <w:bCs w:val="0"/>
          <w:caps w:val="0"/>
          <w:spacing w:val="0"/>
        </w:rPr>
        <w:fldChar w:fldCharType="separate"/>
      </w:r>
      <w:r w:rsidR="008A4826">
        <w:rPr>
          <w:rFonts w:hint="eastAsia"/>
          <w:noProof/>
        </w:rPr>
        <w:t>第</w:t>
      </w:r>
      <w:r w:rsidR="008A4826">
        <w:rPr>
          <w:rFonts w:hint="eastAsia"/>
          <w:noProof/>
        </w:rPr>
        <w:t xml:space="preserve"> 1 </w:t>
      </w:r>
      <w:r w:rsidR="008A4826">
        <w:rPr>
          <w:rFonts w:hint="eastAsia"/>
          <w:noProof/>
        </w:rPr>
        <w:t>章</w:t>
      </w:r>
      <w:r w:rsidR="008A4826">
        <w:rPr>
          <w:rFonts w:asciiTheme="minorHAnsi" w:eastAsiaTheme="minorEastAsia" w:hAnsiTheme="minorHAnsi" w:cstheme="minorBidi"/>
          <w:b w:val="0"/>
          <w:bCs w:val="0"/>
          <w:caps w:val="0"/>
          <w:noProof/>
          <w:spacing w:val="0"/>
          <w:szCs w:val="22"/>
        </w:rPr>
        <w:tab/>
      </w:r>
      <w:r w:rsidR="008A4826">
        <w:rPr>
          <w:rFonts w:hint="eastAsia"/>
          <w:noProof/>
        </w:rPr>
        <w:t>前言</w:t>
      </w:r>
      <w:r w:rsidR="008A4826">
        <w:rPr>
          <w:noProof/>
        </w:rPr>
        <w:tab/>
      </w:r>
      <w:r>
        <w:rPr>
          <w:noProof/>
        </w:rPr>
        <w:fldChar w:fldCharType="begin"/>
      </w:r>
      <w:r w:rsidR="008A4826">
        <w:rPr>
          <w:noProof/>
        </w:rPr>
        <w:instrText xml:space="preserve"> PAGEREF _Toc525290744 \h </w:instrText>
      </w:r>
      <w:r>
        <w:rPr>
          <w:noProof/>
        </w:rPr>
      </w:r>
      <w:r>
        <w:rPr>
          <w:noProof/>
        </w:rPr>
        <w:fldChar w:fldCharType="separate"/>
      </w:r>
      <w:r w:rsidR="008A4826">
        <w:rPr>
          <w:noProof/>
        </w:rPr>
        <w:t>3</w:t>
      </w:r>
      <w:r>
        <w:rPr>
          <w:noProof/>
        </w:rPr>
        <w:fldChar w:fldCharType="end"/>
      </w:r>
    </w:p>
    <w:p w:rsidR="008A4826" w:rsidRDefault="008A4826">
      <w:pPr>
        <w:pStyle w:val="22"/>
        <w:rPr>
          <w:rFonts w:asciiTheme="minorHAnsi" w:eastAsiaTheme="minorEastAsia" w:hAnsiTheme="minorHAnsi" w:cstheme="minorBidi"/>
          <w:smallCaps w:val="0"/>
          <w:noProof/>
          <w:spacing w:val="0"/>
          <w:sz w:val="21"/>
          <w:szCs w:val="22"/>
        </w:rPr>
      </w:pPr>
      <w:r w:rsidRPr="005C4F44">
        <w:rPr>
          <w:rFonts w:ascii="Times New Roman" w:hAnsi="Times New Roman"/>
          <w:noProof/>
          <w:color w:val="000000"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spacing w:val="0"/>
          <w:sz w:val="21"/>
          <w:szCs w:val="22"/>
        </w:rPr>
        <w:tab/>
      </w:r>
      <w:r w:rsidRPr="005C4F44">
        <w:rPr>
          <w:rFonts w:ascii="Arial" w:hAnsi="Arial" w:hint="eastAsia"/>
          <w:noProof/>
        </w:rPr>
        <w:t>编写目标</w:t>
      </w:r>
      <w:r>
        <w:rPr>
          <w:noProof/>
        </w:rPr>
        <w:tab/>
      </w:r>
      <w:r w:rsidR="00C238F9">
        <w:rPr>
          <w:noProof/>
        </w:rPr>
        <w:fldChar w:fldCharType="begin"/>
      </w:r>
      <w:r>
        <w:rPr>
          <w:noProof/>
        </w:rPr>
        <w:instrText xml:space="preserve"> PAGEREF _Toc525290745 \h </w:instrText>
      </w:r>
      <w:r w:rsidR="00C238F9">
        <w:rPr>
          <w:noProof/>
        </w:rPr>
      </w:r>
      <w:r w:rsidR="00C238F9">
        <w:rPr>
          <w:noProof/>
        </w:rPr>
        <w:fldChar w:fldCharType="separate"/>
      </w:r>
      <w:r>
        <w:rPr>
          <w:noProof/>
        </w:rPr>
        <w:t>3</w:t>
      </w:r>
      <w:r w:rsidR="00C238F9">
        <w:rPr>
          <w:noProof/>
        </w:rPr>
        <w:fldChar w:fldCharType="end"/>
      </w:r>
    </w:p>
    <w:p w:rsidR="008A4826" w:rsidRDefault="008A4826">
      <w:pPr>
        <w:pStyle w:val="10"/>
        <w:rPr>
          <w:rFonts w:asciiTheme="minorHAnsi" w:eastAsiaTheme="minorEastAsia" w:hAnsiTheme="minorHAnsi" w:cstheme="minorBidi"/>
          <w:b w:val="0"/>
          <w:bCs w:val="0"/>
          <w:caps w:val="0"/>
          <w:noProof/>
          <w:spacing w:val="0"/>
          <w:szCs w:val="22"/>
        </w:rPr>
      </w:pPr>
      <w:r>
        <w:rPr>
          <w:rFonts w:hint="eastAsia"/>
          <w:noProof/>
        </w:rPr>
        <w:t>第</w:t>
      </w:r>
      <w:r>
        <w:rPr>
          <w:rFonts w:hint="eastAsia"/>
          <w:noProof/>
        </w:rPr>
        <w:t xml:space="preserve"> 2 </w:t>
      </w:r>
      <w:r>
        <w:rPr>
          <w:rFonts w:hint="eastAsia"/>
          <w:noProof/>
        </w:rPr>
        <w:t>章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spacing w:val="0"/>
          <w:szCs w:val="22"/>
        </w:rPr>
        <w:tab/>
      </w:r>
      <w:r>
        <w:rPr>
          <w:rFonts w:hint="eastAsia"/>
          <w:noProof/>
        </w:rPr>
        <w:t>升级内容</w:t>
      </w:r>
      <w:r>
        <w:rPr>
          <w:noProof/>
        </w:rPr>
        <w:tab/>
      </w:r>
      <w:r w:rsidR="00C238F9">
        <w:rPr>
          <w:noProof/>
        </w:rPr>
        <w:fldChar w:fldCharType="begin"/>
      </w:r>
      <w:r>
        <w:rPr>
          <w:noProof/>
        </w:rPr>
        <w:instrText xml:space="preserve"> PAGEREF _Toc525290746 \h </w:instrText>
      </w:r>
      <w:r w:rsidR="00C238F9">
        <w:rPr>
          <w:noProof/>
        </w:rPr>
      </w:r>
      <w:r w:rsidR="00C238F9">
        <w:rPr>
          <w:noProof/>
        </w:rPr>
        <w:fldChar w:fldCharType="separate"/>
      </w:r>
      <w:r>
        <w:rPr>
          <w:noProof/>
        </w:rPr>
        <w:t>4</w:t>
      </w:r>
      <w:r w:rsidR="00C238F9">
        <w:rPr>
          <w:noProof/>
        </w:rPr>
        <w:fldChar w:fldCharType="end"/>
      </w:r>
    </w:p>
    <w:p w:rsidR="008A4826" w:rsidRDefault="008A4826">
      <w:pPr>
        <w:pStyle w:val="22"/>
        <w:rPr>
          <w:rFonts w:asciiTheme="minorHAnsi" w:eastAsiaTheme="minorEastAsia" w:hAnsiTheme="minorHAnsi" w:cstheme="minorBidi"/>
          <w:smallCaps w:val="0"/>
          <w:noProof/>
          <w:spacing w:val="0"/>
          <w:sz w:val="21"/>
          <w:szCs w:val="22"/>
        </w:rPr>
      </w:pPr>
      <w:r w:rsidRPr="005C4F44">
        <w:rPr>
          <w:rFonts w:ascii="Times New Roman" w:hAnsi="Times New Roman"/>
          <w:noProof/>
          <w:color w:val="000000"/>
        </w:rPr>
        <w:t>2.1</w:t>
      </w:r>
      <w:r>
        <w:rPr>
          <w:rFonts w:asciiTheme="minorHAnsi" w:eastAsiaTheme="minorEastAsia" w:hAnsiTheme="minorHAnsi" w:cstheme="minorBidi"/>
          <w:smallCaps w:val="0"/>
          <w:noProof/>
          <w:spacing w:val="0"/>
          <w:sz w:val="21"/>
          <w:szCs w:val="22"/>
        </w:rPr>
        <w:tab/>
      </w:r>
      <w:r w:rsidRPr="005C4F44">
        <w:rPr>
          <w:rFonts w:ascii="Arial" w:hAnsi="Arial" w:hint="eastAsia"/>
          <w:noProof/>
        </w:rPr>
        <w:t>系统问题</w:t>
      </w:r>
      <w:r>
        <w:rPr>
          <w:noProof/>
        </w:rPr>
        <w:tab/>
      </w:r>
      <w:r w:rsidR="00C238F9">
        <w:rPr>
          <w:noProof/>
        </w:rPr>
        <w:fldChar w:fldCharType="begin"/>
      </w:r>
      <w:r>
        <w:rPr>
          <w:noProof/>
        </w:rPr>
        <w:instrText xml:space="preserve"> PAGEREF _Toc525290747 \h </w:instrText>
      </w:r>
      <w:r w:rsidR="00C238F9">
        <w:rPr>
          <w:noProof/>
        </w:rPr>
      </w:r>
      <w:r w:rsidR="00C238F9">
        <w:rPr>
          <w:noProof/>
        </w:rPr>
        <w:fldChar w:fldCharType="separate"/>
      </w:r>
      <w:r>
        <w:rPr>
          <w:noProof/>
        </w:rPr>
        <w:t>4</w:t>
      </w:r>
      <w:r w:rsidR="00C238F9">
        <w:rPr>
          <w:noProof/>
        </w:rPr>
        <w:fldChar w:fldCharType="end"/>
      </w:r>
    </w:p>
    <w:p w:rsidR="008A4826" w:rsidRDefault="008A4826">
      <w:pPr>
        <w:pStyle w:val="22"/>
        <w:rPr>
          <w:rFonts w:asciiTheme="minorHAnsi" w:eastAsiaTheme="minorEastAsia" w:hAnsiTheme="minorHAnsi" w:cstheme="minorBidi"/>
          <w:smallCaps w:val="0"/>
          <w:noProof/>
          <w:spacing w:val="0"/>
          <w:sz w:val="21"/>
          <w:szCs w:val="22"/>
        </w:rPr>
      </w:pPr>
      <w:r w:rsidRPr="005C4F44">
        <w:rPr>
          <w:rFonts w:ascii="Times New Roman" w:hAnsi="Times New Roman"/>
          <w:noProof/>
          <w:color w:val="000000"/>
        </w:rPr>
        <w:t>2.2</w:t>
      </w:r>
      <w:r>
        <w:rPr>
          <w:rFonts w:asciiTheme="minorHAnsi" w:eastAsiaTheme="minorEastAsia" w:hAnsiTheme="minorHAnsi" w:cstheme="minorBidi"/>
          <w:smallCaps w:val="0"/>
          <w:noProof/>
          <w:spacing w:val="0"/>
          <w:sz w:val="21"/>
          <w:szCs w:val="22"/>
        </w:rPr>
        <w:tab/>
      </w:r>
      <w:r w:rsidRPr="005C4F44">
        <w:rPr>
          <w:rFonts w:ascii="Arial" w:hAnsi="Arial" w:hint="eastAsia"/>
          <w:noProof/>
        </w:rPr>
        <w:t>系统优化</w:t>
      </w:r>
      <w:r>
        <w:rPr>
          <w:noProof/>
        </w:rPr>
        <w:tab/>
      </w:r>
      <w:r w:rsidR="00C238F9">
        <w:rPr>
          <w:noProof/>
        </w:rPr>
        <w:fldChar w:fldCharType="begin"/>
      </w:r>
      <w:r>
        <w:rPr>
          <w:noProof/>
        </w:rPr>
        <w:instrText xml:space="preserve"> PAGEREF _Toc525290748 \h </w:instrText>
      </w:r>
      <w:r w:rsidR="00C238F9">
        <w:rPr>
          <w:noProof/>
        </w:rPr>
      </w:r>
      <w:r w:rsidR="00C238F9">
        <w:rPr>
          <w:noProof/>
        </w:rPr>
        <w:fldChar w:fldCharType="separate"/>
      </w:r>
      <w:r>
        <w:rPr>
          <w:noProof/>
        </w:rPr>
        <w:t>4</w:t>
      </w:r>
      <w:r w:rsidR="00C238F9">
        <w:rPr>
          <w:noProof/>
        </w:rPr>
        <w:fldChar w:fldCharType="end"/>
      </w:r>
    </w:p>
    <w:p w:rsidR="008A4826" w:rsidRDefault="008A4826">
      <w:pPr>
        <w:pStyle w:val="32"/>
        <w:rPr>
          <w:rFonts w:asciiTheme="minorHAnsi" w:eastAsiaTheme="minorEastAsia" w:hAnsiTheme="minorHAnsi" w:cstheme="minorBidi"/>
          <w:iCs w:val="0"/>
          <w:noProof/>
          <w:spacing w:val="0"/>
          <w:sz w:val="21"/>
          <w:szCs w:val="22"/>
        </w:rPr>
      </w:pPr>
      <w:r>
        <w:rPr>
          <w:noProof/>
        </w:rPr>
        <w:t>2.2.1</w:t>
      </w:r>
      <w:r>
        <w:rPr>
          <w:rFonts w:asciiTheme="minorHAnsi" w:eastAsiaTheme="minorEastAsia" w:hAnsiTheme="minorHAnsi" w:cstheme="minorBidi"/>
          <w:iCs w:val="0"/>
          <w:noProof/>
          <w:spacing w:val="0"/>
          <w:sz w:val="21"/>
          <w:szCs w:val="22"/>
        </w:rPr>
        <w:tab/>
      </w:r>
      <w:r>
        <w:rPr>
          <w:rFonts w:hint="eastAsia"/>
          <w:noProof/>
        </w:rPr>
        <w:t>【</w:t>
      </w:r>
      <w:r>
        <w:rPr>
          <w:noProof/>
        </w:rPr>
        <w:t>20180921#5012</w:t>
      </w:r>
      <w:r>
        <w:rPr>
          <w:rFonts w:hint="eastAsia"/>
          <w:noProof/>
        </w:rPr>
        <w:t>】查看签收材料时下载图片较慢问题的优化</w:t>
      </w:r>
      <w:r>
        <w:rPr>
          <w:noProof/>
        </w:rPr>
        <w:tab/>
      </w:r>
      <w:r w:rsidR="00C238F9">
        <w:rPr>
          <w:noProof/>
        </w:rPr>
        <w:fldChar w:fldCharType="begin"/>
      </w:r>
      <w:r>
        <w:rPr>
          <w:noProof/>
        </w:rPr>
        <w:instrText xml:space="preserve"> PAGEREF _Toc525290749 \h </w:instrText>
      </w:r>
      <w:r w:rsidR="00C238F9">
        <w:rPr>
          <w:noProof/>
        </w:rPr>
      </w:r>
      <w:r w:rsidR="00C238F9">
        <w:rPr>
          <w:noProof/>
        </w:rPr>
        <w:fldChar w:fldCharType="separate"/>
      </w:r>
      <w:r>
        <w:rPr>
          <w:noProof/>
        </w:rPr>
        <w:t>4</w:t>
      </w:r>
      <w:r w:rsidR="00C238F9">
        <w:rPr>
          <w:noProof/>
        </w:rPr>
        <w:fldChar w:fldCharType="end"/>
      </w:r>
    </w:p>
    <w:p w:rsidR="003C7A63" w:rsidRDefault="00C238F9">
      <w:pPr>
        <w:spacing w:before="0" w:after="0" w:line="340" w:lineRule="exact"/>
        <w:jc w:val="center"/>
        <w:rPr>
          <w:rFonts w:ascii="Arial" w:eastAsia="微软雅黑" w:hAnsi="Arial" w:cs="Arial"/>
          <w:spacing w:val="0"/>
          <w:kern w:val="0"/>
          <w:szCs w:val="21"/>
        </w:rPr>
        <w:sectPr w:rsidR="003C7A63">
          <w:footerReference w:type="default" r:id="rId15"/>
          <w:type w:val="continuous"/>
          <w:pgSz w:w="11906" w:h="16838"/>
          <w:pgMar w:top="1440" w:right="1800" w:bottom="1440" w:left="1800" w:header="851" w:footer="609" w:gutter="0"/>
          <w:pgNumType w:start="1"/>
          <w:cols w:space="425"/>
          <w:docGrid w:type="lines" w:linePitch="312"/>
        </w:sectPr>
      </w:pPr>
      <w:r>
        <w:rPr>
          <w:rFonts w:ascii="Arial" w:eastAsia="微软雅黑" w:hAnsi="Arial" w:cs="Arial"/>
          <w:b/>
          <w:bCs/>
          <w:caps/>
          <w:spacing w:val="0"/>
        </w:rPr>
        <w:fldChar w:fldCharType="end"/>
      </w:r>
    </w:p>
    <w:p w:rsidR="003C7A63" w:rsidRDefault="00EF783D">
      <w:pPr>
        <w:widowControl/>
        <w:spacing w:before="0" w:after="0" w:line="240" w:lineRule="auto"/>
        <w:jc w:val="left"/>
        <w:rPr>
          <w:rFonts w:ascii="Arial" w:eastAsia="微软雅黑" w:hAnsi="Arial" w:cs="Arial"/>
          <w:spacing w:val="0"/>
          <w:sz w:val="44"/>
          <w:szCs w:val="44"/>
        </w:rPr>
      </w:pPr>
      <w:r>
        <w:rPr>
          <w:rFonts w:ascii="Arial" w:eastAsia="微软雅黑" w:hAnsi="Arial" w:cs="Arial"/>
          <w:spacing w:val="0"/>
          <w:sz w:val="44"/>
          <w:szCs w:val="44"/>
        </w:rPr>
        <w:lastRenderedPageBreak/>
        <w:br w:type="page"/>
      </w:r>
    </w:p>
    <w:p w:rsidR="003C7A63" w:rsidRDefault="00EF783D" w:rsidP="00C7749F">
      <w:pPr>
        <w:pStyle w:val="1"/>
        <w:spacing w:before="312"/>
      </w:pPr>
      <w:bookmarkStart w:id="5" w:name="_Toc372047243"/>
      <w:bookmarkStart w:id="6" w:name="_Toc371952303"/>
      <w:bookmarkStart w:id="7" w:name="_Toc371951055"/>
      <w:bookmarkStart w:id="8" w:name="_Toc371952459"/>
      <w:bookmarkStart w:id="9" w:name="_Toc372015933"/>
      <w:bookmarkStart w:id="10" w:name="_Toc371950408"/>
      <w:bookmarkStart w:id="11" w:name="_Toc371949606"/>
      <w:bookmarkStart w:id="12" w:name="_Toc371951991"/>
      <w:bookmarkStart w:id="13" w:name="_Toc371952147"/>
      <w:bookmarkStart w:id="14" w:name="_Toc372047571"/>
      <w:bookmarkStart w:id="15" w:name="_Toc372047735"/>
      <w:bookmarkStart w:id="16" w:name="_Toc371950899"/>
      <w:bookmarkStart w:id="17" w:name="_Toc371951367"/>
      <w:bookmarkStart w:id="18" w:name="_Toc371949450"/>
      <w:bookmarkStart w:id="19" w:name="_Toc371950743"/>
      <w:bookmarkStart w:id="20" w:name="_Toc372047079"/>
      <w:bookmarkStart w:id="21" w:name="_Toc371951679"/>
      <w:bookmarkStart w:id="22" w:name="_Toc371958505"/>
      <w:bookmarkStart w:id="23" w:name="_Toc371973716"/>
      <w:bookmarkStart w:id="24" w:name="_Toc371950252"/>
      <w:bookmarkStart w:id="25" w:name="_Toc371951523"/>
      <w:bookmarkStart w:id="26" w:name="_Toc372046915"/>
      <w:bookmarkStart w:id="27" w:name="_Toc372046587"/>
      <w:bookmarkStart w:id="28" w:name="_Toc372046423"/>
      <w:bookmarkStart w:id="29" w:name="_Toc372046751"/>
      <w:bookmarkStart w:id="30" w:name="_Toc371950587"/>
      <w:bookmarkStart w:id="31" w:name="_Toc371950096"/>
      <w:bookmarkStart w:id="32" w:name="_Toc371951835"/>
      <w:bookmarkStart w:id="33" w:name="_Toc371958183"/>
      <w:bookmarkStart w:id="34" w:name="_Toc371951211"/>
      <w:bookmarkStart w:id="35" w:name="_Toc525290744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>
        <w:lastRenderedPageBreak/>
        <w:t>前言</w:t>
      </w:r>
      <w:bookmarkEnd w:id="35"/>
    </w:p>
    <w:p w:rsidR="003C7A63" w:rsidRDefault="003C7A63">
      <w:pPr>
        <w:pStyle w:val="aff4"/>
        <w:keepNext/>
        <w:keepLines/>
        <w:numPr>
          <w:ilvl w:val="0"/>
          <w:numId w:val="2"/>
        </w:numPr>
        <w:spacing w:before="600" w:after="0" w:line="415" w:lineRule="auto"/>
        <w:ind w:firstLineChars="0"/>
        <w:outlineLvl w:val="1"/>
        <w:rPr>
          <w:rFonts w:ascii="Arial" w:eastAsia="微软雅黑" w:hAnsi="Arial" w:cs="Arial"/>
          <w:vanish/>
          <w:spacing w:val="0"/>
          <w:sz w:val="32"/>
          <w:szCs w:val="32"/>
        </w:rPr>
      </w:pPr>
    </w:p>
    <w:p w:rsidR="003C7A63" w:rsidRDefault="00EF783D">
      <w:pPr>
        <w:pStyle w:val="20"/>
        <w:rPr>
          <w:rFonts w:ascii="Arial" w:hAnsi="Arial"/>
        </w:rPr>
      </w:pPr>
      <w:bookmarkStart w:id="36" w:name="_Toc525290745"/>
      <w:r>
        <w:rPr>
          <w:rFonts w:ascii="Arial" w:hAnsi="Arial"/>
        </w:rPr>
        <w:t>编写目标</w:t>
      </w:r>
      <w:bookmarkEnd w:id="36"/>
    </w:p>
    <w:p w:rsidR="003C7A63" w:rsidRDefault="00EF783D" w:rsidP="00380CA0">
      <w:pPr>
        <w:pStyle w:val="a3"/>
        <w:spacing w:beforeLines="50" w:after="0" w:line="380" w:lineRule="atLeast"/>
        <w:rPr>
          <w:spacing w:val="0"/>
          <w:sz w:val="21"/>
          <w:szCs w:val="21"/>
        </w:rPr>
      </w:pPr>
      <w:r>
        <w:rPr>
          <w:rFonts w:hint="eastAsia"/>
          <w:spacing w:val="0"/>
          <w:sz w:val="21"/>
          <w:szCs w:val="21"/>
        </w:rPr>
        <w:t>本文档描述</w:t>
      </w:r>
      <w:r w:rsidR="00B30668">
        <w:rPr>
          <w:rFonts w:hint="eastAsia"/>
          <w:spacing w:val="0"/>
          <w:sz w:val="21"/>
          <w:szCs w:val="21"/>
        </w:rPr>
        <w:t>南京龙戈软件升级相关内容</w:t>
      </w:r>
      <w:r>
        <w:rPr>
          <w:rFonts w:hint="eastAsia"/>
          <w:spacing w:val="0"/>
          <w:sz w:val="21"/>
          <w:szCs w:val="21"/>
        </w:rPr>
        <w:t>，供</w:t>
      </w:r>
      <w:r w:rsidR="00B30668">
        <w:rPr>
          <w:rFonts w:hint="eastAsia"/>
          <w:spacing w:val="0"/>
          <w:sz w:val="21"/>
          <w:szCs w:val="21"/>
        </w:rPr>
        <w:t>软件</w:t>
      </w:r>
      <w:r>
        <w:rPr>
          <w:rFonts w:hint="eastAsia"/>
          <w:spacing w:val="0"/>
          <w:sz w:val="21"/>
          <w:szCs w:val="21"/>
        </w:rPr>
        <w:t>使用者、开发、维护人员阅读和参考。</w:t>
      </w:r>
    </w:p>
    <w:p w:rsidR="00B36594" w:rsidRDefault="00B36594">
      <w:pPr>
        <w:widowControl/>
        <w:spacing w:before="0" w:after="0" w:line="240" w:lineRule="auto"/>
        <w:jc w:val="left"/>
        <w:rPr>
          <w:rFonts w:ascii="Arial" w:eastAsia="微软雅黑" w:hAnsi="Arial" w:cs="Arial"/>
          <w:spacing w:val="0"/>
          <w:sz w:val="44"/>
          <w:szCs w:val="44"/>
        </w:rPr>
      </w:pPr>
      <w:r>
        <w:br w:type="page"/>
      </w:r>
    </w:p>
    <w:p w:rsidR="003C7A63" w:rsidRDefault="00B30668" w:rsidP="00C7749F">
      <w:pPr>
        <w:pStyle w:val="1"/>
        <w:spacing w:before="312"/>
      </w:pPr>
      <w:bookmarkStart w:id="37" w:name="_Toc525290746"/>
      <w:r>
        <w:rPr>
          <w:rFonts w:hint="eastAsia"/>
        </w:rPr>
        <w:lastRenderedPageBreak/>
        <w:t>升级内容</w:t>
      </w:r>
      <w:bookmarkEnd w:id="37"/>
    </w:p>
    <w:p w:rsidR="003C7A63" w:rsidRDefault="003C7A63">
      <w:pPr>
        <w:pStyle w:val="aff4"/>
        <w:keepNext/>
        <w:keepLines/>
        <w:numPr>
          <w:ilvl w:val="0"/>
          <w:numId w:val="2"/>
        </w:numPr>
        <w:spacing w:before="600" w:after="0" w:line="415" w:lineRule="auto"/>
        <w:ind w:firstLineChars="0"/>
        <w:outlineLvl w:val="1"/>
        <w:rPr>
          <w:rFonts w:ascii="Arial" w:eastAsia="微软雅黑" w:hAnsi="Arial" w:cs="Arial"/>
          <w:vanish/>
          <w:spacing w:val="0"/>
          <w:sz w:val="32"/>
          <w:szCs w:val="32"/>
        </w:rPr>
      </w:pPr>
    </w:p>
    <w:p w:rsidR="003C7A63" w:rsidRDefault="003761A0">
      <w:pPr>
        <w:pStyle w:val="20"/>
        <w:rPr>
          <w:rFonts w:ascii="Arial" w:hAnsi="Arial"/>
        </w:rPr>
      </w:pPr>
      <w:bookmarkStart w:id="38" w:name="_Toc525290747"/>
      <w:r>
        <w:rPr>
          <w:rFonts w:ascii="Arial" w:hAnsi="Arial" w:hint="eastAsia"/>
        </w:rPr>
        <w:t>系统问题</w:t>
      </w:r>
      <w:bookmarkEnd w:id="38"/>
    </w:p>
    <w:p w:rsidR="003761A0" w:rsidRPr="003761A0" w:rsidRDefault="003761A0" w:rsidP="003761A0">
      <w:pPr>
        <w:pStyle w:val="a3"/>
      </w:pPr>
      <w:r>
        <w:rPr>
          <w:rFonts w:hint="eastAsia"/>
        </w:rPr>
        <w:t>暂无</w:t>
      </w:r>
    </w:p>
    <w:p w:rsidR="003761A0" w:rsidRDefault="003761A0" w:rsidP="003761A0">
      <w:pPr>
        <w:pStyle w:val="20"/>
        <w:rPr>
          <w:rFonts w:ascii="Arial" w:hAnsi="Arial"/>
        </w:rPr>
      </w:pPr>
      <w:bookmarkStart w:id="39" w:name="_Toc525290748"/>
      <w:r>
        <w:rPr>
          <w:rFonts w:ascii="Arial" w:hAnsi="Arial" w:hint="eastAsia"/>
        </w:rPr>
        <w:t>系统优化</w:t>
      </w:r>
      <w:bookmarkEnd w:id="39"/>
    </w:p>
    <w:p w:rsidR="00B30668" w:rsidRDefault="00B30668" w:rsidP="00B30668">
      <w:pPr>
        <w:pStyle w:val="3"/>
      </w:pPr>
      <w:bookmarkStart w:id="40" w:name="_Toc525290749"/>
      <w:r w:rsidRPr="00B30668">
        <w:rPr>
          <w:rFonts w:hint="eastAsia"/>
        </w:rPr>
        <w:t>【</w:t>
      </w:r>
      <w:r w:rsidR="003761A0">
        <w:rPr>
          <w:rFonts w:hint="eastAsia"/>
        </w:rPr>
        <w:t>20180921</w:t>
      </w:r>
      <w:r>
        <w:rPr>
          <w:rFonts w:hint="eastAsia"/>
        </w:rPr>
        <w:t>#5012</w:t>
      </w:r>
      <w:r w:rsidRPr="00B30668">
        <w:rPr>
          <w:rFonts w:hint="eastAsia"/>
        </w:rPr>
        <w:t>】查看签收材料时下载图片较慢问题的优化</w:t>
      </w:r>
      <w:bookmarkEnd w:id="40"/>
      <w:r>
        <w:t xml:space="preserve"> </w:t>
      </w:r>
    </w:p>
    <w:p w:rsidR="00B30668" w:rsidRDefault="00B30668" w:rsidP="00B30668">
      <w:pPr>
        <w:pStyle w:val="a3"/>
      </w:pPr>
      <w:r>
        <w:rPr>
          <w:rFonts w:hint="eastAsia"/>
        </w:rPr>
        <w:t>【功能模块】业务管理</w:t>
      </w:r>
    </w:p>
    <w:p w:rsidR="006216D6" w:rsidRDefault="00B30668" w:rsidP="00B30668">
      <w:pPr>
        <w:pStyle w:val="a3"/>
      </w:pPr>
      <w:r>
        <w:rPr>
          <w:rFonts w:hint="eastAsia"/>
        </w:rPr>
        <w:t>【解决方案】改造图片下载处理方法，改为多线程处理。</w:t>
      </w:r>
    </w:p>
    <w:p w:rsidR="0071094D" w:rsidRPr="007C3D15" w:rsidRDefault="0071094D" w:rsidP="00B30668">
      <w:pPr>
        <w:pStyle w:val="a3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/>
          <w:noProof/>
          <w:spacing w:val="0"/>
          <w:szCs w:val="21"/>
        </w:rPr>
        <w:drawing>
          <wp:inline distT="0" distB="0" distL="0" distR="0">
            <wp:extent cx="5581015" cy="4165501"/>
            <wp:effectExtent l="19050" t="0" r="63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4165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"/>
      <w:bookmarkEnd w:id="3"/>
    </w:p>
    <w:sectPr w:rsidR="0071094D" w:rsidRPr="007C3D15" w:rsidSect="00CC4CDE">
      <w:headerReference w:type="default" r:id="rId17"/>
      <w:footerReference w:type="default" r:id="rId18"/>
      <w:type w:val="continuous"/>
      <w:pgSz w:w="11906" w:h="16838"/>
      <w:pgMar w:top="1103" w:right="1416" w:bottom="1440" w:left="1701" w:header="709" w:footer="609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0453" w:rsidRDefault="006B0453">
      <w:pPr>
        <w:spacing w:before="0" w:after="0" w:line="240" w:lineRule="auto"/>
      </w:pPr>
      <w:r>
        <w:separator/>
      </w:r>
    </w:p>
  </w:endnote>
  <w:endnote w:type="continuationSeparator" w:id="0">
    <w:p w:rsidR="006B0453" w:rsidRDefault="006B04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NewCenturySchlbk">
    <w:altName w:val="Century Schoolbook"/>
    <w:charset w:val="00"/>
    <w:family w:val="roman"/>
    <w:pitch w:val="default"/>
    <w:sig w:usb0="00000000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23E" w:rsidRDefault="00C238F9">
    <w:pPr>
      <w:pStyle w:val="af2"/>
      <w:framePr w:wrap="around" w:vAnchor="text" w:hAnchor="margin" w:xAlign="right" w:y="1"/>
      <w:ind w:firstLine="360"/>
      <w:rPr>
        <w:rStyle w:val="af9"/>
      </w:rPr>
    </w:pPr>
    <w:r>
      <w:rPr>
        <w:rStyle w:val="af9"/>
      </w:rPr>
      <w:fldChar w:fldCharType="begin"/>
    </w:r>
    <w:r w:rsidR="0037423E">
      <w:rPr>
        <w:rStyle w:val="af9"/>
      </w:rPr>
      <w:instrText xml:space="preserve">PAGE  </w:instrText>
    </w:r>
    <w:r>
      <w:rPr>
        <w:rStyle w:val="af9"/>
      </w:rPr>
      <w:fldChar w:fldCharType="end"/>
    </w:r>
  </w:p>
  <w:p w:rsidR="0037423E" w:rsidRDefault="0037423E">
    <w:pPr>
      <w:pStyle w:val="af2"/>
      <w:ind w:right="360"/>
    </w:pP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3543300</wp:posOffset>
          </wp:positionH>
          <wp:positionV relativeFrom="paragraph">
            <wp:posOffset>-13970</wp:posOffset>
          </wp:positionV>
          <wp:extent cx="1714500" cy="226695"/>
          <wp:effectExtent l="0" t="0" r="0" b="1905"/>
          <wp:wrapTopAndBottom/>
          <wp:docPr id="5" name="图片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4500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10 </w:t>
    </w:r>
    <w:r>
      <w:rPr>
        <w:rFonts w:hint="eastAsia"/>
        <w:kern w:val="0"/>
        <w:szCs w:val="21"/>
      </w:rPr>
      <w:t>页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23E" w:rsidRDefault="0037423E">
    <w:pPr>
      <w:pStyle w:val="af2"/>
      <w:tabs>
        <w:tab w:val="clear" w:pos="4153"/>
        <w:tab w:val="center" w:pos="4370"/>
      </w:tabs>
      <w:spacing w:before="0" w:after="0" w:line="240" w:lineRule="atLeast"/>
    </w:pPr>
    <w:r>
      <w:rPr>
        <w:rFonts w:ascii="宋体" w:hAnsi="宋体"/>
        <w:noProof/>
        <w:spacing w:val="0"/>
      </w:rPr>
      <w:drawing>
        <wp:inline distT="0" distB="0" distL="0" distR="0">
          <wp:extent cx="771525" cy="323850"/>
          <wp:effectExtent l="0" t="0" r="9525" b="0"/>
          <wp:docPr id="20" name="图片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 t="16820" r="43233" b="-2"/>
                  <a:stretch>
                    <a:fillRect/>
                  </a:stretch>
                </pic:blipFill>
                <pic:spPr>
                  <a:xfrm>
                    <a:off x="0" y="0"/>
                    <a:ext cx="7715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宋体" w:hAnsi="宋体" w:hint="eastAsia"/>
        <w:spacing w:val="0"/>
      </w:rPr>
      <w:t xml:space="preserve"> </w:t>
    </w:r>
    <w:r>
      <w:rPr>
        <w:rFonts w:ascii="宋体" w:hAnsi="宋体" w:hint="eastAsia"/>
        <w:spacing w:val="0"/>
        <w:position w:val="16"/>
      </w:rPr>
      <w:t>安硕信息技术股份有限公司</w:t>
    </w:r>
    <w:r>
      <w:rPr>
        <w:rFonts w:ascii="宋体" w:hAnsi="宋体" w:hint="eastAsia"/>
        <w:spacing w:val="0"/>
        <w:position w:val="16"/>
      </w:rPr>
      <w:tab/>
    </w:r>
    <w:r>
      <w:rPr>
        <w:rStyle w:val="af9"/>
        <w:rFonts w:ascii="宋体" w:hAnsi="宋体" w:hint="eastAsia"/>
        <w:spacing w:val="0"/>
        <w:position w:val="16"/>
      </w:rPr>
      <w:tab/>
    </w:r>
    <w:r>
      <w:rPr>
        <w:rStyle w:val="af9"/>
        <w:rFonts w:ascii="宋体" w:hAnsi="宋体" w:hint="eastAsia"/>
        <w:spacing w:val="0"/>
        <w:position w:val="16"/>
      </w:rPr>
      <w:t>第</w:t>
    </w:r>
    <w:r w:rsidR="00C238F9">
      <w:rPr>
        <w:rStyle w:val="af9"/>
        <w:rFonts w:ascii="宋体" w:hAnsi="宋体"/>
        <w:spacing w:val="0"/>
        <w:position w:val="16"/>
      </w:rPr>
      <w:fldChar w:fldCharType="begin"/>
    </w:r>
    <w:r>
      <w:rPr>
        <w:rStyle w:val="af9"/>
        <w:rFonts w:ascii="宋体" w:hAnsi="宋体"/>
        <w:spacing w:val="0"/>
        <w:position w:val="16"/>
      </w:rPr>
      <w:instrText xml:space="preserve"> PAGE   \* MERGEFORMAT </w:instrText>
    </w:r>
    <w:r w:rsidR="00C238F9">
      <w:rPr>
        <w:rStyle w:val="af9"/>
        <w:rFonts w:ascii="宋体" w:hAnsi="宋体"/>
        <w:spacing w:val="0"/>
        <w:position w:val="16"/>
      </w:rPr>
      <w:fldChar w:fldCharType="separate"/>
    </w:r>
    <w:r w:rsidRPr="00701FDB">
      <w:rPr>
        <w:rStyle w:val="af9"/>
        <w:rFonts w:ascii="宋体" w:hAnsi="宋体"/>
        <w:noProof/>
        <w:spacing w:val="0"/>
        <w:position w:val="16"/>
        <w:lang w:val="zh-CN"/>
      </w:rPr>
      <w:t>2</w:t>
    </w:r>
    <w:r w:rsidR="00C238F9">
      <w:rPr>
        <w:rStyle w:val="af9"/>
        <w:rFonts w:ascii="宋体" w:hAnsi="宋体"/>
        <w:spacing w:val="0"/>
        <w:position w:val="16"/>
      </w:rPr>
      <w:fldChar w:fldCharType="end"/>
    </w:r>
    <w:r>
      <w:rPr>
        <w:rStyle w:val="af9"/>
        <w:rFonts w:ascii="宋体" w:hAnsi="宋体" w:hint="eastAsia"/>
        <w:spacing w:val="0"/>
        <w:position w:val="16"/>
      </w:rPr>
      <w:t>页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23E" w:rsidRDefault="0037423E">
    <w:pPr>
      <w:pStyle w:val="af2"/>
      <w:pBdr>
        <w:top w:val="none" w:sz="0" w:space="0" w:color="auto"/>
      </w:pBd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23E" w:rsidRDefault="0037423E">
    <w:pPr>
      <w:pStyle w:val="af2"/>
      <w:framePr w:w="376" w:wrap="around" w:vAnchor="text" w:hAnchor="page" w:x="9721" w:y="44"/>
      <w:pBdr>
        <w:top w:val="none" w:sz="0" w:space="0" w:color="auto"/>
      </w:pBdr>
      <w:spacing w:before="180"/>
      <w:rPr>
        <w:rStyle w:val="af9"/>
      </w:rPr>
    </w:pPr>
    <w:r>
      <w:rPr>
        <w:rStyle w:val="af9"/>
      </w:rPr>
      <w:t>-</w:t>
    </w:r>
    <w:r w:rsidR="00C238F9">
      <w:rPr>
        <w:rStyle w:val="af9"/>
      </w:rPr>
      <w:fldChar w:fldCharType="begin"/>
    </w:r>
    <w:r>
      <w:rPr>
        <w:rStyle w:val="af9"/>
      </w:rPr>
      <w:instrText xml:space="preserve">PAGE  </w:instrText>
    </w:r>
    <w:r w:rsidR="00C238F9">
      <w:rPr>
        <w:rStyle w:val="af9"/>
      </w:rPr>
      <w:fldChar w:fldCharType="separate"/>
    </w:r>
    <w:r w:rsidR="00380CA0">
      <w:rPr>
        <w:rStyle w:val="af9"/>
        <w:noProof/>
      </w:rPr>
      <w:t>2</w:t>
    </w:r>
    <w:r w:rsidR="00C238F9">
      <w:rPr>
        <w:rStyle w:val="af9"/>
      </w:rPr>
      <w:fldChar w:fldCharType="end"/>
    </w:r>
    <w:r>
      <w:rPr>
        <w:rStyle w:val="af9"/>
      </w:rPr>
      <w:t>-</w:t>
    </w:r>
  </w:p>
  <w:p w:rsidR="0037423E" w:rsidRDefault="0037423E">
    <w:pPr>
      <w:pStyle w:val="af2"/>
      <w:rPr>
        <w:spacing w:val="0"/>
        <w:position w:val="12"/>
      </w:rPr>
    </w:pPr>
    <w:r>
      <w:rPr>
        <w:noProof/>
      </w:rPr>
      <w:drawing>
        <wp:inline distT="0" distB="0" distL="0" distR="0">
          <wp:extent cx="802257" cy="253171"/>
          <wp:effectExtent l="0" t="0" r="0" b="0"/>
          <wp:docPr id="12" name="图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3399" cy="2535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宋体" w:hAnsi="宋体" w:hint="eastAsia"/>
        <w:spacing w:val="0"/>
      </w:rPr>
      <w:t xml:space="preserve">  </w:t>
    </w:r>
    <w:r>
      <w:rPr>
        <w:rFonts w:ascii="宋体" w:hAnsi="宋体" w:hint="eastAsia"/>
        <w:spacing w:val="0"/>
        <w:position w:val="12"/>
      </w:rPr>
      <w:t xml:space="preserve">南京龙戈软件科技有限公司           </w:t>
    </w:r>
    <w:r>
      <w:rPr>
        <w:rFonts w:hint="eastAsia"/>
        <w:spacing w:val="0"/>
        <w:position w:val="12"/>
      </w:rPr>
      <w:t>目录</w: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23E" w:rsidRDefault="0037423E">
    <w:pPr>
      <w:pStyle w:val="af2"/>
      <w:tabs>
        <w:tab w:val="clear" w:pos="4153"/>
        <w:tab w:val="center" w:pos="4370"/>
      </w:tabs>
      <w:spacing w:before="0" w:after="0" w:line="240" w:lineRule="atLeast"/>
    </w:pPr>
    <w:r>
      <w:rPr>
        <w:rFonts w:ascii="宋体" w:hAnsi="宋体" w:hint="eastAsia"/>
        <w:spacing w:val="0"/>
        <w:position w:val="16"/>
      </w:rPr>
      <w:tab/>
    </w:r>
    <w:r>
      <w:rPr>
        <w:rStyle w:val="af9"/>
        <w:rFonts w:ascii="宋体" w:hAnsi="宋体" w:hint="eastAsia"/>
        <w:spacing w:val="0"/>
        <w:position w:val="16"/>
      </w:rPr>
      <w:t>第</w:t>
    </w:r>
    <w:r w:rsidR="00C238F9">
      <w:rPr>
        <w:rStyle w:val="af9"/>
        <w:rFonts w:ascii="宋体" w:hAnsi="宋体"/>
        <w:spacing w:val="0"/>
        <w:position w:val="16"/>
      </w:rPr>
      <w:fldChar w:fldCharType="begin"/>
    </w:r>
    <w:r>
      <w:rPr>
        <w:rStyle w:val="af9"/>
        <w:rFonts w:ascii="宋体" w:hAnsi="宋体"/>
        <w:spacing w:val="0"/>
        <w:position w:val="16"/>
      </w:rPr>
      <w:instrText xml:space="preserve"> PAGE   \* MERGEFORMAT </w:instrText>
    </w:r>
    <w:r w:rsidR="00C238F9">
      <w:rPr>
        <w:rStyle w:val="af9"/>
        <w:rFonts w:ascii="宋体" w:hAnsi="宋体"/>
        <w:spacing w:val="0"/>
        <w:position w:val="16"/>
      </w:rPr>
      <w:fldChar w:fldCharType="separate"/>
    </w:r>
    <w:r w:rsidR="00380CA0" w:rsidRPr="00380CA0">
      <w:rPr>
        <w:rStyle w:val="af9"/>
        <w:rFonts w:ascii="宋体" w:hAnsi="宋体"/>
        <w:noProof/>
        <w:spacing w:val="0"/>
        <w:position w:val="16"/>
        <w:lang w:val="zh-CN"/>
      </w:rPr>
      <w:t>4</w:t>
    </w:r>
    <w:r w:rsidR="00C238F9">
      <w:rPr>
        <w:rStyle w:val="af9"/>
        <w:rFonts w:ascii="宋体" w:hAnsi="宋体"/>
        <w:spacing w:val="0"/>
        <w:position w:val="16"/>
      </w:rPr>
      <w:fldChar w:fldCharType="end"/>
    </w:r>
    <w:r>
      <w:rPr>
        <w:rStyle w:val="af9"/>
        <w:rFonts w:ascii="宋体" w:hAnsi="宋体" w:hint="eastAsia"/>
        <w:spacing w:val="0"/>
        <w:position w:val="16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0453" w:rsidRDefault="006B0453">
      <w:pPr>
        <w:spacing w:before="0" w:after="0" w:line="240" w:lineRule="auto"/>
      </w:pPr>
      <w:r>
        <w:separator/>
      </w:r>
    </w:p>
  </w:footnote>
  <w:footnote w:type="continuationSeparator" w:id="0">
    <w:p w:rsidR="006B0453" w:rsidRDefault="006B04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23E" w:rsidRDefault="0037423E">
    <w:pPr>
      <w:pStyle w:val="af3"/>
      <w:ind w:firstLine="420"/>
      <w:jc w:val="both"/>
    </w:pPr>
    <w:r>
      <w:rPr>
        <w:rFonts w:eastAsia="黑体" w:hint="eastAsia"/>
        <w:sz w:val="21"/>
      </w:rPr>
      <w:t xml:space="preserve">                  </w:t>
    </w:r>
    <w:r>
      <w:rPr>
        <w:rFonts w:eastAsia="黑体" w:hint="eastAsia"/>
        <w:sz w:val="21"/>
      </w:rPr>
      <w:t>金仕达</w:t>
    </w:r>
    <w:r>
      <w:rPr>
        <w:rFonts w:ascii="黑体" w:eastAsia="黑体" w:hint="eastAsia"/>
        <w:sz w:val="21"/>
      </w:rPr>
      <w:t>证券集中交易系统白皮书</w:t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1143000</wp:posOffset>
          </wp:positionH>
          <wp:positionV relativeFrom="paragraph">
            <wp:posOffset>-22225</wp:posOffset>
          </wp:positionV>
          <wp:extent cx="230505" cy="209550"/>
          <wp:effectExtent l="0" t="0" r="0" b="0"/>
          <wp:wrapTopAndBottom/>
          <wp:docPr id="2" name="图片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0505" cy="209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23E" w:rsidRDefault="0037423E">
    <w:pPr>
      <w:pStyle w:val="af3"/>
      <w:tabs>
        <w:tab w:val="clear" w:pos="4153"/>
        <w:tab w:val="clear" w:pos="8306"/>
        <w:tab w:val="left" w:pos="0"/>
        <w:tab w:val="right" w:pos="8080"/>
      </w:tabs>
      <w:ind w:right="100"/>
      <w:jc w:val="right"/>
    </w:pPr>
    <w:r>
      <w:rPr>
        <w:rFonts w:ascii="宋体" w:hint="eastAsia"/>
        <w:position w:val="6"/>
        <w:szCs w:val="30"/>
      </w:rPr>
      <w:tab/>
    </w:r>
    <w:r w:rsidR="00B30668" w:rsidRPr="00B30668">
      <w:rPr>
        <w:rFonts w:ascii="Tahoma" w:hAnsi="Tahoma" w:cs="Tahoma" w:hint="eastAsia"/>
        <w:spacing w:val="0"/>
        <w:kern w:val="0"/>
        <w:szCs w:val="30"/>
      </w:rPr>
      <w:t>龙戈软件系统升级说明书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0668" w:rsidRDefault="00B30668" w:rsidP="00B30668">
    <w:pPr>
      <w:pStyle w:val="af3"/>
      <w:tabs>
        <w:tab w:val="clear" w:pos="8306"/>
        <w:tab w:val="right" w:pos="8931"/>
      </w:tabs>
      <w:ind w:leftChars="-185" w:left="-424" w:rightChars="-269" w:right="-619" w:hanging="1"/>
      <w:jc w:val="left"/>
    </w:pPr>
    <w:r>
      <w:rPr>
        <w:noProof/>
      </w:rPr>
      <w:drawing>
        <wp:inline distT="0" distB="0" distL="0" distR="0">
          <wp:extent cx="381000" cy="381000"/>
          <wp:effectExtent l="19050" t="0" r="0" b="0"/>
          <wp:docPr id="17" name="图片 17" descr="logo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logo1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>南京龙戈软件科技有限公司</w:t>
    </w:r>
    <w:r>
      <w:rPr>
        <w:rFonts w:hint="eastAsia"/>
      </w:rPr>
      <w:t xml:space="preserve">                                       </w:t>
    </w:r>
    <w:r>
      <w:rPr>
        <w:rFonts w:hint="eastAsia"/>
      </w:rPr>
      <w:t>电话：</w:t>
    </w:r>
    <w:r>
      <w:rPr>
        <w:rFonts w:hint="eastAsia"/>
      </w:rPr>
      <w:t>025-86368072</w:t>
    </w:r>
  </w:p>
  <w:p w:rsidR="0037423E" w:rsidRDefault="0037423E" w:rsidP="00B30668">
    <w:pPr>
      <w:pStyle w:val="af3"/>
      <w:pBdr>
        <w:bottom w:val="none" w:sz="0" w:space="0" w:color="auto"/>
      </w:pBdr>
      <w:ind w:leftChars="-308" w:left="-708" w:firstLine="360"/>
      <w:jc w:val="both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23E" w:rsidRDefault="0037423E">
    <w:pPr>
      <w:pStyle w:val="af3"/>
      <w:tabs>
        <w:tab w:val="clear" w:pos="4153"/>
        <w:tab w:val="left" w:pos="0"/>
      </w:tabs>
      <w:ind w:right="100"/>
      <w:jc w:val="right"/>
      <w:rPr>
        <w:b/>
        <w:sz w:val="21"/>
        <w:szCs w:val="21"/>
      </w:rPr>
    </w:pPr>
    <w:r>
      <w:rPr>
        <w:rFonts w:ascii="宋体" w:hint="eastAsia"/>
        <w:position w:val="6"/>
        <w:szCs w:val="30"/>
      </w:rPr>
      <w:tab/>
    </w:r>
    <w:r>
      <w:rPr>
        <w:rFonts w:ascii="Tahoma" w:hAnsi="Tahoma" w:cs="Tahoma" w:hint="eastAsia"/>
        <w:spacing w:val="0"/>
        <w:kern w:val="0"/>
        <w:szCs w:val="30"/>
      </w:rPr>
      <w:t>需求规格说明书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FFFFFF83"/>
    <w:lvl w:ilvl="0">
      <w:start w:val="1"/>
      <w:numFmt w:val="bullet"/>
      <w:pStyle w:val="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04A84FED"/>
    <w:multiLevelType w:val="hybridMultilevel"/>
    <w:tmpl w:val="B04A7442"/>
    <w:lvl w:ilvl="0" w:tplc="A510BFC6">
      <w:start w:val="1"/>
      <w:numFmt w:val="decimal"/>
      <w:lvlText w:val="%1）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>
    <w:nsid w:val="05FF38C0"/>
    <w:multiLevelType w:val="multilevel"/>
    <w:tmpl w:val="05FF38C0"/>
    <w:lvl w:ilvl="0">
      <w:start w:val="1"/>
      <w:numFmt w:val="bullet"/>
      <w:pStyle w:val="StyleBodyTextFirstline075cm"/>
      <w:lvlText w:val=""/>
      <w:lvlJc w:val="left"/>
      <w:pPr>
        <w:tabs>
          <w:tab w:val="left" w:pos="960"/>
        </w:tabs>
        <w:ind w:left="9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80"/>
        </w:tabs>
        <w:ind w:left="13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800"/>
        </w:tabs>
        <w:ind w:left="18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220"/>
        </w:tabs>
        <w:ind w:left="22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640"/>
        </w:tabs>
        <w:ind w:left="26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60"/>
        </w:tabs>
        <w:ind w:left="30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80"/>
        </w:tabs>
        <w:ind w:left="34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900"/>
        </w:tabs>
        <w:ind w:left="39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320"/>
        </w:tabs>
        <w:ind w:left="4320" w:hanging="420"/>
      </w:pPr>
      <w:rPr>
        <w:rFonts w:ascii="Wingdings" w:hAnsi="Wingdings" w:hint="default"/>
      </w:rPr>
    </w:lvl>
  </w:abstractNum>
  <w:abstractNum w:abstractNumId="4">
    <w:nsid w:val="08945901"/>
    <w:multiLevelType w:val="hybridMultilevel"/>
    <w:tmpl w:val="8E7A411A"/>
    <w:lvl w:ilvl="0" w:tplc="0409000F">
      <w:start w:val="1"/>
      <w:numFmt w:val="decimal"/>
      <w:lvlText w:val="%1.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5">
    <w:nsid w:val="08A842BC"/>
    <w:multiLevelType w:val="hybridMultilevel"/>
    <w:tmpl w:val="2F6EE2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6B01F31"/>
    <w:multiLevelType w:val="hybridMultilevel"/>
    <w:tmpl w:val="2F6EE2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88F65C8"/>
    <w:multiLevelType w:val="multilevel"/>
    <w:tmpl w:val="F1B0839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position w:val="0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146"/>
        </w:tabs>
        <w:ind w:left="1146" w:hanging="720"/>
      </w:pPr>
      <w:rPr>
        <w:rFonts w:hint="eastAsia"/>
        <w:b w:val="0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127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8">
    <w:nsid w:val="189B3503"/>
    <w:multiLevelType w:val="multilevel"/>
    <w:tmpl w:val="189B3503"/>
    <w:lvl w:ilvl="0">
      <w:start w:val="1"/>
      <w:numFmt w:val="decimal"/>
      <w:pStyle w:val="a0"/>
      <w:lvlText w:val="附录 %1."/>
      <w:lvlJc w:val="left"/>
      <w:pPr>
        <w:ind w:left="1838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2258" w:hanging="420"/>
      </w:pPr>
    </w:lvl>
    <w:lvl w:ilvl="2">
      <w:start w:val="1"/>
      <w:numFmt w:val="lowerRoman"/>
      <w:lvlText w:val="%3."/>
      <w:lvlJc w:val="right"/>
      <w:pPr>
        <w:ind w:left="2678" w:hanging="420"/>
      </w:pPr>
    </w:lvl>
    <w:lvl w:ilvl="3">
      <w:start w:val="1"/>
      <w:numFmt w:val="decimal"/>
      <w:lvlText w:val="%4."/>
      <w:lvlJc w:val="left"/>
      <w:pPr>
        <w:ind w:left="3098" w:hanging="420"/>
      </w:pPr>
    </w:lvl>
    <w:lvl w:ilvl="4">
      <w:start w:val="1"/>
      <w:numFmt w:val="lowerLetter"/>
      <w:lvlText w:val="%5)"/>
      <w:lvlJc w:val="left"/>
      <w:pPr>
        <w:ind w:left="3518" w:hanging="420"/>
      </w:pPr>
    </w:lvl>
    <w:lvl w:ilvl="5">
      <w:start w:val="1"/>
      <w:numFmt w:val="lowerRoman"/>
      <w:lvlText w:val="%6."/>
      <w:lvlJc w:val="right"/>
      <w:pPr>
        <w:ind w:left="3938" w:hanging="420"/>
      </w:pPr>
    </w:lvl>
    <w:lvl w:ilvl="6">
      <w:start w:val="1"/>
      <w:numFmt w:val="decimal"/>
      <w:lvlText w:val="%7."/>
      <w:lvlJc w:val="left"/>
      <w:pPr>
        <w:ind w:left="4358" w:hanging="420"/>
      </w:pPr>
    </w:lvl>
    <w:lvl w:ilvl="7">
      <w:start w:val="1"/>
      <w:numFmt w:val="lowerLetter"/>
      <w:lvlText w:val="%8)"/>
      <w:lvlJc w:val="left"/>
      <w:pPr>
        <w:ind w:left="4778" w:hanging="420"/>
      </w:pPr>
    </w:lvl>
    <w:lvl w:ilvl="8">
      <w:start w:val="1"/>
      <w:numFmt w:val="lowerRoman"/>
      <w:lvlText w:val="%9."/>
      <w:lvlJc w:val="right"/>
      <w:pPr>
        <w:ind w:left="5198" w:hanging="420"/>
      </w:pPr>
    </w:lvl>
  </w:abstractNum>
  <w:abstractNum w:abstractNumId="9">
    <w:nsid w:val="19004106"/>
    <w:multiLevelType w:val="hybridMultilevel"/>
    <w:tmpl w:val="D9D693BE"/>
    <w:lvl w:ilvl="0" w:tplc="5D1C7AE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E2948CF"/>
    <w:multiLevelType w:val="hybridMultilevel"/>
    <w:tmpl w:val="002CEDB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F7D2482"/>
    <w:multiLevelType w:val="hybridMultilevel"/>
    <w:tmpl w:val="6CF09A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F802701"/>
    <w:multiLevelType w:val="hybridMultilevel"/>
    <w:tmpl w:val="002CEDB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20A91F8D"/>
    <w:multiLevelType w:val="hybridMultilevel"/>
    <w:tmpl w:val="2F6EE2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3D30A9C"/>
    <w:multiLevelType w:val="multilevel"/>
    <w:tmpl w:val="B734BE64"/>
    <w:lvl w:ilvl="0">
      <w:start w:val="1"/>
      <w:numFmt w:val="decimal"/>
      <w:pStyle w:val="1"/>
      <w:lvlText w:val="第 %1 章 "/>
      <w:lvlJc w:val="left"/>
      <w:pPr>
        <w:ind w:left="846" w:hanging="4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japaneseCounting"/>
      <w:lvlText w:val="第%3期"/>
      <w:lvlJc w:val="left"/>
      <w:pPr>
        <w:ind w:left="750" w:hanging="750"/>
      </w:pPr>
      <w:rPr>
        <w:rFonts w:hint="default"/>
      </w:rPr>
    </w:lvl>
    <w:lvl w:ilvl="3">
      <w:start w:val="1"/>
      <w:numFmt w:val="decimal"/>
      <w:lvlText w:val="%4、"/>
      <w:lvlJc w:val="left"/>
      <w:pPr>
        <w:ind w:left="19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numFmt w:val="bullet"/>
      <w:lvlText w:val="-"/>
      <w:lvlJc w:val="left"/>
      <w:pPr>
        <w:ind w:left="3720" w:hanging="360"/>
      </w:pPr>
      <w:rPr>
        <w:rFonts w:ascii="Arial" w:eastAsia="宋体" w:hAnsi="Arial" w:cs="Arial" w:hint="default"/>
      </w:rPr>
    </w:lvl>
  </w:abstractNum>
  <w:abstractNum w:abstractNumId="15">
    <w:nsid w:val="2667694F"/>
    <w:multiLevelType w:val="hybridMultilevel"/>
    <w:tmpl w:val="D5DACE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A985704"/>
    <w:multiLevelType w:val="multilevel"/>
    <w:tmpl w:val="DFAA1300"/>
    <w:lvl w:ilvl="0">
      <w:start w:val="1"/>
      <w:numFmt w:val="decimal"/>
      <w:lvlText w:val="%1."/>
      <w:lvlJc w:val="left"/>
      <w:pPr>
        <w:ind w:left="846" w:hanging="420"/>
      </w:pPr>
      <w:rPr>
        <w:rFonts w:hint="eastAsia"/>
        <w:lang w:val="en-US"/>
      </w:r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japaneseCounting"/>
      <w:lvlText w:val="第%3期"/>
      <w:lvlJc w:val="left"/>
      <w:pPr>
        <w:ind w:left="750" w:hanging="750"/>
      </w:pPr>
      <w:rPr>
        <w:rFonts w:hint="default"/>
      </w:rPr>
    </w:lvl>
    <w:lvl w:ilvl="3">
      <w:start w:val="1"/>
      <w:numFmt w:val="decimal"/>
      <w:lvlText w:val="%4、"/>
      <w:lvlJc w:val="left"/>
      <w:pPr>
        <w:ind w:left="198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numFmt w:val="bullet"/>
      <w:lvlText w:val="-"/>
      <w:lvlJc w:val="left"/>
      <w:pPr>
        <w:ind w:left="3720" w:hanging="360"/>
      </w:pPr>
      <w:rPr>
        <w:rFonts w:ascii="Arial" w:eastAsia="宋体" w:hAnsi="Arial" w:cs="Arial" w:hint="default"/>
      </w:rPr>
    </w:lvl>
  </w:abstractNum>
  <w:abstractNum w:abstractNumId="17">
    <w:nsid w:val="2D0B4A70"/>
    <w:multiLevelType w:val="multilevel"/>
    <w:tmpl w:val="2D0B4A70"/>
    <w:lvl w:ilvl="0">
      <w:start w:val="1"/>
      <w:numFmt w:val="decimal"/>
      <w:pStyle w:val="1TimesNewRoman15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8">
    <w:nsid w:val="2F2602C8"/>
    <w:multiLevelType w:val="multilevel"/>
    <w:tmpl w:val="2F2602C8"/>
    <w:lvl w:ilvl="0">
      <w:start w:val="1"/>
      <w:numFmt w:val="bullet"/>
      <w:pStyle w:val="Bullet2"/>
      <w:lvlText w:val=""/>
      <w:lvlJc w:val="left"/>
      <w:pPr>
        <w:tabs>
          <w:tab w:val="left" w:pos="1258"/>
        </w:tabs>
        <w:ind w:left="125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978"/>
        </w:tabs>
        <w:ind w:left="197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698"/>
        </w:tabs>
        <w:ind w:left="269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418"/>
        </w:tabs>
        <w:ind w:left="341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138"/>
        </w:tabs>
        <w:ind w:left="413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858"/>
        </w:tabs>
        <w:ind w:left="485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578"/>
        </w:tabs>
        <w:ind w:left="557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298"/>
        </w:tabs>
        <w:ind w:left="629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018"/>
        </w:tabs>
        <w:ind w:left="7018" w:hanging="360"/>
      </w:pPr>
      <w:rPr>
        <w:rFonts w:ascii="Wingdings" w:hAnsi="Wingdings" w:hint="default"/>
      </w:rPr>
    </w:lvl>
  </w:abstractNum>
  <w:abstractNum w:abstractNumId="19">
    <w:nsid w:val="30377D9D"/>
    <w:multiLevelType w:val="multilevel"/>
    <w:tmpl w:val="30377D9D"/>
    <w:lvl w:ilvl="0">
      <w:start w:val="1"/>
      <w:numFmt w:val="bullet"/>
      <w:lvlText w:val=""/>
      <w:lvlJc w:val="left"/>
      <w:pPr>
        <w:ind w:left="88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2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4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8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0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45" w:hanging="420"/>
      </w:pPr>
      <w:rPr>
        <w:rFonts w:ascii="Wingdings" w:hAnsi="Wingdings" w:hint="default"/>
      </w:rPr>
    </w:lvl>
  </w:abstractNum>
  <w:abstractNum w:abstractNumId="20">
    <w:nsid w:val="31136379"/>
    <w:multiLevelType w:val="multilevel"/>
    <w:tmpl w:val="31136379"/>
    <w:lvl w:ilvl="0">
      <w:start w:val="1"/>
      <w:numFmt w:val="bullet"/>
      <w:pStyle w:val="a1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1">
    <w:nsid w:val="36936B26"/>
    <w:multiLevelType w:val="hybridMultilevel"/>
    <w:tmpl w:val="2F6EE2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3C0F39DA"/>
    <w:multiLevelType w:val="hybridMultilevel"/>
    <w:tmpl w:val="D5DACE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1360983"/>
    <w:multiLevelType w:val="hybridMultilevel"/>
    <w:tmpl w:val="8E7A411A"/>
    <w:lvl w:ilvl="0" w:tplc="0409000F">
      <w:start w:val="1"/>
      <w:numFmt w:val="decimal"/>
      <w:lvlText w:val="%1.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24">
    <w:nsid w:val="4CF3504D"/>
    <w:multiLevelType w:val="multilevel"/>
    <w:tmpl w:val="C6C62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>
    <w:nsid w:val="5520694C"/>
    <w:multiLevelType w:val="hybridMultilevel"/>
    <w:tmpl w:val="45645ED6"/>
    <w:lvl w:ilvl="0" w:tplc="0409000F">
      <w:start w:val="1"/>
      <w:numFmt w:val="decimal"/>
      <w:lvlText w:val="%1.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26">
    <w:nsid w:val="561A5A0E"/>
    <w:multiLevelType w:val="hybridMultilevel"/>
    <w:tmpl w:val="2F6EE2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57B50963"/>
    <w:multiLevelType w:val="multilevel"/>
    <w:tmpl w:val="57B50963"/>
    <w:lvl w:ilvl="0">
      <w:start w:val="1"/>
      <w:numFmt w:val="bullet"/>
      <w:pStyle w:val="1C-1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28">
    <w:nsid w:val="5B6E4D95"/>
    <w:multiLevelType w:val="hybridMultilevel"/>
    <w:tmpl w:val="E10A0028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9">
    <w:nsid w:val="62354629"/>
    <w:multiLevelType w:val="multilevel"/>
    <w:tmpl w:val="62354629"/>
    <w:lvl w:ilvl="0">
      <w:start w:val="1"/>
      <w:numFmt w:val="bullet"/>
      <w:lvlText w:val=""/>
      <w:lvlJc w:val="left"/>
      <w:pPr>
        <w:ind w:left="88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2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4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8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0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2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45" w:hanging="420"/>
      </w:pPr>
      <w:rPr>
        <w:rFonts w:ascii="Wingdings" w:hAnsi="Wingdings" w:hint="default"/>
      </w:rPr>
    </w:lvl>
  </w:abstractNum>
  <w:abstractNum w:abstractNumId="30">
    <w:nsid w:val="654F610D"/>
    <w:multiLevelType w:val="multilevel"/>
    <w:tmpl w:val="654F610D"/>
    <w:lvl w:ilvl="0">
      <w:start w:val="1"/>
      <w:numFmt w:val="bullet"/>
      <w:lvlText w:val=""/>
      <w:lvlJc w:val="left"/>
      <w:pPr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31">
    <w:nsid w:val="6D117486"/>
    <w:multiLevelType w:val="hybridMultilevel"/>
    <w:tmpl w:val="2F6EE2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FA90231"/>
    <w:multiLevelType w:val="multilevel"/>
    <w:tmpl w:val="6FA90231"/>
    <w:lvl w:ilvl="0">
      <w:start w:val="1"/>
      <w:numFmt w:val="bullet"/>
      <w:pStyle w:val="Bullet3"/>
      <w:lvlText w:val="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  <w:sz w:val="18"/>
        <w:szCs w:val="18"/>
        <w:lang w:val="en-AU"/>
      </w:rPr>
    </w:lvl>
    <w:lvl w:ilvl="1">
      <w:start w:val="1"/>
      <w:numFmt w:val="bullet"/>
      <w:lvlText w:val=""/>
      <w:lvlJc w:val="left"/>
      <w:pPr>
        <w:tabs>
          <w:tab w:val="left" w:pos="930"/>
        </w:tabs>
        <w:ind w:left="93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350"/>
        </w:tabs>
        <w:ind w:left="135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770"/>
        </w:tabs>
        <w:ind w:left="177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90"/>
        </w:tabs>
        <w:ind w:left="219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610"/>
        </w:tabs>
        <w:ind w:left="261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030"/>
        </w:tabs>
        <w:ind w:left="303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450"/>
        </w:tabs>
        <w:ind w:left="345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870"/>
        </w:tabs>
        <w:ind w:left="3870" w:hanging="420"/>
      </w:pPr>
      <w:rPr>
        <w:rFonts w:ascii="Wingdings" w:hAnsi="Wingdings" w:hint="default"/>
      </w:rPr>
    </w:lvl>
  </w:abstractNum>
  <w:abstractNum w:abstractNumId="33">
    <w:nsid w:val="70BF30C8"/>
    <w:multiLevelType w:val="hybridMultilevel"/>
    <w:tmpl w:val="42FAEDD2"/>
    <w:lvl w:ilvl="0" w:tplc="0409000F">
      <w:start w:val="1"/>
      <w:numFmt w:val="decimal"/>
      <w:lvlText w:val="%1."/>
      <w:lvlJc w:val="left"/>
      <w:pPr>
        <w:ind w:left="593" w:hanging="420"/>
      </w:pPr>
    </w:lvl>
    <w:lvl w:ilvl="1" w:tplc="04090019" w:tentative="1">
      <w:start w:val="1"/>
      <w:numFmt w:val="lowerLetter"/>
      <w:lvlText w:val="%2)"/>
      <w:lvlJc w:val="left"/>
      <w:pPr>
        <w:ind w:left="1013" w:hanging="420"/>
      </w:pPr>
    </w:lvl>
    <w:lvl w:ilvl="2" w:tplc="0409001B" w:tentative="1">
      <w:start w:val="1"/>
      <w:numFmt w:val="lowerRoman"/>
      <w:lvlText w:val="%3."/>
      <w:lvlJc w:val="right"/>
      <w:pPr>
        <w:ind w:left="1433" w:hanging="420"/>
      </w:pPr>
    </w:lvl>
    <w:lvl w:ilvl="3" w:tplc="0409000F" w:tentative="1">
      <w:start w:val="1"/>
      <w:numFmt w:val="decimal"/>
      <w:lvlText w:val="%4."/>
      <w:lvlJc w:val="left"/>
      <w:pPr>
        <w:ind w:left="1853" w:hanging="420"/>
      </w:pPr>
    </w:lvl>
    <w:lvl w:ilvl="4" w:tplc="04090019" w:tentative="1">
      <w:start w:val="1"/>
      <w:numFmt w:val="lowerLetter"/>
      <w:lvlText w:val="%5)"/>
      <w:lvlJc w:val="left"/>
      <w:pPr>
        <w:ind w:left="2273" w:hanging="420"/>
      </w:pPr>
    </w:lvl>
    <w:lvl w:ilvl="5" w:tplc="0409001B" w:tentative="1">
      <w:start w:val="1"/>
      <w:numFmt w:val="lowerRoman"/>
      <w:lvlText w:val="%6."/>
      <w:lvlJc w:val="right"/>
      <w:pPr>
        <w:ind w:left="2693" w:hanging="420"/>
      </w:pPr>
    </w:lvl>
    <w:lvl w:ilvl="6" w:tplc="0409000F" w:tentative="1">
      <w:start w:val="1"/>
      <w:numFmt w:val="decimal"/>
      <w:lvlText w:val="%7."/>
      <w:lvlJc w:val="left"/>
      <w:pPr>
        <w:ind w:left="3113" w:hanging="420"/>
      </w:pPr>
    </w:lvl>
    <w:lvl w:ilvl="7" w:tplc="04090019" w:tentative="1">
      <w:start w:val="1"/>
      <w:numFmt w:val="lowerLetter"/>
      <w:lvlText w:val="%8)"/>
      <w:lvlJc w:val="left"/>
      <w:pPr>
        <w:ind w:left="3533" w:hanging="420"/>
      </w:pPr>
    </w:lvl>
    <w:lvl w:ilvl="8" w:tplc="0409001B" w:tentative="1">
      <w:start w:val="1"/>
      <w:numFmt w:val="lowerRoman"/>
      <w:lvlText w:val="%9."/>
      <w:lvlJc w:val="right"/>
      <w:pPr>
        <w:ind w:left="3953" w:hanging="420"/>
      </w:pPr>
    </w:lvl>
  </w:abstractNum>
  <w:abstractNum w:abstractNumId="34">
    <w:nsid w:val="7423242F"/>
    <w:multiLevelType w:val="hybridMultilevel"/>
    <w:tmpl w:val="D9D693BE"/>
    <w:lvl w:ilvl="0" w:tplc="5D1C7AE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757F6388"/>
    <w:multiLevelType w:val="hybridMultilevel"/>
    <w:tmpl w:val="2F6EE2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75BD19DC"/>
    <w:multiLevelType w:val="hybridMultilevel"/>
    <w:tmpl w:val="8E7A411A"/>
    <w:lvl w:ilvl="0" w:tplc="0409000F">
      <w:start w:val="1"/>
      <w:numFmt w:val="decimal"/>
      <w:lvlText w:val="%1.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37">
    <w:nsid w:val="7660223C"/>
    <w:multiLevelType w:val="hybridMultilevel"/>
    <w:tmpl w:val="45645E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78192CF5"/>
    <w:multiLevelType w:val="hybridMultilevel"/>
    <w:tmpl w:val="E10A0028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9">
    <w:nsid w:val="79230C45"/>
    <w:multiLevelType w:val="hybridMultilevel"/>
    <w:tmpl w:val="753E4A82"/>
    <w:lvl w:ilvl="0" w:tplc="D354D978">
      <w:start w:val="1"/>
      <w:numFmt w:val="decimal"/>
      <w:lvlText w:val="%1）"/>
      <w:lvlJc w:val="left"/>
      <w:pPr>
        <w:ind w:left="129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6" w:hanging="420"/>
      </w:pPr>
    </w:lvl>
    <w:lvl w:ilvl="2" w:tplc="0409001B" w:tentative="1">
      <w:start w:val="1"/>
      <w:numFmt w:val="lowerRoman"/>
      <w:lvlText w:val="%3."/>
      <w:lvlJc w:val="right"/>
      <w:pPr>
        <w:ind w:left="1836" w:hanging="420"/>
      </w:pPr>
    </w:lvl>
    <w:lvl w:ilvl="3" w:tplc="0409000F" w:tentative="1">
      <w:start w:val="1"/>
      <w:numFmt w:val="decimal"/>
      <w:lvlText w:val="%4."/>
      <w:lvlJc w:val="left"/>
      <w:pPr>
        <w:ind w:left="2256" w:hanging="420"/>
      </w:pPr>
    </w:lvl>
    <w:lvl w:ilvl="4" w:tplc="04090019" w:tentative="1">
      <w:start w:val="1"/>
      <w:numFmt w:val="lowerLetter"/>
      <w:lvlText w:val="%5)"/>
      <w:lvlJc w:val="left"/>
      <w:pPr>
        <w:ind w:left="2676" w:hanging="420"/>
      </w:pPr>
    </w:lvl>
    <w:lvl w:ilvl="5" w:tplc="0409001B" w:tentative="1">
      <w:start w:val="1"/>
      <w:numFmt w:val="lowerRoman"/>
      <w:lvlText w:val="%6."/>
      <w:lvlJc w:val="right"/>
      <w:pPr>
        <w:ind w:left="3096" w:hanging="420"/>
      </w:pPr>
    </w:lvl>
    <w:lvl w:ilvl="6" w:tplc="0409000F" w:tentative="1">
      <w:start w:val="1"/>
      <w:numFmt w:val="decimal"/>
      <w:lvlText w:val="%7."/>
      <w:lvlJc w:val="left"/>
      <w:pPr>
        <w:ind w:left="3516" w:hanging="420"/>
      </w:pPr>
    </w:lvl>
    <w:lvl w:ilvl="7" w:tplc="04090019" w:tentative="1">
      <w:start w:val="1"/>
      <w:numFmt w:val="lowerLetter"/>
      <w:lvlText w:val="%8)"/>
      <w:lvlJc w:val="left"/>
      <w:pPr>
        <w:ind w:left="3936" w:hanging="420"/>
      </w:pPr>
    </w:lvl>
    <w:lvl w:ilvl="8" w:tplc="0409001B" w:tentative="1">
      <w:start w:val="1"/>
      <w:numFmt w:val="lowerRoman"/>
      <w:lvlText w:val="%9."/>
      <w:lvlJc w:val="right"/>
      <w:pPr>
        <w:ind w:left="4356" w:hanging="420"/>
      </w:pPr>
    </w:lvl>
  </w:abstractNum>
  <w:abstractNum w:abstractNumId="40">
    <w:nsid w:val="7D7832EA"/>
    <w:multiLevelType w:val="hybridMultilevel"/>
    <w:tmpl w:val="6CF09A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7FC340CD"/>
    <w:multiLevelType w:val="hybridMultilevel"/>
    <w:tmpl w:val="E10A0028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14"/>
  </w:num>
  <w:num w:numId="2">
    <w:abstractNumId w:val="7"/>
  </w:num>
  <w:num w:numId="3">
    <w:abstractNumId w:val="1"/>
  </w:num>
  <w:num w:numId="4">
    <w:abstractNumId w:val="0"/>
  </w:num>
  <w:num w:numId="5">
    <w:abstractNumId w:val="27"/>
  </w:num>
  <w:num w:numId="6">
    <w:abstractNumId w:val="32"/>
  </w:num>
  <w:num w:numId="7">
    <w:abstractNumId w:val="18"/>
  </w:num>
  <w:num w:numId="8">
    <w:abstractNumId w:val="20"/>
  </w:num>
  <w:num w:numId="9">
    <w:abstractNumId w:val="3"/>
  </w:num>
  <w:num w:numId="10">
    <w:abstractNumId w:val="17"/>
  </w:num>
  <w:num w:numId="11">
    <w:abstractNumId w:val="8"/>
  </w:num>
  <w:num w:numId="12">
    <w:abstractNumId w:val="30"/>
  </w:num>
  <w:num w:numId="13">
    <w:abstractNumId w:val="39"/>
  </w:num>
  <w:num w:numId="14">
    <w:abstractNumId w:val="38"/>
  </w:num>
  <w:num w:numId="15">
    <w:abstractNumId w:val="40"/>
  </w:num>
  <w:num w:numId="16">
    <w:abstractNumId w:val="16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5"/>
  </w:num>
  <w:num w:numId="20">
    <w:abstractNumId w:val="22"/>
  </w:num>
  <w:num w:numId="21">
    <w:abstractNumId w:val="41"/>
  </w:num>
  <w:num w:numId="22">
    <w:abstractNumId w:val="28"/>
  </w:num>
  <w:num w:numId="23">
    <w:abstractNumId w:val="29"/>
  </w:num>
  <w:num w:numId="24">
    <w:abstractNumId w:val="19"/>
  </w:num>
  <w:num w:numId="25">
    <w:abstractNumId w:val="13"/>
  </w:num>
  <w:num w:numId="26">
    <w:abstractNumId w:val="2"/>
  </w:num>
  <w:num w:numId="27">
    <w:abstractNumId w:val="34"/>
  </w:num>
  <w:num w:numId="28">
    <w:abstractNumId w:val="9"/>
  </w:num>
  <w:num w:numId="29">
    <w:abstractNumId w:val="26"/>
  </w:num>
  <w:num w:numId="30">
    <w:abstractNumId w:val="12"/>
  </w:num>
  <w:num w:numId="31">
    <w:abstractNumId w:val="36"/>
  </w:num>
  <w:num w:numId="32">
    <w:abstractNumId w:val="23"/>
  </w:num>
  <w:num w:numId="33">
    <w:abstractNumId w:val="4"/>
  </w:num>
  <w:num w:numId="34">
    <w:abstractNumId w:val="25"/>
  </w:num>
  <w:num w:numId="35">
    <w:abstractNumId w:val="35"/>
  </w:num>
  <w:num w:numId="36">
    <w:abstractNumId w:val="6"/>
  </w:num>
  <w:num w:numId="37">
    <w:abstractNumId w:val="10"/>
  </w:num>
  <w:num w:numId="38">
    <w:abstractNumId w:val="37"/>
  </w:num>
  <w:num w:numId="39">
    <w:abstractNumId w:val="24"/>
  </w:num>
  <w:num w:numId="4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3"/>
  </w:num>
  <w:num w:numId="44">
    <w:abstractNumId w:val="5"/>
  </w:num>
  <w:num w:numId="45">
    <w:abstractNumId w:val="21"/>
  </w:num>
  <w:num w:numId="46">
    <w:abstractNumId w:val="31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proofState w:spelling="clean"/>
  <w:attachedTemplate r:id="rId1"/>
  <w:stylePaneFormatFilter w:val="3F01"/>
  <w:defaultTabStop w:val="425"/>
  <w:drawingGridHorizontalSpacing w:val="115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</w:compat>
  <w:rsids>
    <w:rsidRoot w:val="001540F6"/>
    <w:rsid w:val="0000027D"/>
    <w:rsid w:val="00000513"/>
    <w:rsid w:val="00000BE8"/>
    <w:rsid w:val="00000F1A"/>
    <w:rsid w:val="000015C5"/>
    <w:rsid w:val="0000163D"/>
    <w:rsid w:val="00001B9B"/>
    <w:rsid w:val="00001C29"/>
    <w:rsid w:val="00001C94"/>
    <w:rsid w:val="00002212"/>
    <w:rsid w:val="00002715"/>
    <w:rsid w:val="00002C69"/>
    <w:rsid w:val="00002C9B"/>
    <w:rsid w:val="00002CB6"/>
    <w:rsid w:val="00002D5D"/>
    <w:rsid w:val="00003298"/>
    <w:rsid w:val="000033CC"/>
    <w:rsid w:val="00003407"/>
    <w:rsid w:val="000034FF"/>
    <w:rsid w:val="000035C7"/>
    <w:rsid w:val="000037AA"/>
    <w:rsid w:val="00003C54"/>
    <w:rsid w:val="00003E51"/>
    <w:rsid w:val="0000439A"/>
    <w:rsid w:val="0000465F"/>
    <w:rsid w:val="00004985"/>
    <w:rsid w:val="00004D34"/>
    <w:rsid w:val="000050DD"/>
    <w:rsid w:val="000053B0"/>
    <w:rsid w:val="00005446"/>
    <w:rsid w:val="000054FF"/>
    <w:rsid w:val="00005580"/>
    <w:rsid w:val="00005824"/>
    <w:rsid w:val="00005A89"/>
    <w:rsid w:val="00005E3F"/>
    <w:rsid w:val="00006778"/>
    <w:rsid w:val="000069D4"/>
    <w:rsid w:val="00006B1F"/>
    <w:rsid w:val="00006EFA"/>
    <w:rsid w:val="000073A7"/>
    <w:rsid w:val="00007BD5"/>
    <w:rsid w:val="00007D0D"/>
    <w:rsid w:val="00007DF7"/>
    <w:rsid w:val="00010013"/>
    <w:rsid w:val="0001009B"/>
    <w:rsid w:val="00010262"/>
    <w:rsid w:val="00010477"/>
    <w:rsid w:val="00010D6D"/>
    <w:rsid w:val="00010EC6"/>
    <w:rsid w:val="000112B6"/>
    <w:rsid w:val="000117CA"/>
    <w:rsid w:val="00011B11"/>
    <w:rsid w:val="00012010"/>
    <w:rsid w:val="00012199"/>
    <w:rsid w:val="000128DD"/>
    <w:rsid w:val="000129C9"/>
    <w:rsid w:val="00012DF8"/>
    <w:rsid w:val="000130F7"/>
    <w:rsid w:val="000131A6"/>
    <w:rsid w:val="000133E9"/>
    <w:rsid w:val="00013926"/>
    <w:rsid w:val="00013BD2"/>
    <w:rsid w:val="00013D90"/>
    <w:rsid w:val="00013E2B"/>
    <w:rsid w:val="00014002"/>
    <w:rsid w:val="0001420E"/>
    <w:rsid w:val="00014336"/>
    <w:rsid w:val="000144D9"/>
    <w:rsid w:val="00014596"/>
    <w:rsid w:val="0001497F"/>
    <w:rsid w:val="00014C9F"/>
    <w:rsid w:val="00015042"/>
    <w:rsid w:val="0001505A"/>
    <w:rsid w:val="0001524A"/>
    <w:rsid w:val="0001532B"/>
    <w:rsid w:val="0001538F"/>
    <w:rsid w:val="0001555F"/>
    <w:rsid w:val="0001580D"/>
    <w:rsid w:val="000158D4"/>
    <w:rsid w:val="00015B11"/>
    <w:rsid w:val="00015F9A"/>
    <w:rsid w:val="000164FB"/>
    <w:rsid w:val="0001666A"/>
    <w:rsid w:val="00016D3C"/>
    <w:rsid w:val="00016DAF"/>
    <w:rsid w:val="00017589"/>
    <w:rsid w:val="0001759D"/>
    <w:rsid w:val="00017B4F"/>
    <w:rsid w:val="00017C4F"/>
    <w:rsid w:val="00017D0F"/>
    <w:rsid w:val="00020EA0"/>
    <w:rsid w:val="00020F67"/>
    <w:rsid w:val="000210CB"/>
    <w:rsid w:val="00021CC6"/>
    <w:rsid w:val="000229FB"/>
    <w:rsid w:val="00022D46"/>
    <w:rsid w:val="0002306A"/>
    <w:rsid w:val="00023175"/>
    <w:rsid w:val="000235EC"/>
    <w:rsid w:val="00023987"/>
    <w:rsid w:val="00023BC1"/>
    <w:rsid w:val="00024489"/>
    <w:rsid w:val="00024658"/>
    <w:rsid w:val="0002492A"/>
    <w:rsid w:val="00024D77"/>
    <w:rsid w:val="00025807"/>
    <w:rsid w:val="00025A26"/>
    <w:rsid w:val="00025A3A"/>
    <w:rsid w:val="00025ABF"/>
    <w:rsid w:val="000260B5"/>
    <w:rsid w:val="00026733"/>
    <w:rsid w:val="00026884"/>
    <w:rsid w:val="000269AF"/>
    <w:rsid w:val="00026B34"/>
    <w:rsid w:val="00026C61"/>
    <w:rsid w:val="00026D09"/>
    <w:rsid w:val="00026D0F"/>
    <w:rsid w:val="00026F7C"/>
    <w:rsid w:val="00026FC3"/>
    <w:rsid w:val="000272ED"/>
    <w:rsid w:val="0002759E"/>
    <w:rsid w:val="00027660"/>
    <w:rsid w:val="0003021C"/>
    <w:rsid w:val="0003054D"/>
    <w:rsid w:val="00030603"/>
    <w:rsid w:val="00030871"/>
    <w:rsid w:val="000310BA"/>
    <w:rsid w:val="00031632"/>
    <w:rsid w:val="000316C5"/>
    <w:rsid w:val="000317E5"/>
    <w:rsid w:val="00031A61"/>
    <w:rsid w:val="00032A1C"/>
    <w:rsid w:val="00032AAD"/>
    <w:rsid w:val="00032F9B"/>
    <w:rsid w:val="0003301C"/>
    <w:rsid w:val="0003319F"/>
    <w:rsid w:val="000331A3"/>
    <w:rsid w:val="0003322D"/>
    <w:rsid w:val="000334F0"/>
    <w:rsid w:val="00033649"/>
    <w:rsid w:val="0003397A"/>
    <w:rsid w:val="00033C7C"/>
    <w:rsid w:val="00034053"/>
    <w:rsid w:val="00034170"/>
    <w:rsid w:val="0003442C"/>
    <w:rsid w:val="000346DE"/>
    <w:rsid w:val="0003483C"/>
    <w:rsid w:val="00034A30"/>
    <w:rsid w:val="00034C0C"/>
    <w:rsid w:val="00034C7C"/>
    <w:rsid w:val="000350FF"/>
    <w:rsid w:val="00035A48"/>
    <w:rsid w:val="00035B2F"/>
    <w:rsid w:val="00035FF6"/>
    <w:rsid w:val="00036320"/>
    <w:rsid w:val="00036429"/>
    <w:rsid w:val="00036727"/>
    <w:rsid w:val="00036756"/>
    <w:rsid w:val="00036FFF"/>
    <w:rsid w:val="00037139"/>
    <w:rsid w:val="000371EE"/>
    <w:rsid w:val="00037280"/>
    <w:rsid w:val="000372E2"/>
    <w:rsid w:val="00037622"/>
    <w:rsid w:val="00037800"/>
    <w:rsid w:val="00037CC5"/>
    <w:rsid w:val="00037DFE"/>
    <w:rsid w:val="000402C6"/>
    <w:rsid w:val="000406FD"/>
    <w:rsid w:val="000408D3"/>
    <w:rsid w:val="00040E6E"/>
    <w:rsid w:val="00040ED1"/>
    <w:rsid w:val="000414A1"/>
    <w:rsid w:val="0004157E"/>
    <w:rsid w:val="00041F31"/>
    <w:rsid w:val="00041F99"/>
    <w:rsid w:val="0004219E"/>
    <w:rsid w:val="0004262B"/>
    <w:rsid w:val="00042EE3"/>
    <w:rsid w:val="00043138"/>
    <w:rsid w:val="0004351E"/>
    <w:rsid w:val="00043922"/>
    <w:rsid w:val="00043E4B"/>
    <w:rsid w:val="00043ED8"/>
    <w:rsid w:val="00043F9D"/>
    <w:rsid w:val="000440D1"/>
    <w:rsid w:val="0004443C"/>
    <w:rsid w:val="00044C71"/>
    <w:rsid w:val="00044D46"/>
    <w:rsid w:val="00045337"/>
    <w:rsid w:val="0004555E"/>
    <w:rsid w:val="000457F9"/>
    <w:rsid w:val="000458CA"/>
    <w:rsid w:val="000458FA"/>
    <w:rsid w:val="00045B27"/>
    <w:rsid w:val="00045BC5"/>
    <w:rsid w:val="00045BC9"/>
    <w:rsid w:val="00045EB7"/>
    <w:rsid w:val="00046004"/>
    <w:rsid w:val="0004602C"/>
    <w:rsid w:val="00046190"/>
    <w:rsid w:val="000462C7"/>
    <w:rsid w:val="0004651B"/>
    <w:rsid w:val="000467BC"/>
    <w:rsid w:val="00046939"/>
    <w:rsid w:val="00046AA7"/>
    <w:rsid w:val="00046D8D"/>
    <w:rsid w:val="00047189"/>
    <w:rsid w:val="000477AA"/>
    <w:rsid w:val="0004784A"/>
    <w:rsid w:val="00047870"/>
    <w:rsid w:val="00047907"/>
    <w:rsid w:val="00047A2B"/>
    <w:rsid w:val="00047A40"/>
    <w:rsid w:val="00047C8C"/>
    <w:rsid w:val="000505FD"/>
    <w:rsid w:val="000507BB"/>
    <w:rsid w:val="00050913"/>
    <w:rsid w:val="00050F61"/>
    <w:rsid w:val="000518D4"/>
    <w:rsid w:val="00051930"/>
    <w:rsid w:val="00051D7B"/>
    <w:rsid w:val="00051D97"/>
    <w:rsid w:val="00052296"/>
    <w:rsid w:val="00052DEA"/>
    <w:rsid w:val="00052FDB"/>
    <w:rsid w:val="0005301C"/>
    <w:rsid w:val="000531A5"/>
    <w:rsid w:val="0005323A"/>
    <w:rsid w:val="000533BB"/>
    <w:rsid w:val="0005354A"/>
    <w:rsid w:val="00053834"/>
    <w:rsid w:val="00053DEA"/>
    <w:rsid w:val="00053FDE"/>
    <w:rsid w:val="000540DA"/>
    <w:rsid w:val="0005414B"/>
    <w:rsid w:val="00054B2E"/>
    <w:rsid w:val="00054EA6"/>
    <w:rsid w:val="00054F34"/>
    <w:rsid w:val="00054FDB"/>
    <w:rsid w:val="0005513E"/>
    <w:rsid w:val="000551B5"/>
    <w:rsid w:val="0005549F"/>
    <w:rsid w:val="0005588D"/>
    <w:rsid w:val="00055A83"/>
    <w:rsid w:val="00055B5B"/>
    <w:rsid w:val="00055D14"/>
    <w:rsid w:val="00055E35"/>
    <w:rsid w:val="00056296"/>
    <w:rsid w:val="0005678F"/>
    <w:rsid w:val="00056B65"/>
    <w:rsid w:val="00056DD4"/>
    <w:rsid w:val="0005701F"/>
    <w:rsid w:val="00057022"/>
    <w:rsid w:val="00057417"/>
    <w:rsid w:val="00057476"/>
    <w:rsid w:val="0005773B"/>
    <w:rsid w:val="00057745"/>
    <w:rsid w:val="00057BEF"/>
    <w:rsid w:val="00057D09"/>
    <w:rsid w:val="00060069"/>
    <w:rsid w:val="00060232"/>
    <w:rsid w:val="000606EC"/>
    <w:rsid w:val="000607C4"/>
    <w:rsid w:val="00060985"/>
    <w:rsid w:val="0006134B"/>
    <w:rsid w:val="000614ED"/>
    <w:rsid w:val="000614F1"/>
    <w:rsid w:val="00061A49"/>
    <w:rsid w:val="00061BA2"/>
    <w:rsid w:val="000622BF"/>
    <w:rsid w:val="00062596"/>
    <w:rsid w:val="000628D4"/>
    <w:rsid w:val="00063112"/>
    <w:rsid w:val="000632C3"/>
    <w:rsid w:val="00063756"/>
    <w:rsid w:val="0006383E"/>
    <w:rsid w:val="00063E90"/>
    <w:rsid w:val="0006413E"/>
    <w:rsid w:val="00064376"/>
    <w:rsid w:val="0006482E"/>
    <w:rsid w:val="000650C3"/>
    <w:rsid w:val="00065511"/>
    <w:rsid w:val="000656D7"/>
    <w:rsid w:val="00065D1B"/>
    <w:rsid w:val="0006608D"/>
    <w:rsid w:val="00066265"/>
    <w:rsid w:val="000662C4"/>
    <w:rsid w:val="000665C9"/>
    <w:rsid w:val="0006667C"/>
    <w:rsid w:val="00066A6E"/>
    <w:rsid w:val="00066B40"/>
    <w:rsid w:val="00067539"/>
    <w:rsid w:val="00067A4F"/>
    <w:rsid w:val="00067BDE"/>
    <w:rsid w:val="00067E0F"/>
    <w:rsid w:val="00070B87"/>
    <w:rsid w:val="00070C03"/>
    <w:rsid w:val="00070E13"/>
    <w:rsid w:val="00070F4F"/>
    <w:rsid w:val="00071457"/>
    <w:rsid w:val="000714DB"/>
    <w:rsid w:val="000719F9"/>
    <w:rsid w:val="00071A18"/>
    <w:rsid w:val="00072462"/>
    <w:rsid w:val="0007278D"/>
    <w:rsid w:val="00072CDE"/>
    <w:rsid w:val="00072DE8"/>
    <w:rsid w:val="00072F35"/>
    <w:rsid w:val="000732A3"/>
    <w:rsid w:val="000739DA"/>
    <w:rsid w:val="00073B42"/>
    <w:rsid w:val="00073B5C"/>
    <w:rsid w:val="000740F6"/>
    <w:rsid w:val="00074274"/>
    <w:rsid w:val="0007473E"/>
    <w:rsid w:val="00074AB6"/>
    <w:rsid w:val="00074CB7"/>
    <w:rsid w:val="00074EA8"/>
    <w:rsid w:val="0007535B"/>
    <w:rsid w:val="000753F3"/>
    <w:rsid w:val="000755AB"/>
    <w:rsid w:val="00075E6C"/>
    <w:rsid w:val="0007641B"/>
    <w:rsid w:val="00076620"/>
    <w:rsid w:val="00076625"/>
    <w:rsid w:val="000766B7"/>
    <w:rsid w:val="000766E5"/>
    <w:rsid w:val="00076BC6"/>
    <w:rsid w:val="00076CC4"/>
    <w:rsid w:val="00077599"/>
    <w:rsid w:val="00077E46"/>
    <w:rsid w:val="00077F40"/>
    <w:rsid w:val="0008003A"/>
    <w:rsid w:val="00080378"/>
    <w:rsid w:val="00080D21"/>
    <w:rsid w:val="00080E1E"/>
    <w:rsid w:val="00081694"/>
    <w:rsid w:val="00081914"/>
    <w:rsid w:val="00081BAB"/>
    <w:rsid w:val="00081EB7"/>
    <w:rsid w:val="000820B0"/>
    <w:rsid w:val="000820C1"/>
    <w:rsid w:val="0008281F"/>
    <w:rsid w:val="0008297A"/>
    <w:rsid w:val="00083169"/>
    <w:rsid w:val="000835AC"/>
    <w:rsid w:val="000837AE"/>
    <w:rsid w:val="00083C26"/>
    <w:rsid w:val="00083E9B"/>
    <w:rsid w:val="00084747"/>
    <w:rsid w:val="00084B01"/>
    <w:rsid w:val="00084F55"/>
    <w:rsid w:val="00085281"/>
    <w:rsid w:val="000853ED"/>
    <w:rsid w:val="000857EA"/>
    <w:rsid w:val="00085CFD"/>
    <w:rsid w:val="00086222"/>
    <w:rsid w:val="000863C5"/>
    <w:rsid w:val="0008699E"/>
    <w:rsid w:val="0008747D"/>
    <w:rsid w:val="000877CA"/>
    <w:rsid w:val="00087844"/>
    <w:rsid w:val="0008798D"/>
    <w:rsid w:val="00087B41"/>
    <w:rsid w:val="00087C73"/>
    <w:rsid w:val="00087F54"/>
    <w:rsid w:val="000900EF"/>
    <w:rsid w:val="000904EC"/>
    <w:rsid w:val="00090790"/>
    <w:rsid w:val="000908AB"/>
    <w:rsid w:val="000908E7"/>
    <w:rsid w:val="00090B13"/>
    <w:rsid w:val="00090FD5"/>
    <w:rsid w:val="00091079"/>
    <w:rsid w:val="0009168C"/>
    <w:rsid w:val="000916C8"/>
    <w:rsid w:val="00091DCB"/>
    <w:rsid w:val="00092288"/>
    <w:rsid w:val="000922DD"/>
    <w:rsid w:val="0009240D"/>
    <w:rsid w:val="000927DA"/>
    <w:rsid w:val="00092AC6"/>
    <w:rsid w:val="00092BC1"/>
    <w:rsid w:val="00092C24"/>
    <w:rsid w:val="00093320"/>
    <w:rsid w:val="00093518"/>
    <w:rsid w:val="00093800"/>
    <w:rsid w:val="00093A10"/>
    <w:rsid w:val="00093C6F"/>
    <w:rsid w:val="00093F18"/>
    <w:rsid w:val="00094196"/>
    <w:rsid w:val="000942A8"/>
    <w:rsid w:val="000945E6"/>
    <w:rsid w:val="000948B0"/>
    <w:rsid w:val="000948B1"/>
    <w:rsid w:val="00094A11"/>
    <w:rsid w:val="00094BF0"/>
    <w:rsid w:val="000957FD"/>
    <w:rsid w:val="0009592F"/>
    <w:rsid w:val="00096032"/>
    <w:rsid w:val="00096063"/>
    <w:rsid w:val="00096201"/>
    <w:rsid w:val="0009664E"/>
    <w:rsid w:val="00096A5E"/>
    <w:rsid w:val="00096A9F"/>
    <w:rsid w:val="00097286"/>
    <w:rsid w:val="00097DA2"/>
    <w:rsid w:val="000A0547"/>
    <w:rsid w:val="000A09E7"/>
    <w:rsid w:val="000A0D0E"/>
    <w:rsid w:val="000A198E"/>
    <w:rsid w:val="000A1A53"/>
    <w:rsid w:val="000A1A70"/>
    <w:rsid w:val="000A1C31"/>
    <w:rsid w:val="000A262C"/>
    <w:rsid w:val="000A26D4"/>
    <w:rsid w:val="000A27EA"/>
    <w:rsid w:val="000A28C9"/>
    <w:rsid w:val="000A290B"/>
    <w:rsid w:val="000A2C77"/>
    <w:rsid w:val="000A33BC"/>
    <w:rsid w:val="000A340F"/>
    <w:rsid w:val="000A355B"/>
    <w:rsid w:val="000A365B"/>
    <w:rsid w:val="000A36C7"/>
    <w:rsid w:val="000A3B53"/>
    <w:rsid w:val="000A3B66"/>
    <w:rsid w:val="000A3D59"/>
    <w:rsid w:val="000A3D86"/>
    <w:rsid w:val="000A3F4A"/>
    <w:rsid w:val="000A4835"/>
    <w:rsid w:val="000A4840"/>
    <w:rsid w:val="000A4862"/>
    <w:rsid w:val="000A50A6"/>
    <w:rsid w:val="000A5162"/>
    <w:rsid w:val="000A5386"/>
    <w:rsid w:val="000A5509"/>
    <w:rsid w:val="000A5596"/>
    <w:rsid w:val="000A582C"/>
    <w:rsid w:val="000A5872"/>
    <w:rsid w:val="000A5A5E"/>
    <w:rsid w:val="000A6132"/>
    <w:rsid w:val="000A62E9"/>
    <w:rsid w:val="000A6399"/>
    <w:rsid w:val="000A6559"/>
    <w:rsid w:val="000A6853"/>
    <w:rsid w:val="000A6B40"/>
    <w:rsid w:val="000A6E04"/>
    <w:rsid w:val="000A715D"/>
    <w:rsid w:val="000A7C51"/>
    <w:rsid w:val="000A7C60"/>
    <w:rsid w:val="000A7D1D"/>
    <w:rsid w:val="000B045E"/>
    <w:rsid w:val="000B04BE"/>
    <w:rsid w:val="000B06E5"/>
    <w:rsid w:val="000B0987"/>
    <w:rsid w:val="000B0D66"/>
    <w:rsid w:val="000B1204"/>
    <w:rsid w:val="000B1FB2"/>
    <w:rsid w:val="000B2342"/>
    <w:rsid w:val="000B24EF"/>
    <w:rsid w:val="000B2567"/>
    <w:rsid w:val="000B263A"/>
    <w:rsid w:val="000B284A"/>
    <w:rsid w:val="000B2E8F"/>
    <w:rsid w:val="000B40C4"/>
    <w:rsid w:val="000B45A9"/>
    <w:rsid w:val="000B55F2"/>
    <w:rsid w:val="000B5AF2"/>
    <w:rsid w:val="000B5B99"/>
    <w:rsid w:val="000B5FD6"/>
    <w:rsid w:val="000B62F3"/>
    <w:rsid w:val="000B6395"/>
    <w:rsid w:val="000B6B48"/>
    <w:rsid w:val="000B6C16"/>
    <w:rsid w:val="000B7173"/>
    <w:rsid w:val="000B78D9"/>
    <w:rsid w:val="000B7915"/>
    <w:rsid w:val="000B7A72"/>
    <w:rsid w:val="000B7E23"/>
    <w:rsid w:val="000C0BA3"/>
    <w:rsid w:val="000C0C35"/>
    <w:rsid w:val="000C1415"/>
    <w:rsid w:val="000C14F5"/>
    <w:rsid w:val="000C1595"/>
    <w:rsid w:val="000C16A2"/>
    <w:rsid w:val="000C1723"/>
    <w:rsid w:val="000C191C"/>
    <w:rsid w:val="000C1BFD"/>
    <w:rsid w:val="000C24FD"/>
    <w:rsid w:val="000C2720"/>
    <w:rsid w:val="000C3266"/>
    <w:rsid w:val="000C32B4"/>
    <w:rsid w:val="000C3D27"/>
    <w:rsid w:val="000C3E8A"/>
    <w:rsid w:val="000C400A"/>
    <w:rsid w:val="000C4156"/>
    <w:rsid w:val="000C44D8"/>
    <w:rsid w:val="000C468D"/>
    <w:rsid w:val="000C46C2"/>
    <w:rsid w:val="000C47A9"/>
    <w:rsid w:val="000C59A0"/>
    <w:rsid w:val="000C5AE5"/>
    <w:rsid w:val="000C5C70"/>
    <w:rsid w:val="000C6713"/>
    <w:rsid w:val="000C6759"/>
    <w:rsid w:val="000C77C3"/>
    <w:rsid w:val="000D00D6"/>
    <w:rsid w:val="000D01E9"/>
    <w:rsid w:val="000D01F8"/>
    <w:rsid w:val="000D03D2"/>
    <w:rsid w:val="000D03E7"/>
    <w:rsid w:val="000D05C1"/>
    <w:rsid w:val="000D07B0"/>
    <w:rsid w:val="000D08EC"/>
    <w:rsid w:val="000D0B07"/>
    <w:rsid w:val="000D0FF7"/>
    <w:rsid w:val="000D1010"/>
    <w:rsid w:val="000D1281"/>
    <w:rsid w:val="000D1392"/>
    <w:rsid w:val="000D1B69"/>
    <w:rsid w:val="000D1D77"/>
    <w:rsid w:val="000D281A"/>
    <w:rsid w:val="000D2908"/>
    <w:rsid w:val="000D2D57"/>
    <w:rsid w:val="000D32E4"/>
    <w:rsid w:val="000D36F7"/>
    <w:rsid w:val="000D398A"/>
    <w:rsid w:val="000D3A23"/>
    <w:rsid w:val="000D3C0A"/>
    <w:rsid w:val="000D3C39"/>
    <w:rsid w:val="000D3E1F"/>
    <w:rsid w:val="000D3FE0"/>
    <w:rsid w:val="000D42C0"/>
    <w:rsid w:val="000D4BF9"/>
    <w:rsid w:val="000D4F74"/>
    <w:rsid w:val="000D54D9"/>
    <w:rsid w:val="000D660A"/>
    <w:rsid w:val="000D6CD2"/>
    <w:rsid w:val="000D6D28"/>
    <w:rsid w:val="000D72D1"/>
    <w:rsid w:val="000D72F8"/>
    <w:rsid w:val="000D794E"/>
    <w:rsid w:val="000D7D51"/>
    <w:rsid w:val="000D7E11"/>
    <w:rsid w:val="000D7FEB"/>
    <w:rsid w:val="000E0313"/>
    <w:rsid w:val="000E0359"/>
    <w:rsid w:val="000E03DA"/>
    <w:rsid w:val="000E07E7"/>
    <w:rsid w:val="000E0CD0"/>
    <w:rsid w:val="000E0CEE"/>
    <w:rsid w:val="000E0D9D"/>
    <w:rsid w:val="000E0FE8"/>
    <w:rsid w:val="000E1856"/>
    <w:rsid w:val="000E2083"/>
    <w:rsid w:val="000E2119"/>
    <w:rsid w:val="000E250A"/>
    <w:rsid w:val="000E2836"/>
    <w:rsid w:val="000E33CA"/>
    <w:rsid w:val="000E35CF"/>
    <w:rsid w:val="000E388B"/>
    <w:rsid w:val="000E3B6B"/>
    <w:rsid w:val="000E3BE0"/>
    <w:rsid w:val="000E3F0A"/>
    <w:rsid w:val="000E4B20"/>
    <w:rsid w:val="000E4C18"/>
    <w:rsid w:val="000E4F54"/>
    <w:rsid w:val="000E4F78"/>
    <w:rsid w:val="000E5923"/>
    <w:rsid w:val="000E63F9"/>
    <w:rsid w:val="000E685A"/>
    <w:rsid w:val="000E7115"/>
    <w:rsid w:val="000E753A"/>
    <w:rsid w:val="000E76F3"/>
    <w:rsid w:val="000E7754"/>
    <w:rsid w:val="000E7A36"/>
    <w:rsid w:val="000E7B0B"/>
    <w:rsid w:val="000F04CD"/>
    <w:rsid w:val="000F0DE9"/>
    <w:rsid w:val="000F109F"/>
    <w:rsid w:val="000F11BB"/>
    <w:rsid w:val="000F1F35"/>
    <w:rsid w:val="000F204D"/>
    <w:rsid w:val="000F27BC"/>
    <w:rsid w:val="000F3247"/>
    <w:rsid w:val="000F3372"/>
    <w:rsid w:val="000F33D4"/>
    <w:rsid w:val="000F380D"/>
    <w:rsid w:val="000F3841"/>
    <w:rsid w:val="000F3A15"/>
    <w:rsid w:val="000F3A8C"/>
    <w:rsid w:val="000F3AFF"/>
    <w:rsid w:val="000F3C12"/>
    <w:rsid w:val="000F3C50"/>
    <w:rsid w:val="000F3F1A"/>
    <w:rsid w:val="000F4097"/>
    <w:rsid w:val="000F412E"/>
    <w:rsid w:val="000F5332"/>
    <w:rsid w:val="000F58C5"/>
    <w:rsid w:val="000F5B52"/>
    <w:rsid w:val="000F5C05"/>
    <w:rsid w:val="000F5D32"/>
    <w:rsid w:val="000F5E03"/>
    <w:rsid w:val="000F6502"/>
    <w:rsid w:val="000F69CF"/>
    <w:rsid w:val="000F6A14"/>
    <w:rsid w:val="000F6AE8"/>
    <w:rsid w:val="000F6B45"/>
    <w:rsid w:val="000F74D3"/>
    <w:rsid w:val="000F7564"/>
    <w:rsid w:val="000F767C"/>
    <w:rsid w:val="000F76A8"/>
    <w:rsid w:val="000F7C5C"/>
    <w:rsid w:val="000F7C6E"/>
    <w:rsid w:val="000F7F19"/>
    <w:rsid w:val="00100389"/>
    <w:rsid w:val="00100480"/>
    <w:rsid w:val="00100AA5"/>
    <w:rsid w:val="00100B4A"/>
    <w:rsid w:val="00100D06"/>
    <w:rsid w:val="00101615"/>
    <w:rsid w:val="00101C87"/>
    <w:rsid w:val="00101D1F"/>
    <w:rsid w:val="0010208B"/>
    <w:rsid w:val="00102305"/>
    <w:rsid w:val="0010234E"/>
    <w:rsid w:val="001026AF"/>
    <w:rsid w:val="0010334E"/>
    <w:rsid w:val="0010358E"/>
    <w:rsid w:val="001038E6"/>
    <w:rsid w:val="00103B1A"/>
    <w:rsid w:val="00104919"/>
    <w:rsid w:val="00104A73"/>
    <w:rsid w:val="00104D11"/>
    <w:rsid w:val="00104DBC"/>
    <w:rsid w:val="00105468"/>
    <w:rsid w:val="00105758"/>
    <w:rsid w:val="0010594B"/>
    <w:rsid w:val="001059F4"/>
    <w:rsid w:val="00106284"/>
    <w:rsid w:val="001062F4"/>
    <w:rsid w:val="00106524"/>
    <w:rsid w:val="0010694E"/>
    <w:rsid w:val="00106C7B"/>
    <w:rsid w:val="00106EAA"/>
    <w:rsid w:val="00107325"/>
    <w:rsid w:val="001073B3"/>
    <w:rsid w:val="001075AC"/>
    <w:rsid w:val="00107649"/>
    <w:rsid w:val="00107E21"/>
    <w:rsid w:val="001100F0"/>
    <w:rsid w:val="001101E4"/>
    <w:rsid w:val="00110807"/>
    <w:rsid w:val="001109E2"/>
    <w:rsid w:val="00110D9F"/>
    <w:rsid w:val="00110F36"/>
    <w:rsid w:val="00110FDE"/>
    <w:rsid w:val="001113B5"/>
    <w:rsid w:val="001114CF"/>
    <w:rsid w:val="00111624"/>
    <w:rsid w:val="0011165E"/>
    <w:rsid w:val="001117D4"/>
    <w:rsid w:val="001119CF"/>
    <w:rsid w:val="00111AFE"/>
    <w:rsid w:val="00111BE6"/>
    <w:rsid w:val="00111C49"/>
    <w:rsid w:val="001122C6"/>
    <w:rsid w:val="001123AB"/>
    <w:rsid w:val="00112A10"/>
    <w:rsid w:val="00112E2D"/>
    <w:rsid w:val="0011323F"/>
    <w:rsid w:val="00113900"/>
    <w:rsid w:val="00113BD8"/>
    <w:rsid w:val="00113E8E"/>
    <w:rsid w:val="00114801"/>
    <w:rsid w:val="00114995"/>
    <w:rsid w:val="00114BC3"/>
    <w:rsid w:val="00114D59"/>
    <w:rsid w:val="001152A7"/>
    <w:rsid w:val="00115B1E"/>
    <w:rsid w:val="001167C4"/>
    <w:rsid w:val="00116841"/>
    <w:rsid w:val="0011691F"/>
    <w:rsid w:val="00117038"/>
    <w:rsid w:val="0011722E"/>
    <w:rsid w:val="00117629"/>
    <w:rsid w:val="001176E0"/>
    <w:rsid w:val="00117767"/>
    <w:rsid w:val="0011781A"/>
    <w:rsid w:val="00117830"/>
    <w:rsid w:val="0011785E"/>
    <w:rsid w:val="00117D2D"/>
    <w:rsid w:val="00117D39"/>
    <w:rsid w:val="00117D8F"/>
    <w:rsid w:val="00117F2F"/>
    <w:rsid w:val="001205BB"/>
    <w:rsid w:val="001205C4"/>
    <w:rsid w:val="00120994"/>
    <w:rsid w:val="00121015"/>
    <w:rsid w:val="00121197"/>
    <w:rsid w:val="00121284"/>
    <w:rsid w:val="00121634"/>
    <w:rsid w:val="0012184C"/>
    <w:rsid w:val="00121A31"/>
    <w:rsid w:val="00121AC0"/>
    <w:rsid w:val="00121E97"/>
    <w:rsid w:val="00122A02"/>
    <w:rsid w:val="00123139"/>
    <w:rsid w:val="0012329B"/>
    <w:rsid w:val="001232AE"/>
    <w:rsid w:val="00123802"/>
    <w:rsid w:val="0012494C"/>
    <w:rsid w:val="00124C41"/>
    <w:rsid w:val="00124E6A"/>
    <w:rsid w:val="00125163"/>
    <w:rsid w:val="001252A0"/>
    <w:rsid w:val="001257BD"/>
    <w:rsid w:val="001257F7"/>
    <w:rsid w:val="0012590D"/>
    <w:rsid w:val="00125BB0"/>
    <w:rsid w:val="00125BEC"/>
    <w:rsid w:val="00125F73"/>
    <w:rsid w:val="00125F7D"/>
    <w:rsid w:val="001261D0"/>
    <w:rsid w:val="0012634D"/>
    <w:rsid w:val="00126393"/>
    <w:rsid w:val="001273C3"/>
    <w:rsid w:val="0012742E"/>
    <w:rsid w:val="0012789B"/>
    <w:rsid w:val="00127F5E"/>
    <w:rsid w:val="0013008D"/>
    <w:rsid w:val="00130145"/>
    <w:rsid w:val="00130949"/>
    <w:rsid w:val="00130B91"/>
    <w:rsid w:val="00130D7E"/>
    <w:rsid w:val="00130DBA"/>
    <w:rsid w:val="00130EC1"/>
    <w:rsid w:val="00130EE7"/>
    <w:rsid w:val="00130FE6"/>
    <w:rsid w:val="0013113B"/>
    <w:rsid w:val="00131177"/>
    <w:rsid w:val="001317CC"/>
    <w:rsid w:val="00132425"/>
    <w:rsid w:val="001324A8"/>
    <w:rsid w:val="00132558"/>
    <w:rsid w:val="0013264B"/>
    <w:rsid w:val="001327B1"/>
    <w:rsid w:val="0013287D"/>
    <w:rsid w:val="00132C92"/>
    <w:rsid w:val="00132E3F"/>
    <w:rsid w:val="0013349E"/>
    <w:rsid w:val="00133AEA"/>
    <w:rsid w:val="00134041"/>
    <w:rsid w:val="00134259"/>
    <w:rsid w:val="00134B74"/>
    <w:rsid w:val="00135541"/>
    <w:rsid w:val="0013571F"/>
    <w:rsid w:val="0013624E"/>
    <w:rsid w:val="001366F1"/>
    <w:rsid w:val="00136D87"/>
    <w:rsid w:val="00137216"/>
    <w:rsid w:val="001401EE"/>
    <w:rsid w:val="00140874"/>
    <w:rsid w:val="0014136A"/>
    <w:rsid w:val="00141746"/>
    <w:rsid w:val="0014182D"/>
    <w:rsid w:val="0014198C"/>
    <w:rsid w:val="00141B50"/>
    <w:rsid w:val="00142011"/>
    <w:rsid w:val="001422AC"/>
    <w:rsid w:val="00142372"/>
    <w:rsid w:val="001423B6"/>
    <w:rsid w:val="001424F2"/>
    <w:rsid w:val="00142AC7"/>
    <w:rsid w:val="00142ADE"/>
    <w:rsid w:val="00142DFF"/>
    <w:rsid w:val="001430A6"/>
    <w:rsid w:val="0014348D"/>
    <w:rsid w:val="0014363A"/>
    <w:rsid w:val="00143B60"/>
    <w:rsid w:val="00143FFF"/>
    <w:rsid w:val="00144555"/>
    <w:rsid w:val="00144AA7"/>
    <w:rsid w:val="00144DC2"/>
    <w:rsid w:val="001451CA"/>
    <w:rsid w:val="001459FC"/>
    <w:rsid w:val="0014619A"/>
    <w:rsid w:val="00146B17"/>
    <w:rsid w:val="00146CAC"/>
    <w:rsid w:val="001475D4"/>
    <w:rsid w:val="00147B47"/>
    <w:rsid w:val="00147F44"/>
    <w:rsid w:val="00147F8D"/>
    <w:rsid w:val="00150860"/>
    <w:rsid w:val="00150ADC"/>
    <w:rsid w:val="00150BCC"/>
    <w:rsid w:val="001515A4"/>
    <w:rsid w:val="00151ED7"/>
    <w:rsid w:val="0015221A"/>
    <w:rsid w:val="00152A1A"/>
    <w:rsid w:val="00152C8D"/>
    <w:rsid w:val="00153709"/>
    <w:rsid w:val="001538B5"/>
    <w:rsid w:val="001540F6"/>
    <w:rsid w:val="0015461C"/>
    <w:rsid w:val="00154857"/>
    <w:rsid w:val="00154B26"/>
    <w:rsid w:val="00154E48"/>
    <w:rsid w:val="0015555D"/>
    <w:rsid w:val="0015577D"/>
    <w:rsid w:val="00155BC1"/>
    <w:rsid w:val="00155D23"/>
    <w:rsid w:val="00155D29"/>
    <w:rsid w:val="00155D77"/>
    <w:rsid w:val="00155F53"/>
    <w:rsid w:val="001563CA"/>
    <w:rsid w:val="0015669A"/>
    <w:rsid w:val="0015669F"/>
    <w:rsid w:val="001568C4"/>
    <w:rsid w:val="00156B32"/>
    <w:rsid w:val="00156B83"/>
    <w:rsid w:val="00156C75"/>
    <w:rsid w:val="00156E6B"/>
    <w:rsid w:val="00156E7F"/>
    <w:rsid w:val="00156EA9"/>
    <w:rsid w:val="0015705F"/>
    <w:rsid w:val="001571ED"/>
    <w:rsid w:val="00157407"/>
    <w:rsid w:val="0015765F"/>
    <w:rsid w:val="00157E7C"/>
    <w:rsid w:val="00157E8B"/>
    <w:rsid w:val="00157F82"/>
    <w:rsid w:val="00160359"/>
    <w:rsid w:val="0016072B"/>
    <w:rsid w:val="0016083A"/>
    <w:rsid w:val="00160B94"/>
    <w:rsid w:val="00160C15"/>
    <w:rsid w:val="00160CDD"/>
    <w:rsid w:val="001619B0"/>
    <w:rsid w:val="00162E77"/>
    <w:rsid w:val="00163A6D"/>
    <w:rsid w:val="00163B25"/>
    <w:rsid w:val="00163DD2"/>
    <w:rsid w:val="00163E07"/>
    <w:rsid w:val="001646FB"/>
    <w:rsid w:val="00164A49"/>
    <w:rsid w:val="00164AAF"/>
    <w:rsid w:val="0016528D"/>
    <w:rsid w:val="001652C2"/>
    <w:rsid w:val="00165910"/>
    <w:rsid w:val="00165B0D"/>
    <w:rsid w:val="00166556"/>
    <w:rsid w:val="00166682"/>
    <w:rsid w:val="0016697F"/>
    <w:rsid w:val="001669B5"/>
    <w:rsid w:val="00166CBB"/>
    <w:rsid w:val="00166D86"/>
    <w:rsid w:val="00166EA6"/>
    <w:rsid w:val="00166FC9"/>
    <w:rsid w:val="001676C0"/>
    <w:rsid w:val="001677C0"/>
    <w:rsid w:val="00170180"/>
    <w:rsid w:val="001707B3"/>
    <w:rsid w:val="001707DC"/>
    <w:rsid w:val="00170A41"/>
    <w:rsid w:val="00170B82"/>
    <w:rsid w:val="00170C5D"/>
    <w:rsid w:val="00171119"/>
    <w:rsid w:val="001713CE"/>
    <w:rsid w:val="00171B10"/>
    <w:rsid w:val="00171BC0"/>
    <w:rsid w:val="00172076"/>
    <w:rsid w:val="0017224B"/>
    <w:rsid w:val="001723E1"/>
    <w:rsid w:val="0017242C"/>
    <w:rsid w:val="001725F4"/>
    <w:rsid w:val="00172732"/>
    <w:rsid w:val="001727D3"/>
    <w:rsid w:val="0017283C"/>
    <w:rsid w:val="001728D0"/>
    <w:rsid w:val="00172F8A"/>
    <w:rsid w:val="001733D1"/>
    <w:rsid w:val="001733D2"/>
    <w:rsid w:val="001735D3"/>
    <w:rsid w:val="0017393C"/>
    <w:rsid w:val="00174381"/>
    <w:rsid w:val="0017477C"/>
    <w:rsid w:val="00174985"/>
    <w:rsid w:val="00174A59"/>
    <w:rsid w:val="0017548B"/>
    <w:rsid w:val="001755F3"/>
    <w:rsid w:val="001757C1"/>
    <w:rsid w:val="00175C1B"/>
    <w:rsid w:val="0017622F"/>
    <w:rsid w:val="00176823"/>
    <w:rsid w:val="00176F3B"/>
    <w:rsid w:val="00177385"/>
    <w:rsid w:val="001777B1"/>
    <w:rsid w:val="001779C4"/>
    <w:rsid w:val="0018041D"/>
    <w:rsid w:val="00180579"/>
    <w:rsid w:val="001808AA"/>
    <w:rsid w:val="00180A89"/>
    <w:rsid w:val="00180B58"/>
    <w:rsid w:val="0018110B"/>
    <w:rsid w:val="001811F4"/>
    <w:rsid w:val="0018162B"/>
    <w:rsid w:val="0018190F"/>
    <w:rsid w:val="00181984"/>
    <w:rsid w:val="00181A53"/>
    <w:rsid w:val="0018227C"/>
    <w:rsid w:val="00182607"/>
    <w:rsid w:val="0018269A"/>
    <w:rsid w:val="001827D1"/>
    <w:rsid w:val="001828F2"/>
    <w:rsid w:val="00182F2F"/>
    <w:rsid w:val="0018311F"/>
    <w:rsid w:val="001832DA"/>
    <w:rsid w:val="00183568"/>
    <w:rsid w:val="0018382C"/>
    <w:rsid w:val="001838F2"/>
    <w:rsid w:val="00183957"/>
    <w:rsid w:val="00183A32"/>
    <w:rsid w:val="00184729"/>
    <w:rsid w:val="00184979"/>
    <w:rsid w:val="00184B96"/>
    <w:rsid w:val="00184D13"/>
    <w:rsid w:val="00184EA3"/>
    <w:rsid w:val="00184EC1"/>
    <w:rsid w:val="00184F40"/>
    <w:rsid w:val="0018561D"/>
    <w:rsid w:val="00185788"/>
    <w:rsid w:val="00185886"/>
    <w:rsid w:val="00185D5B"/>
    <w:rsid w:val="001865DC"/>
    <w:rsid w:val="00186A3C"/>
    <w:rsid w:val="00186F8C"/>
    <w:rsid w:val="00187623"/>
    <w:rsid w:val="001877F7"/>
    <w:rsid w:val="00187804"/>
    <w:rsid w:val="0018788D"/>
    <w:rsid w:val="00187922"/>
    <w:rsid w:val="00187B6A"/>
    <w:rsid w:val="00187F72"/>
    <w:rsid w:val="0019057C"/>
    <w:rsid w:val="00190AF6"/>
    <w:rsid w:val="001915D1"/>
    <w:rsid w:val="0019166F"/>
    <w:rsid w:val="001916CC"/>
    <w:rsid w:val="001917BB"/>
    <w:rsid w:val="00191A23"/>
    <w:rsid w:val="00191A54"/>
    <w:rsid w:val="00191E0B"/>
    <w:rsid w:val="00191E20"/>
    <w:rsid w:val="001925D6"/>
    <w:rsid w:val="00192C1F"/>
    <w:rsid w:val="00192E86"/>
    <w:rsid w:val="0019326F"/>
    <w:rsid w:val="001932FB"/>
    <w:rsid w:val="00193583"/>
    <w:rsid w:val="001937CF"/>
    <w:rsid w:val="00193CBE"/>
    <w:rsid w:val="00193D28"/>
    <w:rsid w:val="00193F6C"/>
    <w:rsid w:val="00194216"/>
    <w:rsid w:val="00194883"/>
    <w:rsid w:val="001949FB"/>
    <w:rsid w:val="00194B0C"/>
    <w:rsid w:val="00194C1D"/>
    <w:rsid w:val="00194DC8"/>
    <w:rsid w:val="00195BF0"/>
    <w:rsid w:val="00195E90"/>
    <w:rsid w:val="001961D7"/>
    <w:rsid w:val="001964D1"/>
    <w:rsid w:val="001966FC"/>
    <w:rsid w:val="00196784"/>
    <w:rsid w:val="0019691D"/>
    <w:rsid w:val="00196E5F"/>
    <w:rsid w:val="0019713A"/>
    <w:rsid w:val="00197842"/>
    <w:rsid w:val="00197A0C"/>
    <w:rsid w:val="00197BFF"/>
    <w:rsid w:val="00197CD0"/>
    <w:rsid w:val="00197E77"/>
    <w:rsid w:val="00197F4F"/>
    <w:rsid w:val="00197FD7"/>
    <w:rsid w:val="001A035B"/>
    <w:rsid w:val="001A04FB"/>
    <w:rsid w:val="001A127B"/>
    <w:rsid w:val="001A13A5"/>
    <w:rsid w:val="001A1A7F"/>
    <w:rsid w:val="001A2111"/>
    <w:rsid w:val="001A2E49"/>
    <w:rsid w:val="001A2F2B"/>
    <w:rsid w:val="001A309B"/>
    <w:rsid w:val="001A318C"/>
    <w:rsid w:val="001A32AE"/>
    <w:rsid w:val="001A35AA"/>
    <w:rsid w:val="001A3BEA"/>
    <w:rsid w:val="001A3CDA"/>
    <w:rsid w:val="001A3EE0"/>
    <w:rsid w:val="001A404F"/>
    <w:rsid w:val="001A468B"/>
    <w:rsid w:val="001A4BB4"/>
    <w:rsid w:val="001A4D50"/>
    <w:rsid w:val="001A4DC7"/>
    <w:rsid w:val="001A53F1"/>
    <w:rsid w:val="001A6028"/>
    <w:rsid w:val="001A62BF"/>
    <w:rsid w:val="001A65B2"/>
    <w:rsid w:val="001A671E"/>
    <w:rsid w:val="001A6C68"/>
    <w:rsid w:val="001A713E"/>
    <w:rsid w:val="001A71B2"/>
    <w:rsid w:val="001A7331"/>
    <w:rsid w:val="001A7C27"/>
    <w:rsid w:val="001A7D32"/>
    <w:rsid w:val="001B0311"/>
    <w:rsid w:val="001B050B"/>
    <w:rsid w:val="001B0B0B"/>
    <w:rsid w:val="001B0B21"/>
    <w:rsid w:val="001B0C44"/>
    <w:rsid w:val="001B1321"/>
    <w:rsid w:val="001B15FC"/>
    <w:rsid w:val="001B17DD"/>
    <w:rsid w:val="001B1D6C"/>
    <w:rsid w:val="001B23E3"/>
    <w:rsid w:val="001B267B"/>
    <w:rsid w:val="001B26AC"/>
    <w:rsid w:val="001B26D5"/>
    <w:rsid w:val="001B2F21"/>
    <w:rsid w:val="001B33A0"/>
    <w:rsid w:val="001B3466"/>
    <w:rsid w:val="001B3615"/>
    <w:rsid w:val="001B3967"/>
    <w:rsid w:val="001B398A"/>
    <w:rsid w:val="001B39D2"/>
    <w:rsid w:val="001B4109"/>
    <w:rsid w:val="001B4565"/>
    <w:rsid w:val="001B4DCB"/>
    <w:rsid w:val="001B51D5"/>
    <w:rsid w:val="001B56B2"/>
    <w:rsid w:val="001B5B18"/>
    <w:rsid w:val="001B5B54"/>
    <w:rsid w:val="001B622A"/>
    <w:rsid w:val="001B6476"/>
    <w:rsid w:val="001B654F"/>
    <w:rsid w:val="001B66B6"/>
    <w:rsid w:val="001B6AE6"/>
    <w:rsid w:val="001B702A"/>
    <w:rsid w:val="001B74B4"/>
    <w:rsid w:val="001C1B3C"/>
    <w:rsid w:val="001C1CB3"/>
    <w:rsid w:val="001C1DF8"/>
    <w:rsid w:val="001C1F39"/>
    <w:rsid w:val="001C22C0"/>
    <w:rsid w:val="001C2402"/>
    <w:rsid w:val="001C287C"/>
    <w:rsid w:val="001C2F86"/>
    <w:rsid w:val="001C3156"/>
    <w:rsid w:val="001C381E"/>
    <w:rsid w:val="001C3908"/>
    <w:rsid w:val="001C3D22"/>
    <w:rsid w:val="001C41CF"/>
    <w:rsid w:val="001C4D78"/>
    <w:rsid w:val="001C548F"/>
    <w:rsid w:val="001C5A15"/>
    <w:rsid w:val="001C5E42"/>
    <w:rsid w:val="001C5F4C"/>
    <w:rsid w:val="001C62E5"/>
    <w:rsid w:val="001C6996"/>
    <w:rsid w:val="001C715A"/>
    <w:rsid w:val="001C7186"/>
    <w:rsid w:val="001C748B"/>
    <w:rsid w:val="001C7FF6"/>
    <w:rsid w:val="001D004C"/>
    <w:rsid w:val="001D0524"/>
    <w:rsid w:val="001D0822"/>
    <w:rsid w:val="001D0B4D"/>
    <w:rsid w:val="001D0C81"/>
    <w:rsid w:val="001D0F91"/>
    <w:rsid w:val="001D16EF"/>
    <w:rsid w:val="001D180E"/>
    <w:rsid w:val="001D19B7"/>
    <w:rsid w:val="001D1D34"/>
    <w:rsid w:val="001D1FA8"/>
    <w:rsid w:val="001D214B"/>
    <w:rsid w:val="001D26B3"/>
    <w:rsid w:val="001D2E84"/>
    <w:rsid w:val="001D2F7D"/>
    <w:rsid w:val="001D3275"/>
    <w:rsid w:val="001D395E"/>
    <w:rsid w:val="001D3C02"/>
    <w:rsid w:val="001D4080"/>
    <w:rsid w:val="001D41B4"/>
    <w:rsid w:val="001D44E4"/>
    <w:rsid w:val="001D4E1C"/>
    <w:rsid w:val="001D5042"/>
    <w:rsid w:val="001D51BB"/>
    <w:rsid w:val="001D51BE"/>
    <w:rsid w:val="001D59F5"/>
    <w:rsid w:val="001D5E58"/>
    <w:rsid w:val="001D5ED1"/>
    <w:rsid w:val="001D61D2"/>
    <w:rsid w:val="001D6498"/>
    <w:rsid w:val="001D691D"/>
    <w:rsid w:val="001D6A13"/>
    <w:rsid w:val="001D6C79"/>
    <w:rsid w:val="001D6D32"/>
    <w:rsid w:val="001D6EF9"/>
    <w:rsid w:val="001D7131"/>
    <w:rsid w:val="001D7134"/>
    <w:rsid w:val="001D76BA"/>
    <w:rsid w:val="001D780C"/>
    <w:rsid w:val="001D7993"/>
    <w:rsid w:val="001D7BE7"/>
    <w:rsid w:val="001D7E24"/>
    <w:rsid w:val="001D7FA2"/>
    <w:rsid w:val="001E0264"/>
    <w:rsid w:val="001E0274"/>
    <w:rsid w:val="001E07DB"/>
    <w:rsid w:val="001E0882"/>
    <w:rsid w:val="001E0AA3"/>
    <w:rsid w:val="001E0AFF"/>
    <w:rsid w:val="001E0EB5"/>
    <w:rsid w:val="001E0F47"/>
    <w:rsid w:val="001E0F82"/>
    <w:rsid w:val="001E10EC"/>
    <w:rsid w:val="001E10F1"/>
    <w:rsid w:val="001E1913"/>
    <w:rsid w:val="001E1C1D"/>
    <w:rsid w:val="001E1C49"/>
    <w:rsid w:val="001E1D2A"/>
    <w:rsid w:val="001E2E3B"/>
    <w:rsid w:val="001E2EBD"/>
    <w:rsid w:val="001E35B4"/>
    <w:rsid w:val="001E35B9"/>
    <w:rsid w:val="001E3DAE"/>
    <w:rsid w:val="001E429A"/>
    <w:rsid w:val="001E4403"/>
    <w:rsid w:val="001E4780"/>
    <w:rsid w:val="001E4F85"/>
    <w:rsid w:val="001E57D7"/>
    <w:rsid w:val="001E5880"/>
    <w:rsid w:val="001E5C4E"/>
    <w:rsid w:val="001E5CAF"/>
    <w:rsid w:val="001E60C2"/>
    <w:rsid w:val="001E6914"/>
    <w:rsid w:val="001E6C72"/>
    <w:rsid w:val="001E6F64"/>
    <w:rsid w:val="001E7380"/>
    <w:rsid w:val="001E770B"/>
    <w:rsid w:val="001E77F1"/>
    <w:rsid w:val="001F1B14"/>
    <w:rsid w:val="001F231B"/>
    <w:rsid w:val="001F269F"/>
    <w:rsid w:val="001F26A6"/>
    <w:rsid w:val="001F272F"/>
    <w:rsid w:val="001F2EA1"/>
    <w:rsid w:val="001F4318"/>
    <w:rsid w:val="001F47DB"/>
    <w:rsid w:val="001F4913"/>
    <w:rsid w:val="001F4926"/>
    <w:rsid w:val="001F4F6A"/>
    <w:rsid w:val="001F58FC"/>
    <w:rsid w:val="001F5A3D"/>
    <w:rsid w:val="001F5AE4"/>
    <w:rsid w:val="001F5C6D"/>
    <w:rsid w:val="001F5DFC"/>
    <w:rsid w:val="001F5E38"/>
    <w:rsid w:val="001F5E9F"/>
    <w:rsid w:val="001F60C1"/>
    <w:rsid w:val="001F60F5"/>
    <w:rsid w:val="001F632F"/>
    <w:rsid w:val="001F73EE"/>
    <w:rsid w:val="001F74E4"/>
    <w:rsid w:val="001F7A1A"/>
    <w:rsid w:val="001F7EEF"/>
    <w:rsid w:val="001F7F6C"/>
    <w:rsid w:val="0020010E"/>
    <w:rsid w:val="002002CD"/>
    <w:rsid w:val="0020062C"/>
    <w:rsid w:val="00200CB2"/>
    <w:rsid w:val="0020107D"/>
    <w:rsid w:val="0020110E"/>
    <w:rsid w:val="002012CF"/>
    <w:rsid w:val="0020192D"/>
    <w:rsid w:val="00201F38"/>
    <w:rsid w:val="0020264C"/>
    <w:rsid w:val="002028A6"/>
    <w:rsid w:val="0020320C"/>
    <w:rsid w:val="002034CE"/>
    <w:rsid w:val="0020423E"/>
    <w:rsid w:val="002043F2"/>
    <w:rsid w:val="002045F8"/>
    <w:rsid w:val="00204636"/>
    <w:rsid w:val="002048B7"/>
    <w:rsid w:val="002049A6"/>
    <w:rsid w:val="00204F22"/>
    <w:rsid w:val="00205151"/>
    <w:rsid w:val="0020528B"/>
    <w:rsid w:val="002054C9"/>
    <w:rsid w:val="002056B4"/>
    <w:rsid w:val="00205A61"/>
    <w:rsid w:val="00205FF0"/>
    <w:rsid w:val="00206148"/>
    <w:rsid w:val="00206548"/>
    <w:rsid w:val="00206AE3"/>
    <w:rsid w:val="00207ABC"/>
    <w:rsid w:val="00207AD9"/>
    <w:rsid w:val="0021012B"/>
    <w:rsid w:val="002103CF"/>
    <w:rsid w:val="002108F0"/>
    <w:rsid w:val="002108FA"/>
    <w:rsid w:val="002109B3"/>
    <w:rsid w:val="00210A5C"/>
    <w:rsid w:val="00210EF8"/>
    <w:rsid w:val="00210F20"/>
    <w:rsid w:val="00211027"/>
    <w:rsid w:val="002110F2"/>
    <w:rsid w:val="0021147D"/>
    <w:rsid w:val="0021186C"/>
    <w:rsid w:val="00211F8B"/>
    <w:rsid w:val="002122E5"/>
    <w:rsid w:val="002129B5"/>
    <w:rsid w:val="00212C25"/>
    <w:rsid w:val="00212DCE"/>
    <w:rsid w:val="00213590"/>
    <w:rsid w:val="002139FB"/>
    <w:rsid w:val="00213A8E"/>
    <w:rsid w:val="00213B06"/>
    <w:rsid w:val="00213CFB"/>
    <w:rsid w:val="00213D0E"/>
    <w:rsid w:val="00214990"/>
    <w:rsid w:val="00214BC4"/>
    <w:rsid w:val="00214FCA"/>
    <w:rsid w:val="002152A9"/>
    <w:rsid w:val="00215592"/>
    <w:rsid w:val="00215F8E"/>
    <w:rsid w:val="00216A31"/>
    <w:rsid w:val="00217231"/>
    <w:rsid w:val="0021727A"/>
    <w:rsid w:val="00217A75"/>
    <w:rsid w:val="00217B1C"/>
    <w:rsid w:val="002203C5"/>
    <w:rsid w:val="00220E98"/>
    <w:rsid w:val="00221226"/>
    <w:rsid w:val="002212C4"/>
    <w:rsid w:val="00221A6F"/>
    <w:rsid w:val="00221E0C"/>
    <w:rsid w:val="00222855"/>
    <w:rsid w:val="00222B82"/>
    <w:rsid w:val="00223050"/>
    <w:rsid w:val="002230A6"/>
    <w:rsid w:val="0022359E"/>
    <w:rsid w:val="00223D12"/>
    <w:rsid w:val="0022400A"/>
    <w:rsid w:val="002243F1"/>
    <w:rsid w:val="00224AAE"/>
    <w:rsid w:val="002253D6"/>
    <w:rsid w:val="00225555"/>
    <w:rsid w:val="002257B4"/>
    <w:rsid w:val="0022593C"/>
    <w:rsid w:val="00225D9B"/>
    <w:rsid w:val="0022648B"/>
    <w:rsid w:val="002266C1"/>
    <w:rsid w:val="00226869"/>
    <w:rsid w:val="002269B7"/>
    <w:rsid w:val="00226ABE"/>
    <w:rsid w:val="00227186"/>
    <w:rsid w:val="00227964"/>
    <w:rsid w:val="00227A7C"/>
    <w:rsid w:val="00227C0B"/>
    <w:rsid w:val="00227D38"/>
    <w:rsid w:val="00227D48"/>
    <w:rsid w:val="00227F84"/>
    <w:rsid w:val="0023044D"/>
    <w:rsid w:val="00230653"/>
    <w:rsid w:val="00230801"/>
    <w:rsid w:val="002310CC"/>
    <w:rsid w:val="0023124E"/>
    <w:rsid w:val="002319B3"/>
    <w:rsid w:val="00231DF1"/>
    <w:rsid w:val="00231EFF"/>
    <w:rsid w:val="002321D0"/>
    <w:rsid w:val="002328DF"/>
    <w:rsid w:val="00232ABE"/>
    <w:rsid w:val="00232B59"/>
    <w:rsid w:val="002332EA"/>
    <w:rsid w:val="00233431"/>
    <w:rsid w:val="00233839"/>
    <w:rsid w:val="00233A91"/>
    <w:rsid w:val="00233C0A"/>
    <w:rsid w:val="002340FD"/>
    <w:rsid w:val="002343CA"/>
    <w:rsid w:val="00235727"/>
    <w:rsid w:val="00235792"/>
    <w:rsid w:val="00235A0D"/>
    <w:rsid w:val="00236302"/>
    <w:rsid w:val="00236AEA"/>
    <w:rsid w:val="00236DF2"/>
    <w:rsid w:val="0023706B"/>
    <w:rsid w:val="0023730F"/>
    <w:rsid w:val="0023736B"/>
    <w:rsid w:val="00237D44"/>
    <w:rsid w:val="00237E16"/>
    <w:rsid w:val="002404F4"/>
    <w:rsid w:val="00240BC0"/>
    <w:rsid w:val="00240BE8"/>
    <w:rsid w:val="00240C62"/>
    <w:rsid w:val="00241109"/>
    <w:rsid w:val="002419B1"/>
    <w:rsid w:val="00241CA1"/>
    <w:rsid w:val="00241EBC"/>
    <w:rsid w:val="0024200D"/>
    <w:rsid w:val="00242079"/>
    <w:rsid w:val="0024210C"/>
    <w:rsid w:val="002422A1"/>
    <w:rsid w:val="00242AE7"/>
    <w:rsid w:val="00242C61"/>
    <w:rsid w:val="00242D2B"/>
    <w:rsid w:val="00242E19"/>
    <w:rsid w:val="0024302E"/>
    <w:rsid w:val="002430BA"/>
    <w:rsid w:val="00243296"/>
    <w:rsid w:val="00243693"/>
    <w:rsid w:val="002437D8"/>
    <w:rsid w:val="00243C38"/>
    <w:rsid w:val="00243E3F"/>
    <w:rsid w:val="0024463A"/>
    <w:rsid w:val="00244978"/>
    <w:rsid w:val="002450F8"/>
    <w:rsid w:val="00245665"/>
    <w:rsid w:val="00246576"/>
    <w:rsid w:val="002465EB"/>
    <w:rsid w:val="0024666E"/>
    <w:rsid w:val="00246769"/>
    <w:rsid w:val="00246998"/>
    <w:rsid w:val="00246C01"/>
    <w:rsid w:val="00246F4B"/>
    <w:rsid w:val="00247858"/>
    <w:rsid w:val="002504EF"/>
    <w:rsid w:val="00250587"/>
    <w:rsid w:val="00250E4C"/>
    <w:rsid w:val="00251091"/>
    <w:rsid w:val="002510BB"/>
    <w:rsid w:val="0025130C"/>
    <w:rsid w:val="00251374"/>
    <w:rsid w:val="0025155B"/>
    <w:rsid w:val="002516D8"/>
    <w:rsid w:val="00251B73"/>
    <w:rsid w:val="00251CE2"/>
    <w:rsid w:val="00252119"/>
    <w:rsid w:val="0025216F"/>
    <w:rsid w:val="002521C0"/>
    <w:rsid w:val="00252286"/>
    <w:rsid w:val="00252A98"/>
    <w:rsid w:val="00252CDC"/>
    <w:rsid w:val="00253111"/>
    <w:rsid w:val="002537D4"/>
    <w:rsid w:val="00253C12"/>
    <w:rsid w:val="00253CB7"/>
    <w:rsid w:val="00253FDD"/>
    <w:rsid w:val="002540E8"/>
    <w:rsid w:val="00254107"/>
    <w:rsid w:val="0025439D"/>
    <w:rsid w:val="00254865"/>
    <w:rsid w:val="00254BA3"/>
    <w:rsid w:val="00254FFA"/>
    <w:rsid w:val="0025533C"/>
    <w:rsid w:val="0025556D"/>
    <w:rsid w:val="002556F1"/>
    <w:rsid w:val="00256569"/>
    <w:rsid w:val="00256675"/>
    <w:rsid w:val="002566B9"/>
    <w:rsid w:val="00256A75"/>
    <w:rsid w:val="00256D80"/>
    <w:rsid w:val="00256F79"/>
    <w:rsid w:val="00257737"/>
    <w:rsid w:val="002579A3"/>
    <w:rsid w:val="0026027D"/>
    <w:rsid w:val="002603C0"/>
    <w:rsid w:val="00260A8B"/>
    <w:rsid w:val="00260C99"/>
    <w:rsid w:val="0026103D"/>
    <w:rsid w:val="002617E5"/>
    <w:rsid w:val="00261A3A"/>
    <w:rsid w:val="00261C4F"/>
    <w:rsid w:val="00262024"/>
    <w:rsid w:val="002620FA"/>
    <w:rsid w:val="00262259"/>
    <w:rsid w:val="00262269"/>
    <w:rsid w:val="002623E8"/>
    <w:rsid w:val="0026295D"/>
    <w:rsid w:val="00262A68"/>
    <w:rsid w:val="00262CE7"/>
    <w:rsid w:val="00262DE4"/>
    <w:rsid w:val="00262FD2"/>
    <w:rsid w:val="00263305"/>
    <w:rsid w:val="002634C4"/>
    <w:rsid w:val="0026360D"/>
    <w:rsid w:val="00263764"/>
    <w:rsid w:val="00263A6A"/>
    <w:rsid w:val="00263A80"/>
    <w:rsid w:val="00263D99"/>
    <w:rsid w:val="0026469D"/>
    <w:rsid w:val="00264840"/>
    <w:rsid w:val="00264A49"/>
    <w:rsid w:val="00264B16"/>
    <w:rsid w:val="00264B3B"/>
    <w:rsid w:val="00265579"/>
    <w:rsid w:val="002657C7"/>
    <w:rsid w:val="00265993"/>
    <w:rsid w:val="00265D38"/>
    <w:rsid w:val="00265F2C"/>
    <w:rsid w:val="002660BC"/>
    <w:rsid w:val="002660CB"/>
    <w:rsid w:val="00266991"/>
    <w:rsid w:val="00266EC4"/>
    <w:rsid w:val="00267593"/>
    <w:rsid w:val="00267A08"/>
    <w:rsid w:val="00267A3C"/>
    <w:rsid w:val="002701FA"/>
    <w:rsid w:val="00270436"/>
    <w:rsid w:val="00270475"/>
    <w:rsid w:val="00270633"/>
    <w:rsid w:val="00270EB8"/>
    <w:rsid w:val="002714B3"/>
    <w:rsid w:val="002714C8"/>
    <w:rsid w:val="0027150F"/>
    <w:rsid w:val="0027166A"/>
    <w:rsid w:val="002716C5"/>
    <w:rsid w:val="00271A9C"/>
    <w:rsid w:val="00271C5F"/>
    <w:rsid w:val="00271DBB"/>
    <w:rsid w:val="00271FAF"/>
    <w:rsid w:val="0027214A"/>
    <w:rsid w:val="0027234A"/>
    <w:rsid w:val="0027266B"/>
    <w:rsid w:val="0027295C"/>
    <w:rsid w:val="00272CCE"/>
    <w:rsid w:val="00272DCD"/>
    <w:rsid w:val="002738C6"/>
    <w:rsid w:val="00273A10"/>
    <w:rsid w:val="00273BBF"/>
    <w:rsid w:val="00273D8B"/>
    <w:rsid w:val="00274045"/>
    <w:rsid w:val="0027411B"/>
    <w:rsid w:val="00274316"/>
    <w:rsid w:val="002745F3"/>
    <w:rsid w:val="00274BB8"/>
    <w:rsid w:val="0027550E"/>
    <w:rsid w:val="00275747"/>
    <w:rsid w:val="002757C3"/>
    <w:rsid w:val="00275C78"/>
    <w:rsid w:val="002764A9"/>
    <w:rsid w:val="00276AC2"/>
    <w:rsid w:val="00276F17"/>
    <w:rsid w:val="00276FC7"/>
    <w:rsid w:val="002772A4"/>
    <w:rsid w:val="00277910"/>
    <w:rsid w:val="002779DB"/>
    <w:rsid w:val="00277CC8"/>
    <w:rsid w:val="00277ED5"/>
    <w:rsid w:val="002805BC"/>
    <w:rsid w:val="002808D0"/>
    <w:rsid w:val="00280AD5"/>
    <w:rsid w:val="00280D40"/>
    <w:rsid w:val="00280FCA"/>
    <w:rsid w:val="0028108A"/>
    <w:rsid w:val="00281185"/>
    <w:rsid w:val="002813A5"/>
    <w:rsid w:val="00281D8E"/>
    <w:rsid w:val="00281E8C"/>
    <w:rsid w:val="00282481"/>
    <w:rsid w:val="00282A56"/>
    <w:rsid w:val="00283645"/>
    <w:rsid w:val="00283837"/>
    <w:rsid w:val="00283A04"/>
    <w:rsid w:val="00283AC6"/>
    <w:rsid w:val="00284968"/>
    <w:rsid w:val="00284AAD"/>
    <w:rsid w:val="00284DA6"/>
    <w:rsid w:val="0028557D"/>
    <w:rsid w:val="00285CF2"/>
    <w:rsid w:val="002864BF"/>
    <w:rsid w:val="002864E9"/>
    <w:rsid w:val="00286F0E"/>
    <w:rsid w:val="00287021"/>
    <w:rsid w:val="002871EA"/>
    <w:rsid w:val="002874B6"/>
    <w:rsid w:val="00287889"/>
    <w:rsid w:val="00290237"/>
    <w:rsid w:val="002906AE"/>
    <w:rsid w:val="00290700"/>
    <w:rsid w:val="002907C5"/>
    <w:rsid w:val="002908D7"/>
    <w:rsid w:val="00290F57"/>
    <w:rsid w:val="002913DC"/>
    <w:rsid w:val="002915EC"/>
    <w:rsid w:val="00291662"/>
    <w:rsid w:val="00291E71"/>
    <w:rsid w:val="00291F14"/>
    <w:rsid w:val="0029217C"/>
    <w:rsid w:val="00292512"/>
    <w:rsid w:val="00292624"/>
    <w:rsid w:val="002926A8"/>
    <w:rsid w:val="002926DE"/>
    <w:rsid w:val="002927A4"/>
    <w:rsid w:val="00292999"/>
    <w:rsid w:val="00292C29"/>
    <w:rsid w:val="002930D6"/>
    <w:rsid w:val="00293100"/>
    <w:rsid w:val="0029329A"/>
    <w:rsid w:val="00293D15"/>
    <w:rsid w:val="002940C7"/>
    <w:rsid w:val="002940DE"/>
    <w:rsid w:val="002942D1"/>
    <w:rsid w:val="0029430A"/>
    <w:rsid w:val="00294324"/>
    <w:rsid w:val="002943EE"/>
    <w:rsid w:val="002948B2"/>
    <w:rsid w:val="00295085"/>
    <w:rsid w:val="002951ED"/>
    <w:rsid w:val="00295851"/>
    <w:rsid w:val="002958E6"/>
    <w:rsid w:val="00295B01"/>
    <w:rsid w:val="00295CC9"/>
    <w:rsid w:val="0029642D"/>
    <w:rsid w:val="002966CD"/>
    <w:rsid w:val="0029711F"/>
    <w:rsid w:val="002971C5"/>
    <w:rsid w:val="00297B62"/>
    <w:rsid w:val="00297E05"/>
    <w:rsid w:val="00297ED4"/>
    <w:rsid w:val="002A08C7"/>
    <w:rsid w:val="002A0E9C"/>
    <w:rsid w:val="002A0F21"/>
    <w:rsid w:val="002A11FF"/>
    <w:rsid w:val="002A13AB"/>
    <w:rsid w:val="002A14A4"/>
    <w:rsid w:val="002A1D7D"/>
    <w:rsid w:val="002A26E1"/>
    <w:rsid w:val="002A313E"/>
    <w:rsid w:val="002A31FD"/>
    <w:rsid w:val="002A346A"/>
    <w:rsid w:val="002A3912"/>
    <w:rsid w:val="002A3C51"/>
    <w:rsid w:val="002A41EF"/>
    <w:rsid w:val="002A42A0"/>
    <w:rsid w:val="002A42E4"/>
    <w:rsid w:val="002A4B0F"/>
    <w:rsid w:val="002A4CE0"/>
    <w:rsid w:val="002A4CF4"/>
    <w:rsid w:val="002A4CFB"/>
    <w:rsid w:val="002A4D17"/>
    <w:rsid w:val="002A4FF5"/>
    <w:rsid w:val="002A53A0"/>
    <w:rsid w:val="002A582A"/>
    <w:rsid w:val="002A5B4D"/>
    <w:rsid w:val="002A67FA"/>
    <w:rsid w:val="002A687E"/>
    <w:rsid w:val="002A6C06"/>
    <w:rsid w:val="002A6CA2"/>
    <w:rsid w:val="002A6ED2"/>
    <w:rsid w:val="002A715F"/>
    <w:rsid w:val="002A7244"/>
    <w:rsid w:val="002A75B4"/>
    <w:rsid w:val="002A79BE"/>
    <w:rsid w:val="002A7A7B"/>
    <w:rsid w:val="002B0746"/>
    <w:rsid w:val="002B0EE9"/>
    <w:rsid w:val="002B16C1"/>
    <w:rsid w:val="002B178C"/>
    <w:rsid w:val="002B19B9"/>
    <w:rsid w:val="002B2160"/>
    <w:rsid w:val="002B2C80"/>
    <w:rsid w:val="002B30FA"/>
    <w:rsid w:val="002B3147"/>
    <w:rsid w:val="002B33E0"/>
    <w:rsid w:val="002B34C0"/>
    <w:rsid w:val="002B3EA3"/>
    <w:rsid w:val="002B3EDC"/>
    <w:rsid w:val="002B40DC"/>
    <w:rsid w:val="002B4453"/>
    <w:rsid w:val="002B46F6"/>
    <w:rsid w:val="002B4AA4"/>
    <w:rsid w:val="002B4B2B"/>
    <w:rsid w:val="002B52BA"/>
    <w:rsid w:val="002B5A24"/>
    <w:rsid w:val="002B5B7C"/>
    <w:rsid w:val="002B5BEC"/>
    <w:rsid w:val="002B5CB8"/>
    <w:rsid w:val="002B5F2D"/>
    <w:rsid w:val="002B6103"/>
    <w:rsid w:val="002B6191"/>
    <w:rsid w:val="002B64FE"/>
    <w:rsid w:val="002B6609"/>
    <w:rsid w:val="002B66F9"/>
    <w:rsid w:val="002B6A83"/>
    <w:rsid w:val="002B6D46"/>
    <w:rsid w:val="002B6E7E"/>
    <w:rsid w:val="002B6F8E"/>
    <w:rsid w:val="002B7137"/>
    <w:rsid w:val="002B7177"/>
    <w:rsid w:val="002B7906"/>
    <w:rsid w:val="002C11C1"/>
    <w:rsid w:val="002C11CB"/>
    <w:rsid w:val="002C1876"/>
    <w:rsid w:val="002C1B12"/>
    <w:rsid w:val="002C1E65"/>
    <w:rsid w:val="002C1F00"/>
    <w:rsid w:val="002C2390"/>
    <w:rsid w:val="002C2547"/>
    <w:rsid w:val="002C2562"/>
    <w:rsid w:val="002C2C7E"/>
    <w:rsid w:val="002C2FDF"/>
    <w:rsid w:val="002C338C"/>
    <w:rsid w:val="002C3428"/>
    <w:rsid w:val="002C35A4"/>
    <w:rsid w:val="002C3EAC"/>
    <w:rsid w:val="002C3F72"/>
    <w:rsid w:val="002C45ED"/>
    <w:rsid w:val="002C47A6"/>
    <w:rsid w:val="002C48A2"/>
    <w:rsid w:val="002C4C06"/>
    <w:rsid w:val="002C4D7F"/>
    <w:rsid w:val="002C5599"/>
    <w:rsid w:val="002C56CD"/>
    <w:rsid w:val="002C572B"/>
    <w:rsid w:val="002C5DAC"/>
    <w:rsid w:val="002C5EE1"/>
    <w:rsid w:val="002C6035"/>
    <w:rsid w:val="002C606E"/>
    <w:rsid w:val="002C6070"/>
    <w:rsid w:val="002C6350"/>
    <w:rsid w:val="002C6812"/>
    <w:rsid w:val="002C70B8"/>
    <w:rsid w:val="002C73A5"/>
    <w:rsid w:val="002C74B0"/>
    <w:rsid w:val="002C75CB"/>
    <w:rsid w:val="002C7C99"/>
    <w:rsid w:val="002C7D05"/>
    <w:rsid w:val="002D0253"/>
    <w:rsid w:val="002D0305"/>
    <w:rsid w:val="002D0487"/>
    <w:rsid w:val="002D0E14"/>
    <w:rsid w:val="002D14A0"/>
    <w:rsid w:val="002D1942"/>
    <w:rsid w:val="002D1DE7"/>
    <w:rsid w:val="002D1FF1"/>
    <w:rsid w:val="002D21B0"/>
    <w:rsid w:val="002D23E7"/>
    <w:rsid w:val="002D27B7"/>
    <w:rsid w:val="002D30A2"/>
    <w:rsid w:val="002D30E1"/>
    <w:rsid w:val="002D323B"/>
    <w:rsid w:val="002D3467"/>
    <w:rsid w:val="002D3BEA"/>
    <w:rsid w:val="002D3C65"/>
    <w:rsid w:val="002D4596"/>
    <w:rsid w:val="002D4B6D"/>
    <w:rsid w:val="002D4C08"/>
    <w:rsid w:val="002D538D"/>
    <w:rsid w:val="002D54F4"/>
    <w:rsid w:val="002D5C22"/>
    <w:rsid w:val="002D5D53"/>
    <w:rsid w:val="002D5D56"/>
    <w:rsid w:val="002D5F10"/>
    <w:rsid w:val="002D6971"/>
    <w:rsid w:val="002D784A"/>
    <w:rsid w:val="002D7938"/>
    <w:rsid w:val="002D7EF5"/>
    <w:rsid w:val="002E007B"/>
    <w:rsid w:val="002E03B0"/>
    <w:rsid w:val="002E03D4"/>
    <w:rsid w:val="002E06C5"/>
    <w:rsid w:val="002E07F9"/>
    <w:rsid w:val="002E094D"/>
    <w:rsid w:val="002E09F4"/>
    <w:rsid w:val="002E0BDE"/>
    <w:rsid w:val="002E11E3"/>
    <w:rsid w:val="002E207F"/>
    <w:rsid w:val="002E2161"/>
    <w:rsid w:val="002E23B5"/>
    <w:rsid w:val="002E3431"/>
    <w:rsid w:val="002E34BD"/>
    <w:rsid w:val="002E3625"/>
    <w:rsid w:val="002E3E43"/>
    <w:rsid w:val="002E3EA2"/>
    <w:rsid w:val="002E4051"/>
    <w:rsid w:val="002E4319"/>
    <w:rsid w:val="002E4340"/>
    <w:rsid w:val="002E4968"/>
    <w:rsid w:val="002E4C9E"/>
    <w:rsid w:val="002E543A"/>
    <w:rsid w:val="002E56EB"/>
    <w:rsid w:val="002E586C"/>
    <w:rsid w:val="002E5872"/>
    <w:rsid w:val="002E5BE4"/>
    <w:rsid w:val="002E628B"/>
    <w:rsid w:val="002E6933"/>
    <w:rsid w:val="002E6B38"/>
    <w:rsid w:val="002E6D01"/>
    <w:rsid w:val="002E7093"/>
    <w:rsid w:val="002E7332"/>
    <w:rsid w:val="002E77B3"/>
    <w:rsid w:val="002E7AAF"/>
    <w:rsid w:val="002E7C08"/>
    <w:rsid w:val="002F03BE"/>
    <w:rsid w:val="002F050B"/>
    <w:rsid w:val="002F0616"/>
    <w:rsid w:val="002F087F"/>
    <w:rsid w:val="002F0BA5"/>
    <w:rsid w:val="002F129D"/>
    <w:rsid w:val="002F12D1"/>
    <w:rsid w:val="002F1403"/>
    <w:rsid w:val="002F195D"/>
    <w:rsid w:val="002F1E61"/>
    <w:rsid w:val="002F256E"/>
    <w:rsid w:val="002F25A7"/>
    <w:rsid w:val="002F2673"/>
    <w:rsid w:val="002F2901"/>
    <w:rsid w:val="002F29AF"/>
    <w:rsid w:val="002F2E5F"/>
    <w:rsid w:val="002F334A"/>
    <w:rsid w:val="002F371F"/>
    <w:rsid w:val="002F40A9"/>
    <w:rsid w:val="002F4131"/>
    <w:rsid w:val="002F4190"/>
    <w:rsid w:val="002F433A"/>
    <w:rsid w:val="002F4451"/>
    <w:rsid w:val="002F4DAF"/>
    <w:rsid w:val="002F4FE6"/>
    <w:rsid w:val="002F51D7"/>
    <w:rsid w:val="002F51FB"/>
    <w:rsid w:val="002F54C1"/>
    <w:rsid w:val="002F5928"/>
    <w:rsid w:val="002F59AF"/>
    <w:rsid w:val="002F5C62"/>
    <w:rsid w:val="002F60EF"/>
    <w:rsid w:val="002F6236"/>
    <w:rsid w:val="002F64AC"/>
    <w:rsid w:val="002F6822"/>
    <w:rsid w:val="002F7614"/>
    <w:rsid w:val="002F78E8"/>
    <w:rsid w:val="002F79BC"/>
    <w:rsid w:val="002F7A93"/>
    <w:rsid w:val="002F7C3D"/>
    <w:rsid w:val="002F7C8D"/>
    <w:rsid w:val="002F7E33"/>
    <w:rsid w:val="003003CD"/>
    <w:rsid w:val="003004A8"/>
    <w:rsid w:val="00300601"/>
    <w:rsid w:val="00300ECB"/>
    <w:rsid w:val="00300FEE"/>
    <w:rsid w:val="00301422"/>
    <w:rsid w:val="00302CD3"/>
    <w:rsid w:val="00303174"/>
    <w:rsid w:val="003033BC"/>
    <w:rsid w:val="003033E4"/>
    <w:rsid w:val="003039A9"/>
    <w:rsid w:val="00304052"/>
    <w:rsid w:val="00304165"/>
    <w:rsid w:val="00304225"/>
    <w:rsid w:val="0030445E"/>
    <w:rsid w:val="003046B7"/>
    <w:rsid w:val="00304C53"/>
    <w:rsid w:val="00304FC0"/>
    <w:rsid w:val="00305117"/>
    <w:rsid w:val="00305247"/>
    <w:rsid w:val="00305264"/>
    <w:rsid w:val="00305296"/>
    <w:rsid w:val="00305484"/>
    <w:rsid w:val="00305C75"/>
    <w:rsid w:val="003064D2"/>
    <w:rsid w:val="003066E3"/>
    <w:rsid w:val="003068BC"/>
    <w:rsid w:val="00307296"/>
    <w:rsid w:val="00307ED2"/>
    <w:rsid w:val="003101B1"/>
    <w:rsid w:val="003108D4"/>
    <w:rsid w:val="00310FCA"/>
    <w:rsid w:val="00311095"/>
    <w:rsid w:val="003119E7"/>
    <w:rsid w:val="003123E2"/>
    <w:rsid w:val="003123EF"/>
    <w:rsid w:val="003128A0"/>
    <w:rsid w:val="003128BE"/>
    <w:rsid w:val="00312C90"/>
    <w:rsid w:val="00312CC8"/>
    <w:rsid w:val="00312DAD"/>
    <w:rsid w:val="00312DC3"/>
    <w:rsid w:val="00313B49"/>
    <w:rsid w:val="00313C18"/>
    <w:rsid w:val="003148A9"/>
    <w:rsid w:val="00314E5B"/>
    <w:rsid w:val="00314ECC"/>
    <w:rsid w:val="00315228"/>
    <w:rsid w:val="0031532E"/>
    <w:rsid w:val="00315677"/>
    <w:rsid w:val="003159B8"/>
    <w:rsid w:val="00315A49"/>
    <w:rsid w:val="00316485"/>
    <w:rsid w:val="00316E65"/>
    <w:rsid w:val="0031724E"/>
    <w:rsid w:val="00317273"/>
    <w:rsid w:val="003174CE"/>
    <w:rsid w:val="00317FA3"/>
    <w:rsid w:val="003206CC"/>
    <w:rsid w:val="00320FFC"/>
    <w:rsid w:val="00321576"/>
    <w:rsid w:val="0032161F"/>
    <w:rsid w:val="00321804"/>
    <w:rsid w:val="00321878"/>
    <w:rsid w:val="00321B2F"/>
    <w:rsid w:val="00321E05"/>
    <w:rsid w:val="003224AF"/>
    <w:rsid w:val="00322A69"/>
    <w:rsid w:val="00322ADA"/>
    <w:rsid w:val="00322CC1"/>
    <w:rsid w:val="00322E7E"/>
    <w:rsid w:val="00322F95"/>
    <w:rsid w:val="003230E7"/>
    <w:rsid w:val="00323202"/>
    <w:rsid w:val="003233DD"/>
    <w:rsid w:val="00324036"/>
    <w:rsid w:val="00324430"/>
    <w:rsid w:val="00324553"/>
    <w:rsid w:val="00324595"/>
    <w:rsid w:val="00324728"/>
    <w:rsid w:val="00324D31"/>
    <w:rsid w:val="00325024"/>
    <w:rsid w:val="003252C8"/>
    <w:rsid w:val="00325730"/>
    <w:rsid w:val="00325944"/>
    <w:rsid w:val="00326072"/>
    <w:rsid w:val="00326283"/>
    <w:rsid w:val="00326806"/>
    <w:rsid w:val="00326B2E"/>
    <w:rsid w:val="00326B9A"/>
    <w:rsid w:val="00326F7A"/>
    <w:rsid w:val="0032735F"/>
    <w:rsid w:val="0032737E"/>
    <w:rsid w:val="00327437"/>
    <w:rsid w:val="00327BD4"/>
    <w:rsid w:val="00327CD6"/>
    <w:rsid w:val="00327DE1"/>
    <w:rsid w:val="00330243"/>
    <w:rsid w:val="00331282"/>
    <w:rsid w:val="00331484"/>
    <w:rsid w:val="0033148D"/>
    <w:rsid w:val="003315F7"/>
    <w:rsid w:val="0033198E"/>
    <w:rsid w:val="00331D03"/>
    <w:rsid w:val="003321D7"/>
    <w:rsid w:val="00332252"/>
    <w:rsid w:val="003324B8"/>
    <w:rsid w:val="00332525"/>
    <w:rsid w:val="00332CFF"/>
    <w:rsid w:val="00333167"/>
    <w:rsid w:val="003331D9"/>
    <w:rsid w:val="003333E9"/>
    <w:rsid w:val="00333431"/>
    <w:rsid w:val="00333639"/>
    <w:rsid w:val="00333774"/>
    <w:rsid w:val="00333A5F"/>
    <w:rsid w:val="00333E75"/>
    <w:rsid w:val="00333FF4"/>
    <w:rsid w:val="0033406B"/>
    <w:rsid w:val="0033431E"/>
    <w:rsid w:val="00334353"/>
    <w:rsid w:val="00334522"/>
    <w:rsid w:val="0033554A"/>
    <w:rsid w:val="0033589B"/>
    <w:rsid w:val="00335BD8"/>
    <w:rsid w:val="00335C31"/>
    <w:rsid w:val="00335F17"/>
    <w:rsid w:val="003361CE"/>
    <w:rsid w:val="003361E0"/>
    <w:rsid w:val="003367D6"/>
    <w:rsid w:val="00336A1E"/>
    <w:rsid w:val="00336A25"/>
    <w:rsid w:val="00336C38"/>
    <w:rsid w:val="00336CB0"/>
    <w:rsid w:val="00336EE5"/>
    <w:rsid w:val="00336F08"/>
    <w:rsid w:val="00336FA2"/>
    <w:rsid w:val="003373CB"/>
    <w:rsid w:val="003374F4"/>
    <w:rsid w:val="003375ED"/>
    <w:rsid w:val="0033786E"/>
    <w:rsid w:val="00337A64"/>
    <w:rsid w:val="003402E9"/>
    <w:rsid w:val="00340A3E"/>
    <w:rsid w:val="00340A66"/>
    <w:rsid w:val="00340D53"/>
    <w:rsid w:val="0034109F"/>
    <w:rsid w:val="00341211"/>
    <w:rsid w:val="0034144A"/>
    <w:rsid w:val="00341AF0"/>
    <w:rsid w:val="00341B65"/>
    <w:rsid w:val="00341B9A"/>
    <w:rsid w:val="00341C48"/>
    <w:rsid w:val="00341FBC"/>
    <w:rsid w:val="003421B8"/>
    <w:rsid w:val="00342303"/>
    <w:rsid w:val="00342488"/>
    <w:rsid w:val="0034252B"/>
    <w:rsid w:val="00342806"/>
    <w:rsid w:val="00342BF7"/>
    <w:rsid w:val="00342C49"/>
    <w:rsid w:val="00342DE2"/>
    <w:rsid w:val="00342F89"/>
    <w:rsid w:val="00343012"/>
    <w:rsid w:val="0034396F"/>
    <w:rsid w:val="00343999"/>
    <w:rsid w:val="00343C8D"/>
    <w:rsid w:val="003440B8"/>
    <w:rsid w:val="003444F1"/>
    <w:rsid w:val="003445A7"/>
    <w:rsid w:val="00344779"/>
    <w:rsid w:val="003447FB"/>
    <w:rsid w:val="00344D55"/>
    <w:rsid w:val="00344F24"/>
    <w:rsid w:val="003450C3"/>
    <w:rsid w:val="003464E9"/>
    <w:rsid w:val="003467A8"/>
    <w:rsid w:val="00346B18"/>
    <w:rsid w:val="00346B2C"/>
    <w:rsid w:val="00346FD6"/>
    <w:rsid w:val="003473CB"/>
    <w:rsid w:val="003473D6"/>
    <w:rsid w:val="003475FB"/>
    <w:rsid w:val="00347689"/>
    <w:rsid w:val="00347ADA"/>
    <w:rsid w:val="00347C11"/>
    <w:rsid w:val="00350050"/>
    <w:rsid w:val="00350308"/>
    <w:rsid w:val="00350552"/>
    <w:rsid w:val="00350742"/>
    <w:rsid w:val="003508E7"/>
    <w:rsid w:val="00350EC6"/>
    <w:rsid w:val="00351214"/>
    <w:rsid w:val="00351426"/>
    <w:rsid w:val="0035145B"/>
    <w:rsid w:val="003514CE"/>
    <w:rsid w:val="00351A62"/>
    <w:rsid w:val="00351D86"/>
    <w:rsid w:val="003524A5"/>
    <w:rsid w:val="00352641"/>
    <w:rsid w:val="00352930"/>
    <w:rsid w:val="003534F4"/>
    <w:rsid w:val="00353702"/>
    <w:rsid w:val="00353DED"/>
    <w:rsid w:val="00353F88"/>
    <w:rsid w:val="0035407B"/>
    <w:rsid w:val="00354542"/>
    <w:rsid w:val="00354878"/>
    <w:rsid w:val="00354C3D"/>
    <w:rsid w:val="00354CDC"/>
    <w:rsid w:val="00354CF0"/>
    <w:rsid w:val="00354DB0"/>
    <w:rsid w:val="00354E52"/>
    <w:rsid w:val="00355C9C"/>
    <w:rsid w:val="003560D7"/>
    <w:rsid w:val="00356241"/>
    <w:rsid w:val="00356737"/>
    <w:rsid w:val="0035685C"/>
    <w:rsid w:val="003568A5"/>
    <w:rsid w:val="00356BF2"/>
    <w:rsid w:val="00356C09"/>
    <w:rsid w:val="00356FC3"/>
    <w:rsid w:val="00360E8A"/>
    <w:rsid w:val="00361142"/>
    <w:rsid w:val="003616DE"/>
    <w:rsid w:val="003618D9"/>
    <w:rsid w:val="00361C99"/>
    <w:rsid w:val="0036204F"/>
    <w:rsid w:val="003626C5"/>
    <w:rsid w:val="00362CD8"/>
    <w:rsid w:val="00362EA0"/>
    <w:rsid w:val="00363BBF"/>
    <w:rsid w:val="00363C61"/>
    <w:rsid w:val="00363D83"/>
    <w:rsid w:val="00363FF7"/>
    <w:rsid w:val="00364088"/>
    <w:rsid w:val="00364543"/>
    <w:rsid w:val="00364689"/>
    <w:rsid w:val="003648D1"/>
    <w:rsid w:val="00364CAC"/>
    <w:rsid w:val="00365322"/>
    <w:rsid w:val="003655C3"/>
    <w:rsid w:val="00365AAF"/>
    <w:rsid w:val="00365B90"/>
    <w:rsid w:val="00365E7D"/>
    <w:rsid w:val="00366109"/>
    <w:rsid w:val="00366182"/>
    <w:rsid w:val="00366350"/>
    <w:rsid w:val="00366541"/>
    <w:rsid w:val="003665BB"/>
    <w:rsid w:val="003668E1"/>
    <w:rsid w:val="00366A6E"/>
    <w:rsid w:val="00366EC2"/>
    <w:rsid w:val="003672CD"/>
    <w:rsid w:val="0036786E"/>
    <w:rsid w:val="003678F0"/>
    <w:rsid w:val="003701A0"/>
    <w:rsid w:val="003702ED"/>
    <w:rsid w:val="00370467"/>
    <w:rsid w:val="00370E68"/>
    <w:rsid w:val="00370E87"/>
    <w:rsid w:val="00371017"/>
    <w:rsid w:val="00371584"/>
    <w:rsid w:val="003715DA"/>
    <w:rsid w:val="0037192F"/>
    <w:rsid w:val="00372E42"/>
    <w:rsid w:val="0037307B"/>
    <w:rsid w:val="003730BA"/>
    <w:rsid w:val="00373553"/>
    <w:rsid w:val="003738FB"/>
    <w:rsid w:val="00373953"/>
    <w:rsid w:val="003739C0"/>
    <w:rsid w:val="0037423E"/>
    <w:rsid w:val="00374244"/>
    <w:rsid w:val="0037436A"/>
    <w:rsid w:val="00374378"/>
    <w:rsid w:val="00374520"/>
    <w:rsid w:val="003747B7"/>
    <w:rsid w:val="00374832"/>
    <w:rsid w:val="00374B56"/>
    <w:rsid w:val="00375301"/>
    <w:rsid w:val="00375802"/>
    <w:rsid w:val="0037583D"/>
    <w:rsid w:val="00375A7A"/>
    <w:rsid w:val="00375CF9"/>
    <w:rsid w:val="00376096"/>
    <w:rsid w:val="003761A0"/>
    <w:rsid w:val="003763A4"/>
    <w:rsid w:val="00376741"/>
    <w:rsid w:val="00376815"/>
    <w:rsid w:val="003771A2"/>
    <w:rsid w:val="0037748D"/>
    <w:rsid w:val="00377972"/>
    <w:rsid w:val="00377A87"/>
    <w:rsid w:val="00380665"/>
    <w:rsid w:val="00380881"/>
    <w:rsid w:val="00380C00"/>
    <w:rsid w:val="00380CA0"/>
    <w:rsid w:val="0038138D"/>
    <w:rsid w:val="0038212E"/>
    <w:rsid w:val="00382312"/>
    <w:rsid w:val="0038262D"/>
    <w:rsid w:val="003827A4"/>
    <w:rsid w:val="0038284E"/>
    <w:rsid w:val="00382C7A"/>
    <w:rsid w:val="003839CC"/>
    <w:rsid w:val="003839F2"/>
    <w:rsid w:val="00383BFD"/>
    <w:rsid w:val="00383D30"/>
    <w:rsid w:val="00383ED5"/>
    <w:rsid w:val="003840E2"/>
    <w:rsid w:val="003849C1"/>
    <w:rsid w:val="00385247"/>
    <w:rsid w:val="003852F8"/>
    <w:rsid w:val="00385C78"/>
    <w:rsid w:val="00385CF1"/>
    <w:rsid w:val="00386085"/>
    <w:rsid w:val="003864B6"/>
    <w:rsid w:val="00386CAA"/>
    <w:rsid w:val="003870E1"/>
    <w:rsid w:val="003870E7"/>
    <w:rsid w:val="00387519"/>
    <w:rsid w:val="00390358"/>
    <w:rsid w:val="003905BF"/>
    <w:rsid w:val="00390915"/>
    <w:rsid w:val="00390B52"/>
    <w:rsid w:val="00390EF0"/>
    <w:rsid w:val="00391381"/>
    <w:rsid w:val="00391537"/>
    <w:rsid w:val="00391626"/>
    <w:rsid w:val="00391A47"/>
    <w:rsid w:val="00391D65"/>
    <w:rsid w:val="00391F41"/>
    <w:rsid w:val="0039221B"/>
    <w:rsid w:val="00392469"/>
    <w:rsid w:val="003925E5"/>
    <w:rsid w:val="00392E15"/>
    <w:rsid w:val="00392F8B"/>
    <w:rsid w:val="00393019"/>
    <w:rsid w:val="003937D1"/>
    <w:rsid w:val="0039393E"/>
    <w:rsid w:val="003939F5"/>
    <w:rsid w:val="00393AD0"/>
    <w:rsid w:val="00393B7B"/>
    <w:rsid w:val="00393E3F"/>
    <w:rsid w:val="003942F6"/>
    <w:rsid w:val="0039449F"/>
    <w:rsid w:val="003947F0"/>
    <w:rsid w:val="00394919"/>
    <w:rsid w:val="0039495C"/>
    <w:rsid w:val="00394970"/>
    <w:rsid w:val="00394AAD"/>
    <w:rsid w:val="00394D1C"/>
    <w:rsid w:val="0039531C"/>
    <w:rsid w:val="0039547F"/>
    <w:rsid w:val="0039572C"/>
    <w:rsid w:val="00395798"/>
    <w:rsid w:val="00395AC1"/>
    <w:rsid w:val="00395F1C"/>
    <w:rsid w:val="00396CA4"/>
    <w:rsid w:val="00396E8E"/>
    <w:rsid w:val="00396EF2"/>
    <w:rsid w:val="003970E2"/>
    <w:rsid w:val="003A03C0"/>
    <w:rsid w:val="003A0860"/>
    <w:rsid w:val="003A0A64"/>
    <w:rsid w:val="003A0C4D"/>
    <w:rsid w:val="003A0CD6"/>
    <w:rsid w:val="003A16D2"/>
    <w:rsid w:val="003A180F"/>
    <w:rsid w:val="003A1873"/>
    <w:rsid w:val="003A19AE"/>
    <w:rsid w:val="003A1F25"/>
    <w:rsid w:val="003A2322"/>
    <w:rsid w:val="003A289F"/>
    <w:rsid w:val="003A318E"/>
    <w:rsid w:val="003A38A6"/>
    <w:rsid w:val="003A3A11"/>
    <w:rsid w:val="003A3ADF"/>
    <w:rsid w:val="003A3F4B"/>
    <w:rsid w:val="003A40A1"/>
    <w:rsid w:val="003A41BC"/>
    <w:rsid w:val="003A44E2"/>
    <w:rsid w:val="003A4620"/>
    <w:rsid w:val="003A53BA"/>
    <w:rsid w:val="003A568B"/>
    <w:rsid w:val="003A5C37"/>
    <w:rsid w:val="003A5C96"/>
    <w:rsid w:val="003A5E7D"/>
    <w:rsid w:val="003A604F"/>
    <w:rsid w:val="003A60A2"/>
    <w:rsid w:val="003A6237"/>
    <w:rsid w:val="003A6330"/>
    <w:rsid w:val="003A642A"/>
    <w:rsid w:val="003A64BB"/>
    <w:rsid w:val="003A67FA"/>
    <w:rsid w:val="003A6992"/>
    <w:rsid w:val="003A7DC3"/>
    <w:rsid w:val="003B0024"/>
    <w:rsid w:val="003B0409"/>
    <w:rsid w:val="003B054E"/>
    <w:rsid w:val="003B090A"/>
    <w:rsid w:val="003B1366"/>
    <w:rsid w:val="003B1489"/>
    <w:rsid w:val="003B14AF"/>
    <w:rsid w:val="003B1BFC"/>
    <w:rsid w:val="003B1C3B"/>
    <w:rsid w:val="003B1CA1"/>
    <w:rsid w:val="003B1DFD"/>
    <w:rsid w:val="003B1E81"/>
    <w:rsid w:val="003B242C"/>
    <w:rsid w:val="003B2435"/>
    <w:rsid w:val="003B2438"/>
    <w:rsid w:val="003B285D"/>
    <w:rsid w:val="003B2B45"/>
    <w:rsid w:val="003B2D2A"/>
    <w:rsid w:val="003B2EA7"/>
    <w:rsid w:val="003B321F"/>
    <w:rsid w:val="003B35F0"/>
    <w:rsid w:val="003B3F26"/>
    <w:rsid w:val="003B42A9"/>
    <w:rsid w:val="003B42CD"/>
    <w:rsid w:val="003B4AAF"/>
    <w:rsid w:val="003B4C97"/>
    <w:rsid w:val="003B50BB"/>
    <w:rsid w:val="003B50E8"/>
    <w:rsid w:val="003B53D9"/>
    <w:rsid w:val="003B58A2"/>
    <w:rsid w:val="003B5908"/>
    <w:rsid w:val="003B5A05"/>
    <w:rsid w:val="003B5AD2"/>
    <w:rsid w:val="003B631E"/>
    <w:rsid w:val="003B66FD"/>
    <w:rsid w:val="003B672B"/>
    <w:rsid w:val="003B67B9"/>
    <w:rsid w:val="003B69B1"/>
    <w:rsid w:val="003B6CF0"/>
    <w:rsid w:val="003B6D2C"/>
    <w:rsid w:val="003B7296"/>
    <w:rsid w:val="003B72AD"/>
    <w:rsid w:val="003B76A2"/>
    <w:rsid w:val="003B7899"/>
    <w:rsid w:val="003B7B98"/>
    <w:rsid w:val="003C021D"/>
    <w:rsid w:val="003C02C3"/>
    <w:rsid w:val="003C0515"/>
    <w:rsid w:val="003C064E"/>
    <w:rsid w:val="003C085C"/>
    <w:rsid w:val="003C1476"/>
    <w:rsid w:val="003C1529"/>
    <w:rsid w:val="003C1BA0"/>
    <w:rsid w:val="003C1CCC"/>
    <w:rsid w:val="003C1F87"/>
    <w:rsid w:val="003C2046"/>
    <w:rsid w:val="003C2145"/>
    <w:rsid w:val="003C2165"/>
    <w:rsid w:val="003C22A6"/>
    <w:rsid w:val="003C22F8"/>
    <w:rsid w:val="003C230A"/>
    <w:rsid w:val="003C2748"/>
    <w:rsid w:val="003C2A13"/>
    <w:rsid w:val="003C2DB8"/>
    <w:rsid w:val="003C3342"/>
    <w:rsid w:val="003C364B"/>
    <w:rsid w:val="003C3BDD"/>
    <w:rsid w:val="003C3DDF"/>
    <w:rsid w:val="003C43F3"/>
    <w:rsid w:val="003C4B70"/>
    <w:rsid w:val="003C4FDD"/>
    <w:rsid w:val="003C5027"/>
    <w:rsid w:val="003C5164"/>
    <w:rsid w:val="003C518D"/>
    <w:rsid w:val="003C5205"/>
    <w:rsid w:val="003C54B4"/>
    <w:rsid w:val="003C54D4"/>
    <w:rsid w:val="003C5683"/>
    <w:rsid w:val="003C583B"/>
    <w:rsid w:val="003C5CB7"/>
    <w:rsid w:val="003C5EE5"/>
    <w:rsid w:val="003C6001"/>
    <w:rsid w:val="003C61CC"/>
    <w:rsid w:val="003C6400"/>
    <w:rsid w:val="003C702B"/>
    <w:rsid w:val="003C72B8"/>
    <w:rsid w:val="003C73C8"/>
    <w:rsid w:val="003C7697"/>
    <w:rsid w:val="003C7A63"/>
    <w:rsid w:val="003C7BEE"/>
    <w:rsid w:val="003C7C1C"/>
    <w:rsid w:val="003C7EC0"/>
    <w:rsid w:val="003C7F09"/>
    <w:rsid w:val="003C7F60"/>
    <w:rsid w:val="003D0074"/>
    <w:rsid w:val="003D00F3"/>
    <w:rsid w:val="003D03D4"/>
    <w:rsid w:val="003D07C5"/>
    <w:rsid w:val="003D0B9C"/>
    <w:rsid w:val="003D0D8B"/>
    <w:rsid w:val="003D0DE5"/>
    <w:rsid w:val="003D0E56"/>
    <w:rsid w:val="003D0E75"/>
    <w:rsid w:val="003D1221"/>
    <w:rsid w:val="003D1334"/>
    <w:rsid w:val="003D16D7"/>
    <w:rsid w:val="003D180B"/>
    <w:rsid w:val="003D1897"/>
    <w:rsid w:val="003D1A5B"/>
    <w:rsid w:val="003D1B00"/>
    <w:rsid w:val="003D1DA4"/>
    <w:rsid w:val="003D26AE"/>
    <w:rsid w:val="003D270F"/>
    <w:rsid w:val="003D32E7"/>
    <w:rsid w:val="003D3A7C"/>
    <w:rsid w:val="003D44AB"/>
    <w:rsid w:val="003D47EE"/>
    <w:rsid w:val="003D5459"/>
    <w:rsid w:val="003D55F3"/>
    <w:rsid w:val="003D5A73"/>
    <w:rsid w:val="003D5DB2"/>
    <w:rsid w:val="003D5F0E"/>
    <w:rsid w:val="003D60AC"/>
    <w:rsid w:val="003D6127"/>
    <w:rsid w:val="003D62AE"/>
    <w:rsid w:val="003D650E"/>
    <w:rsid w:val="003D6C66"/>
    <w:rsid w:val="003D6F85"/>
    <w:rsid w:val="003D6FB6"/>
    <w:rsid w:val="003D708F"/>
    <w:rsid w:val="003D74C2"/>
    <w:rsid w:val="003D7654"/>
    <w:rsid w:val="003E0370"/>
    <w:rsid w:val="003E03B2"/>
    <w:rsid w:val="003E0887"/>
    <w:rsid w:val="003E0A61"/>
    <w:rsid w:val="003E0A8C"/>
    <w:rsid w:val="003E0B11"/>
    <w:rsid w:val="003E0D46"/>
    <w:rsid w:val="003E0EF9"/>
    <w:rsid w:val="003E0F51"/>
    <w:rsid w:val="003E1359"/>
    <w:rsid w:val="003E195E"/>
    <w:rsid w:val="003E1960"/>
    <w:rsid w:val="003E1E31"/>
    <w:rsid w:val="003E215C"/>
    <w:rsid w:val="003E2EB2"/>
    <w:rsid w:val="003E31FA"/>
    <w:rsid w:val="003E3843"/>
    <w:rsid w:val="003E3A84"/>
    <w:rsid w:val="003E3B61"/>
    <w:rsid w:val="003E3B79"/>
    <w:rsid w:val="003E3C9C"/>
    <w:rsid w:val="003E3FD8"/>
    <w:rsid w:val="003E3FEB"/>
    <w:rsid w:val="003E4046"/>
    <w:rsid w:val="003E40B4"/>
    <w:rsid w:val="003E4487"/>
    <w:rsid w:val="003E456C"/>
    <w:rsid w:val="003E4B7B"/>
    <w:rsid w:val="003E4CC3"/>
    <w:rsid w:val="003E537C"/>
    <w:rsid w:val="003E5385"/>
    <w:rsid w:val="003E5E87"/>
    <w:rsid w:val="003E5F2A"/>
    <w:rsid w:val="003E6DA5"/>
    <w:rsid w:val="003E6F97"/>
    <w:rsid w:val="003E7001"/>
    <w:rsid w:val="003E7464"/>
    <w:rsid w:val="003E7747"/>
    <w:rsid w:val="003E7D4A"/>
    <w:rsid w:val="003E7F45"/>
    <w:rsid w:val="003F0F4C"/>
    <w:rsid w:val="003F124E"/>
    <w:rsid w:val="003F13DB"/>
    <w:rsid w:val="003F1756"/>
    <w:rsid w:val="003F175D"/>
    <w:rsid w:val="003F1946"/>
    <w:rsid w:val="003F1A3A"/>
    <w:rsid w:val="003F2868"/>
    <w:rsid w:val="003F33B0"/>
    <w:rsid w:val="003F34BF"/>
    <w:rsid w:val="003F38EC"/>
    <w:rsid w:val="003F3A7D"/>
    <w:rsid w:val="003F3D87"/>
    <w:rsid w:val="003F3DE7"/>
    <w:rsid w:val="003F429C"/>
    <w:rsid w:val="003F451C"/>
    <w:rsid w:val="003F4651"/>
    <w:rsid w:val="003F46E9"/>
    <w:rsid w:val="003F5400"/>
    <w:rsid w:val="003F55B2"/>
    <w:rsid w:val="003F587F"/>
    <w:rsid w:val="003F58DA"/>
    <w:rsid w:val="003F6081"/>
    <w:rsid w:val="003F62C0"/>
    <w:rsid w:val="003F63C7"/>
    <w:rsid w:val="003F66FD"/>
    <w:rsid w:val="003F6DB4"/>
    <w:rsid w:val="003F6DCB"/>
    <w:rsid w:val="003F6F20"/>
    <w:rsid w:val="003F754F"/>
    <w:rsid w:val="003F778B"/>
    <w:rsid w:val="004006B7"/>
    <w:rsid w:val="00400C30"/>
    <w:rsid w:val="00400FBD"/>
    <w:rsid w:val="0040106C"/>
    <w:rsid w:val="004014F0"/>
    <w:rsid w:val="004015E2"/>
    <w:rsid w:val="0040185F"/>
    <w:rsid w:val="00401933"/>
    <w:rsid w:val="00401CEA"/>
    <w:rsid w:val="00401D1C"/>
    <w:rsid w:val="00401D7D"/>
    <w:rsid w:val="00402160"/>
    <w:rsid w:val="00402429"/>
    <w:rsid w:val="00402935"/>
    <w:rsid w:val="00402B33"/>
    <w:rsid w:val="00402F2B"/>
    <w:rsid w:val="00402F61"/>
    <w:rsid w:val="00403445"/>
    <w:rsid w:val="004035D1"/>
    <w:rsid w:val="004039EC"/>
    <w:rsid w:val="00403CA7"/>
    <w:rsid w:val="00403EC9"/>
    <w:rsid w:val="00404342"/>
    <w:rsid w:val="004044D0"/>
    <w:rsid w:val="0040459F"/>
    <w:rsid w:val="00404624"/>
    <w:rsid w:val="00404638"/>
    <w:rsid w:val="004046BB"/>
    <w:rsid w:val="00404FD1"/>
    <w:rsid w:val="00405891"/>
    <w:rsid w:val="00405A4B"/>
    <w:rsid w:val="00405A68"/>
    <w:rsid w:val="004062D0"/>
    <w:rsid w:val="004063D8"/>
    <w:rsid w:val="00406AA0"/>
    <w:rsid w:val="00406B5B"/>
    <w:rsid w:val="004075DE"/>
    <w:rsid w:val="00407A2B"/>
    <w:rsid w:val="004104ED"/>
    <w:rsid w:val="00410773"/>
    <w:rsid w:val="00410BD6"/>
    <w:rsid w:val="0041107A"/>
    <w:rsid w:val="00411254"/>
    <w:rsid w:val="004115B7"/>
    <w:rsid w:val="00411721"/>
    <w:rsid w:val="0041181C"/>
    <w:rsid w:val="00411C23"/>
    <w:rsid w:val="00411CC9"/>
    <w:rsid w:val="00411F5A"/>
    <w:rsid w:val="00412351"/>
    <w:rsid w:val="0041249E"/>
    <w:rsid w:val="004125B6"/>
    <w:rsid w:val="004126BF"/>
    <w:rsid w:val="00412783"/>
    <w:rsid w:val="00412AA5"/>
    <w:rsid w:val="00412B7A"/>
    <w:rsid w:val="00412C94"/>
    <w:rsid w:val="004130A6"/>
    <w:rsid w:val="004130DA"/>
    <w:rsid w:val="004130F7"/>
    <w:rsid w:val="00414896"/>
    <w:rsid w:val="00414A15"/>
    <w:rsid w:val="00414A9E"/>
    <w:rsid w:val="00414BC9"/>
    <w:rsid w:val="00414BD7"/>
    <w:rsid w:val="004154E8"/>
    <w:rsid w:val="00415861"/>
    <w:rsid w:val="00415A4A"/>
    <w:rsid w:val="00415DEE"/>
    <w:rsid w:val="00416007"/>
    <w:rsid w:val="00416758"/>
    <w:rsid w:val="004168A1"/>
    <w:rsid w:val="00416995"/>
    <w:rsid w:val="00416A3E"/>
    <w:rsid w:val="00416C35"/>
    <w:rsid w:val="00416F84"/>
    <w:rsid w:val="00417046"/>
    <w:rsid w:val="004172D5"/>
    <w:rsid w:val="0041773F"/>
    <w:rsid w:val="00417782"/>
    <w:rsid w:val="00417F96"/>
    <w:rsid w:val="00420102"/>
    <w:rsid w:val="0042027D"/>
    <w:rsid w:val="00420299"/>
    <w:rsid w:val="0042034A"/>
    <w:rsid w:val="004203F0"/>
    <w:rsid w:val="004206F3"/>
    <w:rsid w:val="00420A82"/>
    <w:rsid w:val="00421234"/>
    <w:rsid w:val="0042125C"/>
    <w:rsid w:val="00421819"/>
    <w:rsid w:val="0042198E"/>
    <w:rsid w:val="00421EBF"/>
    <w:rsid w:val="004228EF"/>
    <w:rsid w:val="00422902"/>
    <w:rsid w:val="00423709"/>
    <w:rsid w:val="00423805"/>
    <w:rsid w:val="0042422E"/>
    <w:rsid w:val="004242AE"/>
    <w:rsid w:val="00424662"/>
    <w:rsid w:val="00424E45"/>
    <w:rsid w:val="00424F0D"/>
    <w:rsid w:val="00425000"/>
    <w:rsid w:val="004250A2"/>
    <w:rsid w:val="004256ED"/>
    <w:rsid w:val="00425E03"/>
    <w:rsid w:val="00426074"/>
    <w:rsid w:val="004263A2"/>
    <w:rsid w:val="004264E2"/>
    <w:rsid w:val="004266A3"/>
    <w:rsid w:val="004267BC"/>
    <w:rsid w:val="00426A7F"/>
    <w:rsid w:val="00426D16"/>
    <w:rsid w:val="00427995"/>
    <w:rsid w:val="00427CE6"/>
    <w:rsid w:val="00430278"/>
    <w:rsid w:val="00430B72"/>
    <w:rsid w:val="00430D1C"/>
    <w:rsid w:val="00430D79"/>
    <w:rsid w:val="004311AE"/>
    <w:rsid w:val="0043123E"/>
    <w:rsid w:val="00431A99"/>
    <w:rsid w:val="00431D92"/>
    <w:rsid w:val="00431EB2"/>
    <w:rsid w:val="00432738"/>
    <w:rsid w:val="004329F5"/>
    <w:rsid w:val="0043320C"/>
    <w:rsid w:val="004336A5"/>
    <w:rsid w:val="004338B2"/>
    <w:rsid w:val="00433911"/>
    <w:rsid w:val="00433D37"/>
    <w:rsid w:val="00434744"/>
    <w:rsid w:val="004348A9"/>
    <w:rsid w:val="004352BD"/>
    <w:rsid w:val="004357FF"/>
    <w:rsid w:val="00435A9D"/>
    <w:rsid w:val="00436452"/>
    <w:rsid w:val="004367F9"/>
    <w:rsid w:val="00436821"/>
    <w:rsid w:val="00436DF3"/>
    <w:rsid w:val="00437400"/>
    <w:rsid w:val="00437445"/>
    <w:rsid w:val="0043754C"/>
    <w:rsid w:val="00437626"/>
    <w:rsid w:val="00437BBD"/>
    <w:rsid w:val="00437CB1"/>
    <w:rsid w:val="00437F31"/>
    <w:rsid w:val="004403FB"/>
    <w:rsid w:val="0044059A"/>
    <w:rsid w:val="00440693"/>
    <w:rsid w:val="004408B1"/>
    <w:rsid w:val="00440E59"/>
    <w:rsid w:val="00440ED6"/>
    <w:rsid w:val="00440FD2"/>
    <w:rsid w:val="00441191"/>
    <w:rsid w:val="00441253"/>
    <w:rsid w:val="0044139E"/>
    <w:rsid w:val="004420A5"/>
    <w:rsid w:val="00442104"/>
    <w:rsid w:val="00442381"/>
    <w:rsid w:val="00442532"/>
    <w:rsid w:val="00442D26"/>
    <w:rsid w:val="00442F98"/>
    <w:rsid w:val="00442FA8"/>
    <w:rsid w:val="00442FD1"/>
    <w:rsid w:val="00443307"/>
    <w:rsid w:val="0044342B"/>
    <w:rsid w:val="00443E44"/>
    <w:rsid w:val="0044441A"/>
    <w:rsid w:val="0044469F"/>
    <w:rsid w:val="004449B0"/>
    <w:rsid w:val="00445015"/>
    <w:rsid w:val="004458BE"/>
    <w:rsid w:val="004460ED"/>
    <w:rsid w:val="0044627C"/>
    <w:rsid w:val="0044631A"/>
    <w:rsid w:val="004464B8"/>
    <w:rsid w:val="00446A0B"/>
    <w:rsid w:val="00446AED"/>
    <w:rsid w:val="00446E79"/>
    <w:rsid w:val="00446F10"/>
    <w:rsid w:val="004472C6"/>
    <w:rsid w:val="00447AD7"/>
    <w:rsid w:val="00447D15"/>
    <w:rsid w:val="0045027F"/>
    <w:rsid w:val="0045041F"/>
    <w:rsid w:val="0045043F"/>
    <w:rsid w:val="00450766"/>
    <w:rsid w:val="00450850"/>
    <w:rsid w:val="0045089B"/>
    <w:rsid w:val="004509D3"/>
    <w:rsid w:val="00450F62"/>
    <w:rsid w:val="004513F0"/>
    <w:rsid w:val="00451473"/>
    <w:rsid w:val="00451682"/>
    <w:rsid w:val="00451726"/>
    <w:rsid w:val="004517DF"/>
    <w:rsid w:val="00451B03"/>
    <w:rsid w:val="00451B29"/>
    <w:rsid w:val="00451EFD"/>
    <w:rsid w:val="00452028"/>
    <w:rsid w:val="004520C0"/>
    <w:rsid w:val="0045212F"/>
    <w:rsid w:val="00452271"/>
    <w:rsid w:val="00452A8D"/>
    <w:rsid w:val="00452B27"/>
    <w:rsid w:val="0045303D"/>
    <w:rsid w:val="0045334C"/>
    <w:rsid w:val="0045379A"/>
    <w:rsid w:val="00453C2D"/>
    <w:rsid w:val="00453C31"/>
    <w:rsid w:val="0045459C"/>
    <w:rsid w:val="00455463"/>
    <w:rsid w:val="004554F2"/>
    <w:rsid w:val="00455EB5"/>
    <w:rsid w:val="00455EEE"/>
    <w:rsid w:val="004562F6"/>
    <w:rsid w:val="004564E1"/>
    <w:rsid w:val="0045690E"/>
    <w:rsid w:val="00456997"/>
    <w:rsid w:val="00456A66"/>
    <w:rsid w:val="00456AB6"/>
    <w:rsid w:val="00456F5F"/>
    <w:rsid w:val="0045708C"/>
    <w:rsid w:val="00457584"/>
    <w:rsid w:val="0045758F"/>
    <w:rsid w:val="004576CF"/>
    <w:rsid w:val="004578EF"/>
    <w:rsid w:val="00457A09"/>
    <w:rsid w:val="00457BD2"/>
    <w:rsid w:val="00457D31"/>
    <w:rsid w:val="004602DB"/>
    <w:rsid w:val="0046073D"/>
    <w:rsid w:val="00460B49"/>
    <w:rsid w:val="00460C9E"/>
    <w:rsid w:val="00460F23"/>
    <w:rsid w:val="00460F8D"/>
    <w:rsid w:val="0046152F"/>
    <w:rsid w:val="004617E2"/>
    <w:rsid w:val="00461938"/>
    <w:rsid w:val="00461B6F"/>
    <w:rsid w:val="00461B7B"/>
    <w:rsid w:val="00462952"/>
    <w:rsid w:val="00462D5C"/>
    <w:rsid w:val="00462F3C"/>
    <w:rsid w:val="004631BC"/>
    <w:rsid w:val="00463583"/>
    <w:rsid w:val="00463B90"/>
    <w:rsid w:val="004643BE"/>
    <w:rsid w:val="00464673"/>
    <w:rsid w:val="004647E2"/>
    <w:rsid w:val="00464C54"/>
    <w:rsid w:val="0046503A"/>
    <w:rsid w:val="0046504C"/>
    <w:rsid w:val="00465588"/>
    <w:rsid w:val="00465868"/>
    <w:rsid w:val="00465EBE"/>
    <w:rsid w:val="004663E3"/>
    <w:rsid w:val="00466633"/>
    <w:rsid w:val="00466886"/>
    <w:rsid w:val="00466E49"/>
    <w:rsid w:val="004672F9"/>
    <w:rsid w:val="004677A4"/>
    <w:rsid w:val="004677AD"/>
    <w:rsid w:val="00467871"/>
    <w:rsid w:val="00467E8E"/>
    <w:rsid w:val="00467FD4"/>
    <w:rsid w:val="004706A2"/>
    <w:rsid w:val="004708D7"/>
    <w:rsid w:val="004709B4"/>
    <w:rsid w:val="00470CD0"/>
    <w:rsid w:val="00470F02"/>
    <w:rsid w:val="0047132D"/>
    <w:rsid w:val="00471823"/>
    <w:rsid w:val="004718C6"/>
    <w:rsid w:val="00471C24"/>
    <w:rsid w:val="00471C44"/>
    <w:rsid w:val="0047200E"/>
    <w:rsid w:val="00472555"/>
    <w:rsid w:val="004730A9"/>
    <w:rsid w:val="004731A6"/>
    <w:rsid w:val="004733D1"/>
    <w:rsid w:val="00473422"/>
    <w:rsid w:val="004738C3"/>
    <w:rsid w:val="00473D49"/>
    <w:rsid w:val="0047424B"/>
    <w:rsid w:val="0047458B"/>
    <w:rsid w:val="004745DC"/>
    <w:rsid w:val="00474F61"/>
    <w:rsid w:val="00475406"/>
    <w:rsid w:val="00475572"/>
    <w:rsid w:val="004758F5"/>
    <w:rsid w:val="00475E29"/>
    <w:rsid w:val="00476638"/>
    <w:rsid w:val="004767C4"/>
    <w:rsid w:val="004769DE"/>
    <w:rsid w:val="00476CB1"/>
    <w:rsid w:val="00476FA9"/>
    <w:rsid w:val="004774C4"/>
    <w:rsid w:val="0047750E"/>
    <w:rsid w:val="0047770A"/>
    <w:rsid w:val="00477825"/>
    <w:rsid w:val="00477933"/>
    <w:rsid w:val="00477A07"/>
    <w:rsid w:val="00477B23"/>
    <w:rsid w:val="00480302"/>
    <w:rsid w:val="00480721"/>
    <w:rsid w:val="00480888"/>
    <w:rsid w:val="00480B97"/>
    <w:rsid w:val="00480D7B"/>
    <w:rsid w:val="00480DA4"/>
    <w:rsid w:val="00480EE1"/>
    <w:rsid w:val="00481021"/>
    <w:rsid w:val="004813F6"/>
    <w:rsid w:val="0048181A"/>
    <w:rsid w:val="0048182F"/>
    <w:rsid w:val="004818C5"/>
    <w:rsid w:val="00481AB8"/>
    <w:rsid w:val="00481B3E"/>
    <w:rsid w:val="00481CBA"/>
    <w:rsid w:val="0048215F"/>
    <w:rsid w:val="004821E4"/>
    <w:rsid w:val="004824B1"/>
    <w:rsid w:val="00482995"/>
    <w:rsid w:val="00482B8B"/>
    <w:rsid w:val="00482BD5"/>
    <w:rsid w:val="00482CD9"/>
    <w:rsid w:val="00482FC2"/>
    <w:rsid w:val="0048309E"/>
    <w:rsid w:val="00483135"/>
    <w:rsid w:val="004836B8"/>
    <w:rsid w:val="00483785"/>
    <w:rsid w:val="004841AD"/>
    <w:rsid w:val="00484291"/>
    <w:rsid w:val="004846BF"/>
    <w:rsid w:val="00484A44"/>
    <w:rsid w:val="00484A74"/>
    <w:rsid w:val="00484D7C"/>
    <w:rsid w:val="00484FA1"/>
    <w:rsid w:val="004858F9"/>
    <w:rsid w:val="00485ABD"/>
    <w:rsid w:val="00485DEB"/>
    <w:rsid w:val="00486637"/>
    <w:rsid w:val="00486948"/>
    <w:rsid w:val="00487282"/>
    <w:rsid w:val="00487891"/>
    <w:rsid w:val="00487B91"/>
    <w:rsid w:val="00487FA6"/>
    <w:rsid w:val="0049045F"/>
    <w:rsid w:val="0049067E"/>
    <w:rsid w:val="004908CA"/>
    <w:rsid w:val="00490A1C"/>
    <w:rsid w:val="00490B82"/>
    <w:rsid w:val="00490ED0"/>
    <w:rsid w:val="00490FAA"/>
    <w:rsid w:val="004911B2"/>
    <w:rsid w:val="004912FE"/>
    <w:rsid w:val="00491459"/>
    <w:rsid w:val="004919C4"/>
    <w:rsid w:val="00491A46"/>
    <w:rsid w:val="00492558"/>
    <w:rsid w:val="00492C73"/>
    <w:rsid w:val="0049305F"/>
    <w:rsid w:val="004932C7"/>
    <w:rsid w:val="004933EF"/>
    <w:rsid w:val="004934D7"/>
    <w:rsid w:val="0049356A"/>
    <w:rsid w:val="00493E29"/>
    <w:rsid w:val="004940FC"/>
    <w:rsid w:val="004943CB"/>
    <w:rsid w:val="00494694"/>
    <w:rsid w:val="004947C2"/>
    <w:rsid w:val="00494838"/>
    <w:rsid w:val="004948E5"/>
    <w:rsid w:val="00494979"/>
    <w:rsid w:val="004949FF"/>
    <w:rsid w:val="00494DBA"/>
    <w:rsid w:val="00494F71"/>
    <w:rsid w:val="004953B5"/>
    <w:rsid w:val="00495A44"/>
    <w:rsid w:val="004962E7"/>
    <w:rsid w:val="004963C9"/>
    <w:rsid w:val="004963F8"/>
    <w:rsid w:val="00496615"/>
    <w:rsid w:val="004969EC"/>
    <w:rsid w:val="00496BC5"/>
    <w:rsid w:val="00496C22"/>
    <w:rsid w:val="00496C8D"/>
    <w:rsid w:val="00496E30"/>
    <w:rsid w:val="00496E94"/>
    <w:rsid w:val="00497129"/>
    <w:rsid w:val="004971C7"/>
    <w:rsid w:val="004A013B"/>
    <w:rsid w:val="004A014C"/>
    <w:rsid w:val="004A0158"/>
    <w:rsid w:val="004A04C9"/>
    <w:rsid w:val="004A05CE"/>
    <w:rsid w:val="004A0922"/>
    <w:rsid w:val="004A09CF"/>
    <w:rsid w:val="004A09F9"/>
    <w:rsid w:val="004A0B6F"/>
    <w:rsid w:val="004A0DAC"/>
    <w:rsid w:val="004A0E30"/>
    <w:rsid w:val="004A189A"/>
    <w:rsid w:val="004A1CCB"/>
    <w:rsid w:val="004A1EEB"/>
    <w:rsid w:val="004A2352"/>
    <w:rsid w:val="004A27D9"/>
    <w:rsid w:val="004A291B"/>
    <w:rsid w:val="004A2EAF"/>
    <w:rsid w:val="004A36F7"/>
    <w:rsid w:val="004A3814"/>
    <w:rsid w:val="004A4031"/>
    <w:rsid w:val="004A4097"/>
    <w:rsid w:val="004A425D"/>
    <w:rsid w:val="004A4319"/>
    <w:rsid w:val="004A4637"/>
    <w:rsid w:val="004A4DE0"/>
    <w:rsid w:val="004A4F0F"/>
    <w:rsid w:val="004A4F7C"/>
    <w:rsid w:val="004A5100"/>
    <w:rsid w:val="004A5525"/>
    <w:rsid w:val="004A5D2D"/>
    <w:rsid w:val="004A6573"/>
    <w:rsid w:val="004A6C18"/>
    <w:rsid w:val="004A6CEF"/>
    <w:rsid w:val="004A6E0A"/>
    <w:rsid w:val="004A6F28"/>
    <w:rsid w:val="004A7436"/>
    <w:rsid w:val="004A7A76"/>
    <w:rsid w:val="004A7B4E"/>
    <w:rsid w:val="004A7FE1"/>
    <w:rsid w:val="004B03CA"/>
    <w:rsid w:val="004B0661"/>
    <w:rsid w:val="004B087B"/>
    <w:rsid w:val="004B0881"/>
    <w:rsid w:val="004B102C"/>
    <w:rsid w:val="004B12AC"/>
    <w:rsid w:val="004B1542"/>
    <w:rsid w:val="004B157D"/>
    <w:rsid w:val="004B1B4B"/>
    <w:rsid w:val="004B1C65"/>
    <w:rsid w:val="004B1C78"/>
    <w:rsid w:val="004B208C"/>
    <w:rsid w:val="004B2111"/>
    <w:rsid w:val="004B23D1"/>
    <w:rsid w:val="004B24BD"/>
    <w:rsid w:val="004B25CD"/>
    <w:rsid w:val="004B2C17"/>
    <w:rsid w:val="004B2EA0"/>
    <w:rsid w:val="004B2F02"/>
    <w:rsid w:val="004B3320"/>
    <w:rsid w:val="004B4123"/>
    <w:rsid w:val="004B428E"/>
    <w:rsid w:val="004B42BE"/>
    <w:rsid w:val="004B42F9"/>
    <w:rsid w:val="004B4463"/>
    <w:rsid w:val="004B451F"/>
    <w:rsid w:val="004B55DF"/>
    <w:rsid w:val="004B5622"/>
    <w:rsid w:val="004B578D"/>
    <w:rsid w:val="004B5B0B"/>
    <w:rsid w:val="004B5D85"/>
    <w:rsid w:val="004B5E30"/>
    <w:rsid w:val="004B5EA6"/>
    <w:rsid w:val="004B630C"/>
    <w:rsid w:val="004B6799"/>
    <w:rsid w:val="004B6A37"/>
    <w:rsid w:val="004B6E80"/>
    <w:rsid w:val="004B72B3"/>
    <w:rsid w:val="004B762B"/>
    <w:rsid w:val="004B7FA1"/>
    <w:rsid w:val="004C0A7F"/>
    <w:rsid w:val="004C0BBF"/>
    <w:rsid w:val="004C0E96"/>
    <w:rsid w:val="004C1163"/>
    <w:rsid w:val="004C17BD"/>
    <w:rsid w:val="004C1A8F"/>
    <w:rsid w:val="004C2232"/>
    <w:rsid w:val="004C2CB3"/>
    <w:rsid w:val="004C316F"/>
    <w:rsid w:val="004C3C62"/>
    <w:rsid w:val="004C3FE6"/>
    <w:rsid w:val="004C400A"/>
    <w:rsid w:val="004C487F"/>
    <w:rsid w:val="004C489C"/>
    <w:rsid w:val="004C498A"/>
    <w:rsid w:val="004C4FA8"/>
    <w:rsid w:val="004C54F5"/>
    <w:rsid w:val="004C5AC1"/>
    <w:rsid w:val="004C610C"/>
    <w:rsid w:val="004C6CE4"/>
    <w:rsid w:val="004C6E7B"/>
    <w:rsid w:val="004C760F"/>
    <w:rsid w:val="004C7A45"/>
    <w:rsid w:val="004C7E89"/>
    <w:rsid w:val="004D00F8"/>
    <w:rsid w:val="004D0BD3"/>
    <w:rsid w:val="004D148F"/>
    <w:rsid w:val="004D1620"/>
    <w:rsid w:val="004D175E"/>
    <w:rsid w:val="004D1992"/>
    <w:rsid w:val="004D1B9F"/>
    <w:rsid w:val="004D1C1C"/>
    <w:rsid w:val="004D1E74"/>
    <w:rsid w:val="004D1EAD"/>
    <w:rsid w:val="004D2765"/>
    <w:rsid w:val="004D2866"/>
    <w:rsid w:val="004D2D75"/>
    <w:rsid w:val="004D3F3B"/>
    <w:rsid w:val="004D42D5"/>
    <w:rsid w:val="004D4430"/>
    <w:rsid w:val="004D4785"/>
    <w:rsid w:val="004D4C57"/>
    <w:rsid w:val="004D4D81"/>
    <w:rsid w:val="004D4F6A"/>
    <w:rsid w:val="004D4FBE"/>
    <w:rsid w:val="004D502D"/>
    <w:rsid w:val="004D5A1B"/>
    <w:rsid w:val="004D5F69"/>
    <w:rsid w:val="004D5F87"/>
    <w:rsid w:val="004D5FFF"/>
    <w:rsid w:val="004D67CE"/>
    <w:rsid w:val="004D697A"/>
    <w:rsid w:val="004D6DEF"/>
    <w:rsid w:val="004D70AB"/>
    <w:rsid w:val="004D70F3"/>
    <w:rsid w:val="004D7228"/>
    <w:rsid w:val="004D748E"/>
    <w:rsid w:val="004D7D9A"/>
    <w:rsid w:val="004D7DC2"/>
    <w:rsid w:val="004E06CB"/>
    <w:rsid w:val="004E07D2"/>
    <w:rsid w:val="004E085A"/>
    <w:rsid w:val="004E1267"/>
    <w:rsid w:val="004E1323"/>
    <w:rsid w:val="004E138D"/>
    <w:rsid w:val="004E17E6"/>
    <w:rsid w:val="004E1A19"/>
    <w:rsid w:val="004E24B4"/>
    <w:rsid w:val="004E265B"/>
    <w:rsid w:val="004E2B4C"/>
    <w:rsid w:val="004E2B88"/>
    <w:rsid w:val="004E3690"/>
    <w:rsid w:val="004E37AD"/>
    <w:rsid w:val="004E3B61"/>
    <w:rsid w:val="004E3C44"/>
    <w:rsid w:val="004E47D4"/>
    <w:rsid w:val="004E4972"/>
    <w:rsid w:val="004E4C79"/>
    <w:rsid w:val="004E4D8A"/>
    <w:rsid w:val="004E4E64"/>
    <w:rsid w:val="004E50E3"/>
    <w:rsid w:val="004E5119"/>
    <w:rsid w:val="004E5240"/>
    <w:rsid w:val="004E53D0"/>
    <w:rsid w:val="004E5433"/>
    <w:rsid w:val="004E5724"/>
    <w:rsid w:val="004E5BCD"/>
    <w:rsid w:val="004E606D"/>
    <w:rsid w:val="004E61CD"/>
    <w:rsid w:val="004E64D4"/>
    <w:rsid w:val="004E6914"/>
    <w:rsid w:val="004E6A56"/>
    <w:rsid w:val="004E6BAF"/>
    <w:rsid w:val="004E6EB6"/>
    <w:rsid w:val="004E7174"/>
    <w:rsid w:val="004E72AF"/>
    <w:rsid w:val="004E7E20"/>
    <w:rsid w:val="004F018B"/>
    <w:rsid w:val="004F0400"/>
    <w:rsid w:val="004F05B2"/>
    <w:rsid w:val="004F07BD"/>
    <w:rsid w:val="004F0AD4"/>
    <w:rsid w:val="004F0E93"/>
    <w:rsid w:val="004F0F28"/>
    <w:rsid w:val="004F10D1"/>
    <w:rsid w:val="004F12B3"/>
    <w:rsid w:val="004F1CA0"/>
    <w:rsid w:val="004F1DF2"/>
    <w:rsid w:val="004F203B"/>
    <w:rsid w:val="004F2057"/>
    <w:rsid w:val="004F2660"/>
    <w:rsid w:val="004F2A52"/>
    <w:rsid w:val="004F2D42"/>
    <w:rsid w:val="004F2E16"/>
    <w:rsid w:val="004F2F62"/>
    <w:rsid w:val="004F334F"/>
    <w:rsid w:val="004F358A"/>
    <w:rsid w:val="004F3B2C"/>
    <w:rsid w:val="004F3DAB"/>
    <w:rsid w:val="004F3E89"/>
    <w:rsid w:val="004F452B"/>
    <w:rsid w:val="004F4820"/>
    <w:rsid w:val="004F4AB3"/>
    <w:rsid w:val="004F4D67"/>
    <w:rsid w:val="004F5252"/>
    <w:rsid w:val="004F554A"/>
    <w:rsid w:val="004F58E4"/>
    <w:rsid w:val="004F6453"/>
    <w:rsid w:val="004F666A"/>
    <w:rsid w:val="004F66DB"/>
    <w:rsid w:val="004F6BE9"/>
    <w:rsid w:val="004F7804"/>
    <w:rsid w:val="004F79F7"/>
    <w:rsid w:val="005000FD"/>
    <w:rsid w:val="005003DE"/>
    <w:rsid w:val="00500584"/>
    <w:rsid w:val="00500B19"/>
    <w:rsid w:val="00500F48"/>
    <w:rsid w:val="005012EE"/>
    <w:rsid w:val="0050145D"/>
    <w:rsid w:val="005014F0"/>
    <w:rsid w:val="00501A4B"/>
    <w:rsid w:val="00501CC6"/>
    <w:rsid w:val="00501FAA"/>
    <w:rsid w:val="00502A81"/>
    <w:rsid w:val="00502AA8"/>
    <w:rsid w:val="00502B87"/>
    <w:rsid w:val="00502C04"/>
    <w:rsid w:val="00503356"/>
    <w:rsid w:val="00503B2F"/>
    <w:rsid w:val="00503C92"/>
    <w:rsid w:val="00503D15"/>
    <w:rsid w:val="00503ED9"/>
    <w:rsid w:val="00504804"/>
    <w:rsid w:val="00504D43"/>
    <w:rsid w:val="00504D8A"/>
    <w:rsid w:val="00505D9D"/>
    <w:rsid w:val="0050614F"/>
    <w:rsid w:val="005062FA"/>
    <w:rsid w:val="00507420"/>
    <w:rsid w:val="0050773D"/>
    <w:rsid w:val="00507D45"/>
    <w:rsid w:val="00507F0D"/>
    <w:rsid w:val="00510002"/>
    <w:rsid w:val="005100F2"/>
    <w:rsid w:val="00510C67"/>
    <w:rsid w:val="00510DB1"/>
    <w:rsid w:val="00510E4F"/>
    <w:rsid w:val="00511116"/>
    <w:rsid w:val="00511350"/>
    <w:rsid w:val="00511A0F"/>
    <w:rsid w:val="00511A7E"/>
    <w:rsid w:val="00511C3C"/>
    <w:rsid w:val="00511FCE"/>
    <w:rsid w:val="00512D94"/>
    <w:rsid w:val="005133C0"/>
    <w:rsid w:val="00513B26"/>
    <w:rsid w:val="00513FF4"/>
    <w:rsid w:val="0051459C"/>
    <w:rsid w:val="00514B62"/>
    <w:rsid w:val="00515900"/>
    <w:rsid w:val="0051638D"/>
    <w:rsid w:val="00516823"/>
    <w:rsid w:val="0051699A"/>
    <w:rsid w:val="005169F2"/>
    <w:rsid w:val="0051749F"/>
    <w:rsid w:val="00517501"/>
    <w:rsid w:val="00517565"/>
    <w:rsid w:val="00517587"/>
    <w:rsid w:val="00517DA3"/>
    <w:rsid w:val="00520B7D"/>
    <w:rsid w:val="00520BF2"/>
    <w:rsid w:val="00520C80"/>
    <w:rsid w:val="00520EA2"/>
    <w:rsid w:val="00520F2F"/>
    <w:rsid w:val="005213ED"/>
    <w:rsid w:val="00521403"/>
    <w:rsid w:val="005219D6"/>
    <w:rsid w:val="00521A85"/>
    <w:rsid w:val="00521C34"/>
    <w:rsid w:val="00521ED5"/>
    <w:rsid w:val="00521F9A"/>
    <w:rsid w:val="0052230A"/>
    <w:rsid w:val="0052238B"/>
    <w:rsid w:val="005223AE"/>
    <w:rsid w:val="00522535"/>
    <w:rsid w:val="00522644"/>
    <w:rsid w:val="00522BD1"/>
    <w:rsid w:val="00522EA5"/>
    <w:rsid w:val="005235ED"/>
    <w:rsid w:val="0052408C"/>
    <w:rsid w:val="00524589"/>
    <w:rsid w:val="0052462B"/>
    <w:rsid w:val="00524710"/>
    <w:rsid w:val="00524842"/>
    <w:rsid w:val="005248D3"/>
    <w:rsid w:val="005255B7"/>
    <w:rsid w:val="005256E7"/>
    <w:rsid w:val="00525A51"/>
    <w:rsid w:val="00525B0E"/>
    <w:rsid w:val="0052605B"/>
    <w:rsid w:val="005262C2"/>
    <w:rsid w:val="005264A4"/>
    <w:rsid w:val="00526779"/>
    <w:rsid w:val="0052677B"/>
    <w:rsid w:val="005267DC"/>
    <w:rsid w:val="005267EF"/>
    <w:rsid w:val="0052685B"/>
    <w:rsid w:val="00526931"/>
    <w:rsid w:val="00526DF2"/>
    <w:rsid w:val="00526E2D"/>
    <w:rsid w:val="00527B7C"/>
    <w:rsid w:val="00530264"/>
    <w:rsid w:val="005306ED"/>
    <w:rsid w:val="0053090E"/>
    <w:rsid w:val="00530A0D"/>
    <w:rsid w:val="00530B4D"/>
    <w:rsid w:val="00530BE2"/>
    <w:rsid w:val="005310C5"/>
    <w:rsid w:val="005314C1"/>
    <w:rsid w:val="00531684"/>
    <w:rsid w:val="0053178E"/>
    <w:rsid w:val="00531A04"/>
    <w:rsid w:val="005325B9"/>
    <w:rsid w:val="005330A7"/>
    <w:rsid w:val="0053323A"/>
    <w:rsid w:val="0053355F"/>
    <w:rsid w:val="005336E4"/>
    <w:rsid w:val="00533D83"/>
    <w:rsid w:val="00533E17"/>
    <w:rsid w:val="005345B1"/>
    <w:rsid w:val="005346A5"/>
    <w:rsid w:val="005349CF"/>
    <w:rsid w:val="0053524B"/>
    <w:rsid w:val="00535A0A"/>
    <w:rsid w:val="00535EA7"/>
    <w:rsid w:val="00536451"/>
    <w:rsid w:val="0053741B"/>
    <w:rsid w:val="005401A3"/>
    <w:rsid w:val="005407CB"/>
    <w:rsid w:val="005407F1"/>
    <w:rsid w:val="005415C2"/>
    <w:rsid w:val="00541C2A"/>
    <w:rsid w:val="00541C58"/>
    <w:rsid w:val="00541F04"/>
    <w:rsid w:val="00541FC6"/>
    <w:rsid w:val="0054210B"/>
    <w:rsid w:val="0054213E"/>
    <w:rsid w:val="00542398"/>
    <w:rsid w:val="00542464"/>
    <w:rsid w:val="00542A32"/>
    <w:rsid w:val="00542CC8"/>
    <w:rsid w:val="005430F9"/>
    <w:rsid w:val="0054337A"/>
    <w:rsid w:val="005433F8"/>
    <w:rsid w:val="00543A94"/>
    <w:rsid w:val="00543D13"/>
    <w:rsid w:val="00543D4A"/>
    <w:rsid w:val="00543F04"/>
    <w:rsid w:val="0054406E"/>
    <w:rsid w:val="005450F1"/>
    <w:rsid w:val="00545245"/>
    <w:rsid w:val="00545622"/>
    <w:rsid w:val="00545823"/>
    <w:rsid w:val="005458A4"/>
    <w:rsid w:val="00545C91"/>
    <w:rsid w:val="0054648A"/>
    <w:rsid w:val="0054661B"/>
    <w:rsid w:val="00546827"/>
    <w:rsid w:val="00546A1E"/>
    <w:rsid w:val="005477FC"/>
    <w:rsid w:val="00547B65"/>
    <w:rsid w:val="00547BBA"/>
    <w:rsid w:val="00547FD9"/>
    <w:rsid w:val="00550412"/>
    <w:rsid w:val="00550C53"/>
    <w:rsid w:val="0055102E"/>
    <w:rsid w:val="00551635"/>
    <w:rsid w:val="00551E04"/>
    <w:rsid w:val="00552247"/>
    <w:rsid w:val="00552250"/>
    <w:rsid w:val="0055257B"/>
    <w:rsid w:val="00553257"/>
    <w:rsid w:val="00553671"/>
    <w:rsid w:val="00553756"/>
    <w:rsid w:val="00553815"/>
    <w:rsid w:val="005549E8"/>
    <w:rsid w:val="00554B18"/>
    <w:rsid w:val="00554BA3"/>
    <w:rsid w:val="005551BC"/>
    <w:rsid w:val="005554A1"/>
    <w:rsid w:val="005565F4"/>
    <w:rsid w:val="005565FE"/>
    <w:rsid w:val="005566EE"/>
    <w:rsid w:val="00556A9E"/>
    <w:rsid w:val="00556BF3"/>
    <w:rsid w:val="00557457"/>
    <w:rsid w:val="0055767E"/>
    <w:rsid w:val="00557996"/>
    <w:rsid w:val="00557B1D"/>
    <w:rsid w:val="00557C79"/>
    <w:rsid w:val="00557D47"/>
    <w:rsid w:val="00557FB0"/>
    <w:rsid w:val="00560262"/>
    <w:rsid w:val="00560340"/>
    <w:rsid w:val="00560581"/>
    <w:rsid w:val="00560AA1"/>
    <w:rsid w:val="00560D89"/>
    <w:rsid w:val="00560DE0"/>
    <w:rsid w:val="00561210"/>
    <w:rsid w:val="005615E4"/>
    <w:rsid w:val="00561AA8"/>
    <w:rsid w:val="00561B3A"/>
    <w:rsid w:val="00561DCD"/>
    <w:rsid w:val="005620B8"/>
    <w:rsid w:val="00562D72"/>
    <w:rsid w:val="005635C8"/>
    <w:rsid w:val="00563901"/>
    <w:rsid w:val="005639B2"/>
    <w:rsid w:val="005639E1"/>
    <w:rsid w:val="00563A52"/>
    <w:rsid w:val="00563AC7"/>
    <w:rsid w:val="00564974"/>
    <w:rsid w:val="00564E17"/>
    <w:rsid w:val="00565089"/>
    <w:rsid w:val="00565355"/>
    <w:rsid w:val="005657AF"/>
    <w:rsid w:val="00565A5F"/>
    <w:rsid w:val="00565D49"/>
    <w:rsid w:val="00565E23"/>
    <w:rsid w:val="005663D8"/>
    <w:rsid w:val="00566612"/>
    <w:rsid w:val="00566A45"/>
    <w:rsid w:val="00566BC6"/>
    <w:rsid w:val="00566DA1"/>
    <w:rsid w:val="00566DB0"/>
    <w:rsid w:val="00566E62"/>
    <w:rsid w:val="00566FFA"/>
    <w:rsid w:val="005673E8"/>
    <w:rsid w:val="005674DA"/>
    <w:rsid w:val="00567509"/>
    <w:rsid w:val="00567659"/>
    <w:rsid w:val="005677C9"/>
    <w:rsid w:val="00567A98"/>
    <w:rsid w:val="00567F70"/>
    <w:rsid w:val="0057039D"/>
    <w:rsid w:val="00570472"/>
    <w:rsid w:val="00570849"/>
    <w:rsid w:val="00570B9B"/>
    <w:rsid w:val="00570CA8"/>
    <w:rsid w:val="00571110"/>
    <w:rsid w:val="00571392"/>
    <w:rsid w:val="00571395"/>
    <w:rsid w:val="0057163A"/>
    <w:rsid w:val="005716AD"/>
    <w:rsid w:val="00572194"/>
    <w:rsid w:val="0057221F"/>
    <w:rsid w:val="00572413"/>
    <w:rsid w:val="005726BD"/>
    <w:rsid w:val="00572712"/>
    <w:rsid w:val="00572D7D"/>
    <w:rsid w:val="00573014"/>
    <w:rsid w:val="00573364"/>
    <w:rsid w:val="0057359D"/>
    <w:rsid w:val="005736E3"/>
    <w:rsid w:val="00573DB5"/>
    <w:rsid w:val="00574600"/>
    <w:rsid w:val="00574F4D"/>
    <w:rsid w:val="00575211"/>
    <w:rsid w:val="00575251"/>
    <w:rsid w:val="00575657"/>
    <w:rsid w:val="00575B17"/>
    <w:rsid w:val="00575C99"/>
    <w:rsid w:val="00576336"/>
    <w:rsid w:val="00576459"/>
    <w:rsid w:val="00576CB9"/>
    <w:rsid w:val="0057722B"/>
    <w:rsid w:val="0057774A"/>
    <w:rsid w:val="005777C7"/>
    <w:rsid w:val="00577BBE"/>
    <w:rsid w:val="00577D78"/>
    <w:rsid w:val="00577DA9"/>
    <w:rsid w:val="00577E22"/>
    <w:rsid w:val="005801F7"/>
    <w:rsid w:val="005806D1"/>
    <w:rsid w:val="00580FE8"/>
    <w:rsid w:val="00581FA4"/>
    <w:rsid w:val="00582073"/>
    <w:rsid w:val="00582CA0"/>
    <w:rsid w:val="0058316A"/>
    <w:rsid w:val="00583471"/>
    <w:rsid w:val="005834EB"/>
    <w:rsid w:val="0058379A"/>
    <w:rsid w:val="0058385C"/>
    <w:rsid w:val="00583A3D"/>
    <w:rsid w:val="00583FF8"/>
    <w:rsid w:val="00584206"/>
    <w:rsid w:val="00584258"/>
    <w:rsid w:val="0058460A"/>
    <w:rsid w:val="005847FF"/>
    <w:rsid w:val="00585428"/>
    <w:rsid w:val="005854B9"/>
    <w:rsid w:val="00585515"/>
    <w:rsid w:val="00585782"/>
    <w:rsid w:val="005858D6"/>
    <w:rsid w:val="00585D29"/>
    <w:rsid w:val="00586562"/>
    <w:rsid w:val="00586C13"/>
    <w:rsid w:val="00586DE8"/>
    <w:rsid w:val="005870BD"/>
    <w:rsid w:val="005870C6"/>
    <w:rsid w:val="00587507"/>
    <w:rsid w:val="00587D2E"/>
    <w:rsid w:val="00590032"/>
    <w:rsid w:val="00590325"/>
    <w:rsid w:val="0059061B"/>
    <w:rsid w:val="0059094A"/>
    <w:rsid w:val="00590B17"/>
    <w:rsid w:val="0059116F"/>
    <w:rsid w:val="0059117F"/>
    <w:rsid w:val="00591249"/>
    <w:rsid w:val="00591CE8"/>
    <w:rsid w:val="00591DB0"/>
    <w:rsid w:val="00591DDC"/>
    <w:rsid w:val="00592270"/>
    <w:rsid w:val="005924C3"/>
    <w:rsid w:val="005926D8"/>
    <w:rsid w:val="00592950"/>
    <w:rsid w:val="00592E3B"/>
    <w:rsid w:val="00592FB9"/>
    <w:rsid w:val="0059308F"/>
    <w:rsid w:val="005933E3"/>
    <w:rsid w:val="00593406"/>
    <w:rsid w:val="00593482"/>
    <w:rsid w:val="00593637"/>
    <w:rsid w:val="00593AE7"/>
    <w:rsid w:val="00593CCC"/>
    <w:rsid w:val="00594096"/>
    <w:rsid w:val="005946CD"/>
    <w:rsid w:val="00594755"/>
    <w:rsid w:val="00594B88"/>
    <w:rsid w:val="00594CAB"/>
    <w:rsid w:val="00594DDF"/>
    <w:rsid w:val="00594FFE"/>
    <w:rsid w:val="00595654"/>
    <w:rsid w:val="00595698"/>
    <w:rsid w:val="00595862"/>
    <w:rsid w:val="00595E68"/>
    <w:rsid w:val="00595F8F"/>
    <w:rsid w:val="0059615B"/>
    <w:rsid w:val="005961FD"/>
    <w:rsid w:val="005963EB"/>
    <w:rsid w:val="0059667E"/>
    <w:rsid w:val="005966B6"/>
    <w:rsid w:val="00596E7A"/>
    <w:rsid w:val="00596F3E"/>
    <w:rsid w:val="0059731C"/>
    <w:rsid w:val="005A04E5"/>
    <w:rsid w:val="005A05F0"/>
    <w:rsid w:val="005A0901"/>
    <w:rsid w:val="005A0B82"/>
    <w:rsid w:val="005A14EB"/>
    <w:rsid w:val="005A1726"/>
    <w:rsid w:val="005A176A"/>
    <w:rsid w:val="005A1B92"/>
    <w:rsid w:val="005A1BEF"/>
    <w:rsid w:val="005A1C8A"/>
    <w:rsid w:val="005A233C"/>
    <w:rsid w:val="005A2503"/>
    <w:rsid w:val="005A2570"/>
    <w:rsid w:val="005A25BE"/>
    <w:rsid w:val="005A2700"/>
    <w:rsid w:val="005A27DB"/>
    <w:rsid w:val="005A2CC6"/>
    <w:rsid w:val="005A3158"/>
    <w:rsid w:val="005A3335"/>
    <w:rsid w:val="005A37D7"/>
    <w:rsid w:val="005A3F39"/>
    <w:rsid w:val="005A4484"/>
    <w:rsid w:val="005A4575"/>
    <w:rsid w:val="005A4634"/>
    <w:rsid w:val="005A4DFE"/>
    <w:rsid w:val="005A4F7F"/>
    <w:rsid w:val="005A54AD"/>
    <w:rsid w:val="005A6078"/>
    <w:rsid w:val="005A6B99"/>
    <w:rsid w:val="005A6BAE"/>
    <w:rsid w:val="005A6D32"/>
    <w:rsid w:val="005A7F25"/>
    <w:rsid w:val="005B020E"/>
    <w:rsid w:val="005B0457"/>
    <w:rsid w:val="005B076E"/>
    <w:rsid w:val="005B07AF"/>
    <w:rsid w:val="005B0D21"/>
    <w:rsid w:val="005B0E3C"/>
    <w:rsid w:val="005B1542"/>
    <w:rsid w:val="005B1610"/>
    <w:rsid w:val="005B17BC"/>
    <w:rsid w:val="005B181D"/>
    <w:rsid w:val="005B1CB1"/>
    <w:rsid w:val="005B20AE"/>
    <w:rsid w:val="005B26F4"/>
    <w:rsid w:val="005B2973"/>
    <w:rsid w:val="005B2A21"/>
    <w:rsid w:val="005B2A25"/>
    <w:rsid w:val="005B2CB5"/>
    <w:rsid w:val="005B36C8"/>
    <w:rsid w:val="005B4499"/>
    <w:rsid w:val="005B479B"/>
    <w:rsid w:val="005B47F2"/>
    <w:rsid w:val="005B4F04"/>
    <w:rsid w:val="005B59AA"/>
    <w:rsid w:val="005B5BBE"/>
    <w:rsid w:val="005B61B5"/>
    <w:rsid w:val="005B629E"/>
    <w:rsid w:val="005B654A"/>
    <w:rsid w:val="005B6A33"/>
    <w:rsid w:val="005B6A48"/>
    <w:rsid w:val="005B6B70"/>
    <w:rsid w:val="005B7074"/>
    <w:rsid w:val="005B707F"/>
    <w:rsid w:val="005B7083"/>
    <w:rsid w:val="005B7673"/>
    <w:rsid w:val="005B7810"/>
    <w:rsid w:val="005B793D"/>
    <w:rsid w:val="005B7DA1"/>
    <w:rsid w:val="005B7E58"/>
    <w:rsid w:val="005C01BC"/>
    <w:rsid w:val="005C14D0"/>
    <w:rsid w:val="005C1A8B"/>
    <w:rsid w:val="005C1F4E"/>
    <w:rsid w:val="005C20B8"/>
    <w:rsid w:val="005C21B3"/>
    <w:rsid w:val="005C2570"/>
    <w:rsid w:val="005C268F"/>
    <w:rsid w:val="005C28C7"/>
    <w:rsid w:val="005C2978"/>
    <w:rsid w:val="005C2C6C"/>
    <w:rsid w:val="005C2E9B"/>
    <w:rsid w:val="005C311B"/>
    <w:rsid w:val="005C3219"/>
    <w:rsid w:val="005C35FE"/>
    <w:rsid w:val="005C387D"/>
    <w:rsid w:val="005C3AB2"/>
    <w:rsid w:val="005C3B3E"/>
    <w:rsid w:val="005C3BE8"/>
    <w:rsid w:val="005C3C53"/>
    <w:rsid w:val="005C3EB0"/>
    <w:rsid w:val="005C418C"/>
    <w:rsid w:val="005C44EB"/>
    <w:rsid w:val="005C4569"/>
    <w:rsid w:val="005C49E3"/>
    <w:rsid w:val="005C4A63"/>
    <w:rsid w:val="005C4B32"/>
    <w:rsid w:val="005C4B65"/>
    <w:rsid w:val="005C4B84"/>
    <w:rsid w:val="005C5071"/>
    <w:rsid w:val="005C52E5"/>
    <w:rsid w:val="005C53BD"/>
    <w:rsid w:val="005C5965"/>
    <w:rsid w:val="005C62A6"/>
    <w:rsid w:val="005C64AA"/>
    <w:rsid w:val="005C64E8"/>
    <w:rsid w:val="005C64FA"/>
    <w:rsid w:val="005C65CB"/>
    <w:rsid w:val="005C67FE"/>
    <w:rsid w:val="005C7034"/>
    <w:rsid w:val="005C707B"/>
    <w:rsid w:val="005C718E"/>
    <w:rsid w:val="005C73A6"/>
    <w:rsid w:val="005C755F"/>
    <w:rsid w:val="005C7DD7"/>
    <w:rsid w:val="005C7F9A"/>
    <w:rsid w:val="005D000E"/>
    <w:rsid w:val="005D0471"/>
    <w:rsid w:val="005D04EA"/>
    <w:rsid w:val="005D069E"/>
    <w:rsid w:val="005D08DA"/>
    <w:rsid w:val="005D0D76"/>
    <w:rsid w:val="005D0E74"/>
    <w:rsid w:val="005D0EC5"/>
    <w:rsid w:val="005D1072"/>
    <w:rsid w:val="005D1335"/>
    <w:rsid w:val="005D13B1"/>
    <w:rsid w:val="005D17A0"/>
    <w:rsid w:val="005D1994"/>
    <w:rsid w:val="005D1D7F"/>
    <w:rsid w:val="005D1DEE"/>
    <w:rsid w:val="005D2555"/>
    <w:rsid w:val="005D2C32"/>
    <w:rsid w:val="005D2D6A"/>
    <w:rsid w:val="005D2F2A"/>
    <w:rsid w:val="005D2FF2"/>
    <w:rsid w:val="005D324B"/>
    <w:rsid w:val="005D33EB"/>
    <w:rsid w:val="005D33F4"/>
    <w:rsid w:val="005D396C"/>
    <w:rsid w:val="005D3B69"/>
    <w:rsid w:val="005D4076"/>
    <w:rsid w:val="005D4088"/>
    <w:rsid w:val="005D492B"/>
    <w:rsid w:val="005D4B08"/>
    <w:rsid w:val="005D4DA6"/>
    <w:rsid w:val="005D4EF4"/>
    <w:rsid w:val="005D517B"/>
    <w:rsid w:val="005D5228"/>
    <w:rsid w:val="005D56B8"/>
    <w:rsid w:val="005D5759"/>
    <w:rsid w:val="005D5DF1"/>
    <w:rsid w:val="005D6010"/>
    <w:rsid w:val="005D60E1"/>
    <w:rsid w:val="005D63E9"/>
    <w:rsid w:val="005D652C"/>
    <w:rsid w:val="005D6651"/>
    <w:rsid w:val="005D6B2C"/>
    <w:rsid w:val="005D6EC0"/>
    <w:rsid w:val="005D7336"/>
    <w:rsid w:val="005D750B"/>
    <w:rsid w:val="005D7A02"/>
    <w:rsid w:val="005D7AF4"/>
    <w:rsid w:val="005E009A"/>
    <w:rsid w:val="005E00F2"/>
    <w:rsid w:val="005E06F2"/>
    <w:rsid w:val="005E0730"/>
    <w:rsid w:val="005E0D7B"/>
    <w:rsid w:val="005E1077"/>
    <w:rsid w:val="005E10B2"/>
    <w:rsid w:val="005E1720"/>
    <w:rsid w:val="005E17DD"/>
    <w:rsid w:val="005E1B97"/>
    <w:rsid w:val="005E1F96"/>
    <w:rsid w:val="005E2195"/>
    <w:rsid w:val="005E220C"/>
    <w:rsid w:val="005E223C"/>
    <w:rsid w:val="005E24A7"/>
    <w:rsid w:val="005E26B3"/>
    <w:rsid w:val="005E2A90"/>
    <w:rsid w:val="005E34B9"/>
    <w:rsid w:val="005E37CB"/>
    <w:rsid w:val="005E3A69"/>
    <w:rsid w:val="005E3E89"/>
    <w:rsid w:val="005E4C53"/>
    <w:rsid w:val="005E4CBD"/>
    <w:rsid w:val="005E4CD4"/>
    <w:rsid w:val="005E4D22"/>
    <w:rsid w:val="005E4E49"/>
    <w:rsid w:val="005E4E60"/>
    <w:rsid w:val="005E54B3"/>
    <w:rsid w:val="005E56C9"/>
    <w:rsid w:val="005E589F"/>
    <w:rsid w:val="005E5A9B"/>
    <w:rsid w:val="005E5D33"/>
    <w:rsid w:val="005E5D34"/>
    <w:rsid w:val="005E5F81"/>
    <w:rsid w:val="005E60C9"/>
    <w:rsid w:val="005E6668"/>
    <w:rsid w:val="005E66EF"/>
    <w:rsid w:val="005E6D44"/>
    <w:rsid w:val="005E7CDA"/>
    <w:rsid w:val="005E7E37"/>
    <w:rsid w:val="005F0243"/>
    <w:rsid w:val="005F07BE"/>
    <w:rsid w:val="005F0ADC"/>
    <w:rsid w:val="005F0E04"/>
    <w:rsid w:val="005F0F18"/>
    <w:rsid w:val="005F1432"/>
    <w:rsid w:val="005F15A9"/>
    <w:rsid w:val="005F1BBD"/>
    <w:rsid w:val="005F2261"/>
    <w:rsid w:val="005F22A1"/>
    <w:rsid w:val="005F2AC5"/>
    <w:rsid w:val="005F2B4B"/>
    <w:rsid w:val="005F2B59"/>
    <w:rsid w:val="005F2D83"/>
    <w:rsid w:val="005F3D29"/>
    <w:rsid w:val="005F3E5E"/>
    <w:rsid w:val="005F40BA"/>
    <w:rsid w:val="005F469D"/>
    <w:rsid w:val="005F4739"/>
    <w:rsid w:val="005F47C8"/>
    <w:rsid w:val="005F4F4C"/>
    <w:rsid w:val="005F4FA5"/>
    <w:rsid w:val="005F4FE6"/>
    <w:rsid w:val="005F566B"/>
    <w:rsid w:val="005F5AC2"/>
    <w:rsid w:val="005F5F6C"/>
    <w:rsid w:val="005F675D"/>
    <w:rsid w:val="005F6B61"/>
    <w:rsid w:val="005F6CBB"/>
    <w:rsid w:val="005F708A"/>
    <w:rsid w:val="005F7288"/>
    <w:rsid w:val="005F7A33"/>
    <w:rsid w:val="005F7CFB"/>
    <w:rsid w:val="0060097D"/>
    <w:rsid w:val="00600BD8"/>
    <w:rsid w:val="00601022"/>
    <w:rsid w:val="00601058"/>
    <w:rsid w:val="006010BF"/>
    <w:rsid w:val="006012AE"/>
    <w:rsid w:val="006014A8"/>
    <w:rsid w:val="00601842"/>
    <w:rsid w:val="00602604"/>
    <w:rsid w:val="00602A90"/>
    <w:rsid w:val="00602B69"/>
    <w:rsid w:val="00602D77"/>
    <w:rsid w:val="00602E81"/>
    <w:rsid w:val="00603104"/>
    <w:rsid w:val="00603506"/>
    <w:rsid w:val="00603884"/>
    <w:rsid w:val="00603F48"/>
    <w:rsid w:val="00603FA7"/>
    <w:rsid w:val="0060450A"/>
    <w:rsid w:val="00604D25"/>
    <w:rsid w:val="00604F21"/>
    <w:rsid w:val="00605769"/>
    <w:rsid w:val="00605FFD"/>
    <w:rsid w:val="006060E8"/>
    <w:rsid w:val="0060659F"/>
    <w:rsid w:val="006068DC"/>
    <w:rsid w:val="00606A19"/>
    <w:rsid w:val="00606FC0"/>
    <w:rsid w:val="006071EF"/>
    <w:rsid w:val="00607381"/>
    <w:rsid w:val="006073C4"/>
    <w:rsid w:val="006077D5"/>
    <w:rsid w:val="00607848"/>
    <w:rsid w:val="00607BCC"/>
    <w:rsid w:val="0061024B"/>
    <w:rsid w:val="006103C4"/>
    <w:rsid w:val="006106B3"/>
    <w:rsid w:val="0061092D"/>
    <w:rsid w:val="00610A29"/>
    <w:rsid w:val="00610D87"/>
    <w:rsid w:val="00610E7B"/>
    <w:rsid w:val="00610F83"/>
    <w:rsid w:val="0061137C"/>
    <w:rsid w:val="006113ED"/>
    <w:rsid w:val="006115C3"/>
    <w:rsid w:val="00611A10"/>
    <w:rsid w:val="00611DFF"/>
    <w:rsid w:val="0061208E"/>
    <w:rsid w:val="006123A8"/>
    <w:rsid w:val="0061248F"/>
    <w:rsid w:val="00612492"/>
    <w:rsid w:val="006127F4"/>
    <w:rsid w:val="00612B33"/>
    <w:rsid w:val="006130C8"/>
    <w:rsid w:val="006133EF"/>
    <w:rsid w:val="00613767"/>
    <w:rsid w:val="00613BA5"/>
    <w:rsid w:val="00613FCA"/>
    <w:rsid w:val="00614996"/>
    <w:rsid w:val="00614B7A"/>
    <w:rsid w:val="00615536"/>
    <w:rsid w:val="00615EC0"/>
    <w:rsid w:val="00615FCB"/>
    <w:rsid w:val="006163AD"/>
    <w:rsid w:val="00617A7B"/>
    <w:rsid w:val="00617C7F"/>
    <w:rsid w:val="0062023F"/>
    <w:rsid w:val="0062049D"/>
    <w:rsid w:val="00620D4F"/>
    <w:rsid w:val="00620D94"/>
    <w:rsid w:val="00620E52"/>
    <w:rsid w:val="0062131F"/>
    <w:rsid w:val="006215DB"/>
    <w:rsid w:val="006215DE"/>
    <w:rsid w:val="006216D6"/>
    <w:rsid w:val="0062180A"/>
    <w:rsid w:val="00621A4C"/>
    <w:rsid w:val="00621CBE"/>
    <w:rsid w:val="00621E08"/>
    <w:rsid w:val="00621F7E"/>
    <w:rsid w:val="00622082"/>
    <w:rsid w:val="00622366"/>
    <w:rsid w:val="00622569"/>
    <w:rsid w:val="00622854"/>
    <w:rsid w:val="00622ED1"/>
    <w:rsid w:val="00623196"/>
    <w:rsid w:val="006235B0"/>
    <w:rsid w:val="00623970"/>
    <w:rsid w:val="00623EC8"/>
    <w:rsid w:val="0062428B"/>
    <w:rsid w:val="00624775"/>
    <w:rsid w:val="00624D01"/>
    <w:rsid w:val="0062530F"/>
    <w:rsid w:val="00625361"/>
    <w:rsid w:val="0062579B"/>
    <w:rsid w:val="00625C4F"/>
    <w:rsid w:val="00625C75"/>
    <w:rsid w:val="00625DBE"/>
    <w:rsid w:val="006262E5"/>
    <w:rsid w:val="00626362"/>
    <w:rsid w:val="00626398"/>
    <w:rsid w:val="006263EB"/>
    <w:rsid w:val="006267E9"/>
    <w:rsid w:val="006268C2"/>
    <w:rsid w:val="00626C5B"/>
    <w:rsid w:val="00626E26"/>
    <w:rsid w:val="00626E73"/>
    <w:rsid w:val="0062719B"/>
    <w:rsid w:val="006271F5"/>
    <w:rsid w:val="006272F7"/>
    <w:rsid w:val="006278CF"/>
    <w:rsid w:val="00627B7E"/>
    <w:rsid w:val="00627C74"/>
    <w:rsid w:val="0063018C"/>
    <w:rsid w:val="00630233"/>
    <w:rsid w:val="00630277"/>
    <w:rsid w:val="0063070B"/>
    <w:rsid w:val="00630ABA"/>
    <w:rsid w:val="00630C28"/>
    <w:rsid w:val="00630E9A"/>
    <w:rsid w:val="00630FFD"/>
    <w:rsid w:val="006311D6"/>
    <w:rsid w:val="0063143A"/>
    <w:rsid w:val="00631D47"/>
    <w:rsid w:val="00632560"/>
    <w:rsid w:val="0063258E"/>
    <w:rsid w:val="00632C1A"/>
    <w:rsid w:val="00633391"/>
    <w:rsid w:val="00633A6A"/>
    <w:rsid w:val="00633A78"/>
    <w:rsid w:val="00633B3C"/>
    <w:rsid w:val="00634076"/>
    <w:rsid w:val="006342DB"/>
    <w:rsid w:val="00634548"/>
    <w:rsid w:val="0063469E"/>
    <w:rsid w:val="006347AC"/>
    <w:rsid w:val="006348D0"/>
    <w:rsid w:val="006353CE"/>
    <w:rsid w:val="00635D3E"/>
    <w:rsid w:val="0063612C"/>
    <w:rsid w:val="0063614E"/>
    <w:rsid w:val="006365B1"/>
    <w:rsid w:val="00636DF4"/>
    <w:rsid w:val="0063721A"/>
    <w:rsid w:val="00637345"/>
    <w:rsid w:val="006374F2"/>
    <w:rsid w:val="006378E8"/>
    <w:rsid w:val="0064009C"/>
    <w:rsid w:val="00640102"/>
    <w:rsid w:val="006409DC"/>
    <w:rsid w:val="00640F53"/>
    <w:rsid w:val="00641531"/>
    <w:rsid w:val="006415FE"/>
    <w:rsid w:val="00641CB5"/>
    <w:rsid w:val="00642A75"/>
    <w:rsid w:val="006433CB"/>
    <w:rsid w:val="006439FD"/>
    <w:rsid w:val="00643A7E"/>
    <w:rsid w:val="00643DD3"/>
    <w:rsid w:val="00643F4E"/>
    <w:rsid w:val="006440F9"/>
    <w:rsid w:val="0064433E"/>
    <w:rsid w:val="00644B3A"/>
    <w:rsid w:val="00644E61"/>
    <w:rsid w:val="0064537B"/>
    <w:rsid w:val="00645460"/>
    <w:rsid w:val="00645492"/>
    <w:rsid w:val="006457FC"/>
    <w:rsid w:val="00645FD3"/>
    <w:rsid w:val="00646233"/>
    <w:rsid w:val="00646307"/>
    <w:rsid w:val="0064657A"/>
    <w:rsid w:val="006466EA"/>
    <w:rsid w:val="0064675E"/>
    <w:rsid w:val="006468B7"/>
    <w:rsid w:val="00646ACB"/>
    <w:rsid w:val="00646BF4"/>
    <w:rsid w:val="0064753C"/>
    <w:rsid w:val="006475A0"/>
    <w:rsid w:val="00647A7B"/>
    <w:rsid w:val="00647C8A"/>
    <w:rsid w:val="00650320"/>
    <w:rsid w:val="006505CB"/>
    <w:rsid w:val="0065062B"/>
    <w:rsid w:val="00650B1F"/>
    <w:rsid w:val="00650D00"/>
    <w:rsid w:val="00650D18"/>
    <w:rsid w:val="00650F76"/>
    <w:rsid w:val="006510FB"/>
    <w:rsid w:val="006513D8"/>
    <w:rsid w:val="0065170D"/>
    <w:rsid w:val="0065193B"/>
    <w:rsid w:val="006523DA"/>
    <w:rsid w:val="00652BE2"/>
    <w:rsid w:val="00652D31"/>
    <w:rsid w:val="0065302F"/>
    <w:rsid w:val="006532B1"/>
    <w:rsid w:val="00653526"/>
    <w:rsid w:val="0065366B"/>
    <w:rsid w:val="00653A1E"/>
    <w:rsid w:val="00653ADD"/>
    <w:rsid w:val="00653D85"/>
    <w:rsid w:val="00653F67"/>
    <w:rsid w:val="006543DD"/>
    <w:rsid w:val="00654738"/>
    <w:rsid w:val="00654F36"/>
    <w:rsid w:val="0065538B"/>
    <w:rsid w:val="00655582"/>
    <w:rsid w:val="006556D0"/>
    <w:rsid w:val="006558D3"/>
    <w:rsid w:val="00655EE7"/>
    <w:rsid w:val="00656139"/>
    <w:rsid w:val="00656359"/>
    <w:rsid w:val="006563B1"/>
    <w:rsid w:val="00656777"/>
    <w:rsid w:val="00656A1F"/>
    <w:rsid w:val="00656A5F"/>
    <w:rsid w:val="00656F15"/>
    <w:rsid w:val="006574B2"/>
    <w:rsid w:val="006575F0"/>
    <w:rsid w:val="00657605"/>
    <w:rsid w:val="006577BC"/>
    <w:rsid w:val="006579BC"/>
    <w:rsid w:val="00660526"/>
    <w:rsid w:val="00660536"/>
    <w:rsid w:val="006609DB"/>
    <w:rsid w:val="00660A97"/>
    <w:rsid w:val="006615A5"/>
    <w:rsid w:val="00661C08"/>
    <w:rsid w:val="00661C09"/>
    <w:rsid w:val="00661C3F"/>
    <w:rsid w:val="00662012"/>
    <w:rsid w:val="00662207"/>
    <w:rsid w:val="00662249"/>
    <w:rsid w:val="00662676"/>
    <w:rsid w:val="006626AF"/>
    <w:rsid w:val="006631D8"/>
    <w:rsid w:val="0066361A"/>
    <w:rsid w:val="00663B35"/>
    <w:rsid w:val="00663F6E"/>
    <w:rsid w:val="00664373"/>
    <w:rsid w:val="00664484"/>
    <w:rsid w:val="006645C2"/>
    <w:rsid w:val="0066483D"/>
    <w:rsid w:val="006648B7"/>
    <w:rsid w:val="00664C77"/>
    <w:rsid w:val="00664EC1"/>
    <w:rsid w:val="00664F5C"/>
    <w:rsid w:val="0066543F"/>
    <w:rsid w:val="0066554F"/>
    <w:rsid w:val="006656EA"/>
    <w:rsid w:val="00665A12"/>
    <w:rsid w:val="00665A9D"/>
    <w:rsid w:val="00665BD0"/>
    <w:rsid w:val="00665DA7"/>
    <w:rsid w:val="00665E13"/>
    <w:rsid w:val="00665E74"/>
    <w:rsid w:val="00666256"/>
    <w:rsid w:val="00666461"/>
    <w:rsid w:val="00666954"/>
    <w:rsid w:val="00666EDA"/>
    <w:rsid w:val="00667535"/>
    <w:rsid w:val="00667645"/>
    <w:rsid w:val="00667A82"/>
    <w:rsid w:val="00667D8E"/>
    <w:rsid w:val="006705FC"/>
    <w:rsid w:val="00670F1A"/>
    <w:rsid w:val="006714CF"/>
    <w:rsid w:val="00671607"/>
    <w:rsid w:val="00671ADA"/>
    <w:rsid w:val="00671C3C"/>
    <w:rsid w:val="00671C43"/>
    <w:rsid w:val="00671C53"/>
    <w:rsid w:val="00672381"/>
    <w:rsid w:val="0067255F"/>
    <w:rsid w:val="006731BD"/>
    <w:rsid w:val="006731C5"/>
    <w:rsid w:val="00673B47"/>
    <w:rsid w:val="00673BEC"/>
    <w:rsid w:val="00673CC8"/>
    <w:rsid w:val="006742F5"/>
    <w:rsid w:val="006748C2"/>
    <w:rsid w:val="00674F30"/>
    <w:rsid w:val="006750D4"/>
    <w:rsid w:val="006750F5"/>
    <w:rsid w:val="00675F05"/>
    <w:rsid w:val="0067601C"/>
    <w:rsid w:val="0067615C"/>
    <w:rsid w:val="0067684B"/>
    <w:rsid w:val="006768F0"/>
    <w:rsid w:val="00676942"/>
    <w:rsid w:val="00677784"/>
    <w:rsid w:val="00677853"/>
    <w:rsid w:val="0068005B"/>
    <w:rsid w:val="00680ECC"/>
    <w:rsid w:val="0068122A"/>
    <w:rsid w:val="006812B3"/>
    <w:rsid w:val="00681F11"/>
    <w:rsid w:val="0068224B"/>
    <w:rsid w:val="00682576"/>
    <w:rsid w:val="00682983"/>
    <w:rsid w:val="00682A24"/>
    <w:rsid w:val="00682ACA"/>
    <w:rsid w:val="00682BA9"/>
    <w:rsid w:val="00682ED0"/>
    <w:rsid w:val="006835AB"/>
    <w:rsid w:val="00683A8A"/>
    <w:rsid w:val="00683DA8"/>
    <w:rsid w:val="00684071"/>
    <w:rsid w:val="006840D6"/>
    <w:rsid w:val="006842CA"/>
    <w:rsid w:val="006842CE"/>
    <w:rsid w:val="006842E8"/>
    <w:rsid w:val="0068438F"/>
    <w:rsid w:val="006843E6"/>
    <w:rsid w:val="006846D8"/>
    <w:rsid w:val="00684A25"/>
    <w:rsid w:val="00684BBC"/>
    <w:rsid w:val="00684E88"/>
    <w:rsid w:val="00684F22"/>
    <w:rsid w:val="006850F4"/>
    <w:rsid w:val="006859F7"/>
    <w:rsid w:val="00685CE1"/>
    <w:rsid w:val="00686156"/>
    <w:rsid w:val="00686161"/>
    <w:rsid w:val="006865F5"/>
    <w:rsid w:val="006869FB"/>
    <w:rsid w:val="00686E3E"/>
    <w:rsid w:val="0068713A"/>
    <w:rsid w:val="006873E5"/>
    <w:rsid w:val="006877FA"/>
    <w:rsid w:val="0068787D"/>
    <w:rsid w:val="006878F2"/>
    <w:rsid w:val="006878FD"/>
    <w:rsid w:val="00687A88"/>
    <w:rsid w:val="00687ADD"/>
    <w:rsid w:val="00690438"/>
    <w:rsid w:val="00690A91"/>
    <w:rsid w:val="00690B85"/>
    <w:rsid w:val="00690BB0"/>
    <w:rsid w:val="00690F06"/>
    <w:rsid w:val="006914FF"/>
    <w:rsid w:val="006917B9"/>
    <w:rsid w:val="00691887"/>
    <w:rsid w:val="00691E4D"/>
    <w:rsid w:val="00692356"/>
    <w:rsid w:val="006926CA"/>
    <w:rsid w:val="00692711"/>
    <w:rsid w:val="0069272B"/>
    <w:rsid w:val="00692957"/>
    <w:rsid w:val="00692DF0"/>
    <w:rsid w:val="00692E71"/>
    <w:rsid w:val="0069323F"/>
    <w:rsid w:val="00693B38"/>
    <w:rsid w:val="00693D4C"/>
    <w:rsid w:val="00693D51"/>
    <w:rsid w:val="00693D61"/>
    <w:rsid w:val="006943B4"/>
    <w:rsid w:val="00694BD6"/>
    <w:rsid w:val="00694C1D"/>
    <w:rsid w:val="00694C34"/>
    <w:rsid w:val="00695125"/>
    <w:rsid w:val="00695272"/>
    <w:rsid w:val="00695C29"/>
    <w:rsid w:val="00695DBD"/>
    <w:rsid w:val="00696252"/>
    <w:rsid w:val="006962E0"/>
    <w:rsid w:val="006966EA"/>
    <w:rsid w:val="00696D03"/>
    <w:rsid w:val="00696D05"/>
    <w:rsid w:val="00697673"/>
    <w:rsid w:val="0069796D"/>
    <w:rsid w:val="00697ABB"/>
    <w:rsid w:val="00697FD9"/>
    <w:rsid w:val="006A007F"/>
    <w:rsid w:val="006A0389"/>
    <w:rsid w:val="006A06F5"/>
    <w:rsid w:val="006A0895"/>
    <w:rsid w:val="006A08A3"/>
    <w:rsid w:val="006A09FE"/>
    <w:rsid w:val="006A0A12"/>
    <w:rsid w:val="006A0A15"/>
    <w:rsid w:val="006A14EB"/>
    <w:rsid w:val="006A16B3"/>
    <w:rsid w:val="006A1AB5"/>
    <w:rsid w:val="006A2484"/>
    <w:rsid w:val="006A29B6"/>
    <w:rsid w:val="006A323B"/>
    <w:rsid w:val="006A3796"/>
    <w:rsid w:val="006A38D2"/>
    <w:rsid w:val="006A3A8F"/>
    <w:rsid w:val="006A3DBC"/>
    <w:rsid w:val="006A426E"/>
    <w:rsid w:val="006A4340"/>
    <w:rsid w:val="006A46CB"/>
    <w:rsid w:val="006A4E30"/>
    <w:rsid w:val="006A51CB"/>
    <w:rsid w:val="006A55A1"/>
    <w:rsid w:val="006A5698"/>
    <w:rsid w:val="006A5720"/>
    <w:rsid w:val="006A5A82"/>
    <w:rsid w:val="006A5BB8"/>
    <w:rsid w:val="006A6344"/>
    <w:rsid w:val="006A6399"/>
    <w:rsid w:val="006A6485"/>
    <w:rsid w:val="006A6BD3"/>
    <w:rsid w:val="006A7358"/>
    <w:rsid w:val="006A73C5"/>
    <w:rsid w:val="006A7FEF"/>
    <w:rsid w:val="006A7FF4"/>
    <w:rsid w:val="006B0453"/>
    <w:rsid w:val="006B05AF"/>
    <w:rsid w:val="006B0795"/>
    <w:rsid w:val="006B0B1D"/>
    <w:rsid w:val="006B0CD1"/>
    <w:rsid w:val="006B0E14"/>
    <w:rsid w:val="006B118A"/>
    <w:rsid w:val="006B1E3D"/>
    <w:rsid w:val="006B24F9"/>
    <w:rsid w:val="006B2694"/>
    <w:rsid w:val="006B28F1"/>
    <w:rsid w:val="006B296A"/>
    <w:rsid w:val="006B2D83"/>
    <w:rsid w:val="006B387E"/>
    <w:rsid w:val="006B38CA"/>
    <w:rsid w:val="006B3C42"/>
    <w:rsid w:val="006B3D6A"/>
    <w:rsid w:val="006B4143"/>
    <w:rsid w:val="006B4504"/>
    <w:rsid w:val="006B45E3"/>
    <w:rsid w:val="006B4815"/>
    <w:rsid w:val="006B4C41"/>
    <w:rsid w:val="006B5415"/>
    <w:rsid w:val="006B550F"/>
    <w:rsid w:val="006B60C4"/>
    <w:rsid w:val="006B633A"/>
    <w:rsid w:val="006B654F"/>
    <w:rsid w:val="006B66BC"/>
    <w:rsid w:val="006B685D"/>
    <w:rsid w:val="006B6EE2"/>
    <w:rsid w:val="006B701A"/>
    <w:rsid w:val="006B7042"/>
    <w:rsid w:val="006B7E99"/>
    <w:rsid w:val="006B7F61"/>
    <w:rsid w:val="006C0034"/>
    <w:rsid w:val="006C06C1"/>
    <w:rsid w:val="006C1035"/>
    <w:rsid w:val="006C1714"/>
    <w:rsid w:val="006C1D80"/>
    <w:rsid w:val="006C1F97"/>
    <w:rsid w:val="006C24E0"/>
    <w:rsid w:val="006C25BB"/>
    <w:rsid w:val="006C25F0"/>
    <w:rsid w:val="006C26E1"/>
    <w:rsid w:val="006C28CE"/>
    <w:rsid w:val="006C2950"/>
    <w:rsid w:val="006C2953"/>
    <w:rsid w:val="006C398B"/>
    <w:rsid w:val="006C3A51"/>
    <w:rsid w:val="006C3A76"/>
    <w:rsid w:val="006C3B42"/>
    <w:rsid w:val="006C3CBF"/>
    <w:rsid w:val="006C3CCB"/>
    <w:rsid w:val="006C410B"/>
    <w:rsid w:val="006C43ED"/>
    <w:rsid w:val="006C446C"/>
    <w:rsid w:val="006C45AD"/>
    <w:rsid w:val="006C46F8"/>
    <w:rsid w:val="006C4D3F"/>
    <w:rsid w:val="006C4D6F"/>
    <w:rsid w:val="006C51D2"/>
    <w:rsid w:val="006C53AA"/>
    <w:rsid w:val="006C5E86"/>
    <w:rsid w:val="006C614D"/>
    <w:rsid w:val="006C61EE"/>
    <w:rsid w:val="006C77DA"/>
    <w:rsid w:val="006C7850"/>
    <w:rsid w:val="006C7936"/>
    <w:rsid w:val="006C7E98"/>
    <w:rsid w:val="006C7FBD"/>
    <w:rsid w:val="006D0243"/>
    <w:rsid w:val="006D062D"/>
    <w:rsid w:val="006D06FC"/>
    <w:rsid w:val="006D07C6"/>
    <w:rsid w:val="006D0B5D"/>
    <w:rsid w:val="006D0F8D"/>
    <w:rsid w:val="006D14C0"/>
    <w:rsid w:val="006D15BA"/>
    <w:rsid w:val="006D1D01"/>
    <w:rsid w:val="006D1EDB"/>
    <w:rsid w:val="006D206C"/>
    <w:rsid w:val="006D2281"/>
    <w:rsid w:val="006D2749"/>
    <w:rsid w:val="006D2942"/>
    <w:rsid w:val="006D29C0"/>
    <w:rsid w:val="006D2B1A"/>
    <w:rsid w:val="006D2D39"/>
    <w:rsid w:val="006D2DDD"/>
    <w:rsid w:val="006D2F50"/>
    <w:rsid w:val="006D30BC"/>
    <w:rsid w:val="006D31B0"/>
    <w:rsid w:val="006D3344"/>
    <w:rsid w:val="006D49F0"/>
    <w:rsid w:val="006D5466"/>
    <w:rsid w:val="006D56BA"/>
    <w:rsid w:val="006D57AB"/>
    <w:rsid w:val="006D5AFA"/>
    <w:rsid w:val="006D6305"/>
    <w:rsid w:val="006D65D2"/>
    <w:rsid w:val="006D65F5"/>
    <w:rsid w:val="006D6B2E"/>
    <w:rsid w:val="006D6BF5"/>
    <w:rsid w:val="006D71C1"/>
    <w:rsid w:val="006D770D"/>
    <w:rsid w:val="006D77A4"/>
    <w:rsid w:val="006E0540"/>
    <w:rsid w:val="006E0733"/>
    <w:rsid w:val="006E1341"/>
    <w:rsid w:val="006E1454"/>
    <w:rsid w:val="006E198C"/>
    <w:rsid w:val="006E1ACE"/>
    <w:rsid w:val="006E1B89"/>
    <w:rsid w:val="006E1DD1"/>
    <w:rsid w:val="006E2297"/>
    <w:rsid w:val="006E22DE"/>
    <w:rsid w:val="006E25D4"/>
    <w:rsid w:val="006E2FAB"/>
    <w:rsid w:val="006E30EF"/>
    <w:rsid w:val="006E313C"/>
    <w:rsid w:val="006E33F9"/>
    <w:rsid w:val="006E34F9"/>
    <w:rsid w:val="006E35C9"/>
    <w:rsid w:val="006E35FA"/>
    <w:rsid w:val="006E37C7"/>
    <w:rsid w:val="006E3958"/>
    <w:rsid w:val="006E3B04"/>
    <w:rsid w:val="006E3C2D"/>
    <w:rsid w:val="006E3D20"/>
    <w:rsid w:val="006E3D8A"/>
    <w:rsid w:val="006E3DE2"/>
    <w:rsid w:val="006E3F50"/>
    <w:rsid w:val="006E4047"/>
    <w:rsid w:val="006E408D"/>
    <w:rsid w:val="006E42BB"/>
    <w:rsid w:val="006E46EF"/>
    <w:rsid w:val="006E495F"/>
    <w:rsid w:val="006E4A35"/>
    <w:rsid w:val="006E4AD5"/>
    <w:rsid w:val="006E4E48"/>
    <w:rsid w:val="006E560E"/>
    <w:rsid w:val="006E5892"/>
    <w:rsid w:val="006E5A91"/>
    <w:rsid w:val="006E5F4B"/>
    <w:rsid w:val="006E6023"/>
    <w:rsid w:val="006E6255"/>
    <w:rsid w:val="006E64A8"/>
    <w:rsid w:val="006E65CF"/>
    <w:rsid w:val="006E6A2D"/>
    <w:rsid w:val="006E6A8E"/>
    <w:rsid w:val="006E6E98"/>
    <w:rsid w:val="006E71E4"/>
    <w:rsid w:val="006E7350"/>
    <w:rsid w:val="006E7781"/>
    <w:rsid w:val="006E77EE"/>
    <w:rsid w:val="006E7A40"/>
    <w:rsid w:val="006E7BC4"/>
    <w:rsid w:val="006F05BA"/>
    <w:rsid w:val="006F0608"/>
    <w:rsid w:val="006F0891"/>
    <w:rsid w:val="006F0CFB"/>
    <w:rsid w:val="006F10F4"/>
    <w:rsid w:val="006F11C8"/>
    <w:rsid w:val="006F127D"/>
    <w:rsid w:val="006F13B0"/>
    <w:rsid w:val="006F1A54"/>
    <w:rsid w:val="006F1FB3"/>
    <w:rsid w:val="006F2559"/>
    <w:rsid w:val="006F2833"/>
    <w:rsid w:val="006F2A1A"/>
    <w:rsid w:val="006F2B19"/>
    <w:rsid w:val="006F2BBB"/>
    <w:rsid w:val="006F2F89"/>
    <w:rsid w:val="006F30FC"/>
    <w:rsid w:val="006F36A5"/>
    <w:rsid w:val="006F3950"/>
    <w:rsid w:val="006F3AD4"/>
    <w:rsid w:val="006F3FFC"/>
    <w:rsid w:val="006F46FB"/>
    <w:rsid w:val="006F4973"/>
    <w:rsid w:val="006F4EB1"/>
    <w:rsid w:val="006F504A"/>
    <w:rsid w:val="006F5783"/>
    <w:rsid w:val="006F5E94"/>
    <w:rsid w:val="006F625F"/>
    <w:rsid w:val="006F6526"/>
    <w:rsid w:val="006F6A90"/>
    <w:rsid w:val="006F6FB0"/>
    <w:rsid w:val="006F7A31"/>
    <w:rsid w:val="006F7C96"/>
    <w:rsid w:val="006F7E6B"/>
    <w:rsid w:val="00700843"/>
    <w:rsid w:val="00700875"/>
    <w:rsid w:val="007008E3"/>
    <w:rsid w:val="00700978"/>
    <w:rsid w:val="0070099C"/>
    <w:rsid w:val="0070105F"/>
    <w:rsid w:val="0070119B"/>
    <w:rsid w:val="007013E9"/>
    <w:rsid w:val="00701424"/>
    <w:rsid w:val="007015B5"/>
    <w:rsid w:val="007019F3"/>
    <w:rsid w:val="00701FDB"/>
    <w:rsid w:val="00701FE5"/>
    <w:rsid w:val="00702C9C"/>
    <w:rsid w:val="007039A5"/>
    <w:rsid w:val="00703B99"/>
    <w:rsid w:val="00703D81"/>
    <w:rsid w:val="007041E8"/>
    <w:rsid w:val="00704379"/>
    <w:rsid w:val="007044DE"/>
    <w:rsid w:val="00704523"/>
    <w:rsid w:val="00704D9A"/>
    <w:rsid w:val="0070537C"/>
    <w:rsid w:val="007053A9"/>
    <w:rsid w:val="007056F5"/>
    <w:rsid w:val="00705853"/>
    <w:rsid w:val="0070643D"/>
    <w:rsid w:val="00706690"/>
    <w:rsid w:val="007066E1"/>
    <w:rsid w:val="00706A22"/>
    <w:rsid w:val="00707272"/>
    <w:rsid w:val="007075B8"/>
    <w:rsid w:val="007075D8"/>
    <w:rsid w:val="00707F21"/>
    <w:rsid w:val="00707FEA"/>
    <w:rsid w:val="007101D2"/>
    <w:rsid w:val="0071038F"/>
    <w:rsid w:val="0071047E"/>
    <w:rsid w:val="007107D3"/>
    <w:rsid w:val="0071090C"/>
    <w:rsid w:val="00710922"/>
    <w:rsid w:val="0071094D"/>
    <w:rsid w:val="00710FE2"/>
    <w:rsid w:val="0071109F"/>
    <w:rsid w:val="00711324"/>
    <w:rsid w:val="00711514"/>
    <w:rsid w:val="00711934"/>
    <w:rsid w:val="00711BBE"/>
    <w:rsid w:val="00711D66"/>
    <w:rsid w:val="0071208D"/>
    <w:rsid w:val="007120C8"/>
    <w:rsid w:val="0071243B"/>
    <w:rsid w:val="0071245D"/>
    <w:rsid w:val="007125A3"/>
    <w:rsid w:val="00712CA9"/>
    <w:rsid w:val="00712ECD"/>
    <w:rsid w:val="00713D62"/>
    <w:rsid w:val="00713FEA"/>
    <w:rsid w:val="0071478E"/>
    <w:rsid w:val="00715002"/>
    <w:rsid w:val="007158EA"/>
    <w:rsid w:val="00715E5D"/>
    <w:rsid w:val="00715F3E"/>
    <w:rsid w:val="00716539"/>
    <w:rsid w:val="00716587"/>
    <w:rsid w:val="00716765"/>
    <w:rsid w:val="00716F63"/>
    <w:rsid w:val="00717159"/>
    <w:rsid w:val="0071718F"/>
    <w:rsid w:val="00717ADB"/>
    <w:rsid w:val="00717AEE"/>
    <w:rsid w:val="007209F0"/>
    <w:rsid w:val="00721493"/>
    <w:rsid w:val="00721843"/>
    <w:rsid w:val="00721991"/>
    <w:rsid w:val="00721DD0"/>
    <w:rsid w:val="007225F2"/>
    <w:rsid w:val="00722B1E"/>
    <w:rsid w:val="00723504"/>
    <w:rsid w:val="00724193"/>
    <w:rsid w:val="007241AC"/>
    <w:rsid w:val="007247BF"/>
    <w:rsid w:val="0072487A"/>
    <w:rsid w:val="00724BC7"/>
    <w:rsid w:val="00724E0B"/>
    <w:rsid w:val="00725103"/>
    <w:rsid w:val="0072522F"/>
    <w:rsid w:val="0072580C"/>
    <w:rsid w:val="00725831"/>
    <w:rsid w:val="00726001"/>
    <w:rsid w:val="0072634F"/>
    <w:rsid w:val="0072638F"/>
    <w:rsid w:val="007263DD"/>
    <w:rsid w:val="00726B75"/>
    <w:rsid w:val="00727106"/>
    <w:rsid w:val="007276E3"/>
    <w:rsid w:val="00727714"/>
    <w:rsid w:val="00727EA4"/>
    <w:rsid w:val="0073004E"/>
    <w:rsid w:val="007304E7"/>
    <w:rsid w:val="0073053D"/>
    <w:rsid w:val="0073064B"/>
    <w:rsid w:val="007306C4"/>
    <w:rsid w:val="0073080C"/>
    <w:rsid w:val="00730AAE"/>
    <w:rsid w:val="00730CA3"/>
    <w:rsid w:val="00730E47"/>
    <w:rsid w:val="00730FE0"/>
    <w:rsid w:val="007319D5"/>
    <w:rsid w:val="00731C59"/>
    <w:rsid w:val="0073215F"/>
    <w:rsid w:val="00732341"/>
    <w:rsid w:val="0073278C"/>
    <w:rsid w:val="00732975"/>
    <w:rsid w:val="00732B0E"/>
    <w:rsid w:val="00732DC3"/>
    <w:rsid w:val="00732DDB"/>
    <w:rsid w:val="00732EE6"/>
    <w:rsid w:val="0073320D"/>
    <w:rsid w:val="00733211"/>
    <w:rsid w:val="00733920"/>
    <w:rsid w:val="00733957"/>
    <w:rsid w:val="00733D2E"/>
    <w:rsid w:val="00733F90"/>
    <w:rsid w:val="00734330"/>
    <w:rsid w:val="007344C0"/>
    <w:rsid w:val="007347C6"/>
    <w:rsid w:val="00734A32"/>
    <w:rsid w:val="00735292"/>
    <w:rsid w:val="00735461"/>
    <w:rsid w:val="00735515"/>
    <w:rsid w:val="0073603E"/>
    <w:rsid w:val="00736945"/>
    <w:rsid w:val="00736DB3"/>
    <w:rsid w:val="00737150"/>
    <w:rsid w:val="0073741A"/>
    <w:rsid w:val="00737468"/>
    <w:rsid w:val="00737BF1"/>
    <w:rsid w:val="00737F85"/>
    <w:rsid w:val="00740100"/>
    <w:rsid w:val="0074038A"/>
    <w:rsid w:val="0074077D"/>
    <w:rsid w:val="00740A05"/>
    <w:rsid w:val="00740BFF"/>
    <w:rsid w:val="007410B6"/>
    <w:rsid w:val="007414FC"/>
    <w:rsid w:val="00741992"/>
    <w:rsid w:val="00741B94"/>
    <w:rsid w:val="00741C7C"/>
    <w:rsid w:val="00741CFF"/>
    <w:rsid w:val="00741F31"/>
    <w:rsid w:val="0074220D"/>
    <w:rsid w:val="0074226F"/>
    <w:rsid w:val="007423E7"/>
    <w:rsid w:val="00742794"/>
    <w:rsid w:val="00742A66"/>
    <w:rsid w:val="00742B14"/>
    <w:rsid w:val="00742B78"/>
    <w:rsid w:val="00742D16"/>
    <w:rsid w:val="00743139"/>
    <w:rsid w:val="00743A47"/>
    <w:rsid w:val="00743D8F"/>
    <w:rsid w:val="00743E50"/>
    <w:rsid w:val="00743EF3"/>
    <w:rsid w:val="00744C42"/>
    <w:rsid w:val="00744FDA"/>
    <w:rsid w:val="0074500F"/>
    <w:rsid w:val="00745080"/>
    <w:rsid w:val="007451D7"/>
    <w:rsid w:val="007452A1"/>
    <w:rsid w:val="00745604"/>
    <w:rsid w:val="00745842"/>
    <w:rsid w:val="007458AA"/>
    <w:rsid w:val="00745A6B"/>
    <w:rsid w:val="00746018"/>
    <w:rsid w:val="007460B1"/>
    <w:rsid w:val="007463E1"/>
    <w:rsid w:val="00746494"/>
    <w:rsid w:val="00746AB3"/>
    <w:rsid w:val="00746AD5"/>
    <w:rsid w:val="00746BDE"/>
    <w:rsid w:val="00746E3F"/>
    <w:rsid w:val="00747173"/>
    <w:rsid w:val="007474ED"/>
    <w:rsid w:val="00747716"/>
    <w:rsid w:val="00747938"/>
    <w:rsid w:val="0075036D"/>
    <w:rsid w:val="00750944"/>
    <w:rsid w:val="00750DA3"/>
    <w:rsid w:val="0075148E"/>
    <w:rsid w:val="007514E7"/>
    <w:rsid w:val="007516F4"/>
    <w:rsid w:val="00752156"/>
    <w:rsid w:val="007522A1"/>
    <w:rsid w:val="0075267D"/>
    <w:rsid w:val="00752A5C"/>
    <w:rsid w:val="00752D8E"/>
    <w:rsid w:val="00752DC3"/>
    <w:rsid w:val="0075310B"/>
    <w:rsid w:val="007532FB"/>
    <w:rsid w:val="00753303"/>
    <w:rsid w:val="00753344"/>
    <w:rsid w:val="00753411"/>
    <w:rsid w:val="00753C35"/>
    <w:rsid w:val="00753DEF"/>
    <w:rsid w:val="00754099"/>
    <w:rsid w:val="0075438A"/>
    <w:rsid w:val="007545BB"/>
    <w:rsid w:val="007545DD"/>
    <w:rsid w:val="00754736"/>
    <w:rsid w:val="007547A0"/>
    <w:rsid w:val="0075481F"/>
    <w:rsid w:val="0075483F"/>
    <w:rsid w:val="00754C70"/>
    <w:rsid w:val="007552D6"/>
    <w:rsid w:val="00755456"/>
    <w:rsid w:val="007554CA"/>
    <w:rsid w:val="0075579A"/>
    <w:rsid w:val="00755BC9"/>
    <w:rsid w:val="00755CA9"/>
    <w:rsid w:val="0075635D"/>
    <w:rsid w:val="00756367"/>
    <w:rsid w:val="0075657C"/>
    <w:rsid w:val="00756BF5"/>
    <w:rsid w:val="00756C6D"/>
    <w:rsid w:val="00756E7F"/>
    <w:rsid w:val="00756F65"/>
    <w:rsid w:val="0075704E"/>
    <w:rsid w:val="007574D0"/>
    <w:rsid w:val="007577B6"/>
    <w:rsid w:val="00760327"/>
    <w:rsid w:val="0076036A"/>
    <w:rsid w:val="00760615"/>
    <w:rsid w:val="00760641"/>
    <w:rsid w:val="007608D4"/>
    <w:rsid w:val="00760FCB"/>
    <w:rsid w:val="00761B4F"/>
    <w:rsid w:val="00762415"/>
    <w:rsid w:val="00762675"/>
    <w:rsid w:val="007626E7"/>
    <w:rsid w:val="007627B7"/>
    <w:rsid w:val="0076291E"/>
    <w:rsid w:val="00762A1F"/>
    <w:rsid w:val="00762B7B"/>
    <w:rsid w:val="00762D96"/>
    <w:rsid w:val="00762EC1"/>
    <w:rsid w:val="0076336D"/>
    <w:rsid w:val="007635F5"/>
    <w:rsid w:val="00763BE5"/>
    <w:rsid w:val="007640D3"/>
    <w:rsid w:val="007642C7"/>
    <w:rsid w:val="007646DC"/>
    <w:rsid w:val="0076488D"/>
    <w:rsid w:val="00765096"/>
    <w:rsid w:val="00765964"/>
    <w:rsid w:val="00765A6B"/>
    <w:rsid w:val="00765A9D"/>
    <w:rsid w:val="00765DB6"/>
    <w:rsid w:val="00766069"/>
    <w:rsid w:val="00766225"/>
    <w:rsid w:val="007662FB"/>
    <w:rsid w:val="00766463"/>
    <w:rsid w:val="00766A33"/>
    <w:rsid w:val="00766B7B"/>
    <w:rsid w:val="00766D78"/>
    <w:rsid w:val="00766DB2"/>
    <w:rsid w:val="0076793C"/>
    <w:rsid w:val="00767B11"/>
    <w:rsid w:val="00767E39"/>
    <w:rsid w:val="00767F5A"/>
    <w:rsid w:val="00770564"/>
    <w:rsid w:val="00770A85"/>
    <w:rsid w:val="00770A9D"/>
    <w:rsid w:val="00770B41"/>
    <w:rsid w:val="00770F2F"/>
    <w:rsid w:val="00771039"/>
    <w:rsid w:val="007717CB"/>
    <w:rsid w:val="00771869"/>
    <w:rsid w:val="00771A4F"/>
    <w:rsid w:val="00771B54"/>
    <w:rsid w:val="00771BC7"/>
    <w:rsid w:val="00771E4B"/>
    <w:rsid w:val="00772104"/>
    <w:rsid w:val="00772216"/>
    <w:rsid w:val="007722DB"/>
    <w:rsid w:val="00772409"/>
    <w:rsid w:val="00772684"/>
    <w:rsid w:val="007726D1"/>
    <w:rsid w:val="007726F4"/>
    <w:rsid w:val="00772A7B"/>
    <w:rsid w:val="007730AA"/>
    <w:rsid w:val="0077347D"/>
    <w:rsid w:val="0077362E"/>
    <w:rsid w:val="00773AD8"/>
    <w:rsid w:val="00773D6D"/>
    <w:rsid w:val="00773EA9"/>
    <w:rsid w:val="00774277"/>
    <w:rsid w:val="00774E40"/>
    <w:rsid w:val="00774FA1"/>
    <w:rsid w:val="0077504C"/>
    <w:rsid w:val="00775107"/>
    <w:rsid w:val="00775F7D"/>
    <w:rsid w:val="007761FF"/>
    <w:rsid w:val="007762B4"/>
    <w:rsid w:val="007763AA"/>
    <w:rsid w:val="00776F1B"/>
    <w:rsid w:val="00777024"/>
    <w:rsid w:val="00777116"/>
    <w:rsid w:val="00777BE8"/>
    <w:rsid w:val="0078047C"/>
    <w:rsid w:val="007807B2"/>
    <w:rsid w:val="0078090D"/>
    <w:rsid w:val="00780A82"/>
    <w:rsid w:val="00780C18"/>
    <w:rsid w:val="00780CCD"/>
    <w:rsid w:val="007812FF"/>
    <w:rsid w:val="007813EC"/>
    <w:rsid w:val="007816CB"/>
    <w:rsid w:val="007818DA"/>
    <w:rsid w:val="00781D3B"/>
    <w:rsid w:val="00781E9A"/>
    <w:rsid w:val="0078226E"/>
    <w:rsid w:val="007823BA"/>
    <w:rsid w:val="00782ADC"/>
    <w:rsid w:val="00782FBB"/>
    <w:rsid w:val="00782FE2"/>
    <w:rsid w:val="00783126"/>
    <w:rsid w:val="0078314B"/>
    <w:rsid w:val="007832FB"/>
    <w:rsid w:val="0078340B"/>
    <w:rsid w:val="0078349B"/>
    <w:rsid w:val="007834E7"/>
    <w:rsid w:val="00783575"/>
    <w:rsid w:val="0078364E"/>
    <w:rsid w:val="00784C53"/>
    <w:rsid w:val="0078535A"/>
    <w:rsid w:val="00785A54"/>
    <w:rsid w:val="00785D8F"/>
    <w:rsid w:val="00785E15"/>
    <w:rsid w:val="00785FDA"/>
    <w:rsid w:val="00785FE9"/>
    <w:rsid w:val="0078601D"/>
    <w:rsid w:val="00786470"/>
    <w:rsid w:val="00786898"/>
    <w:rsid w:val="00786CCA"/>
    <w:rsid w:val="00786CFB"/>
    <w:rsid w:val="007873BF"/>
    <w:rsid w:val="0078776A"/>
    <w:rsid w:val="007877A9"/>
    <w:rsid w:val="00787D71"/>
    <w:rsid w:val="00787E43"/>
    <w:rsid w:val="00787F78"/>
    <w:rsid w:val="00791569"/>
    <w:rsid w:val="00791BCC"/>
    <w:rsid w:val="00792132"/>
    <w:rsid w:val="0079215F"/>
    <w:rsid w:val="007922F9"/>
    <w:rsid w:val="00792899"/>
    <w:rsid w:val="00792A9B"/>
    <w:rsid w:val="00792C4C"/>
    <w:rsid w:val="00792E0E"/>
    <w:rsid w:val="00792EEC"/>
    <w:rsid w:val="007930F4"/>
    <w:rsid w:val="0079324B"/>
    <w:rsid w:val="00793880"/>
    <w:rsid w:val="00793F09"/>
    <w:rsid w:val="007940E8"/>
    <w:rsid w:val="00794349"/>
    <w:rsid w:val="00794AA4"/>
    <w:rsid w:val="007951D0"/>
    <w:rsid w:val="00795210"/>
    <w:rsid w:val="007952BC"/>
    <w:rsid w:val="00795699"/>
    <w:rsid w:val="0079605F"/>
    <w:rsid w:val="00796384"/>
    <w:rsid w:val="00796A31"/>
    <w:rsid w:val="00796AD9"/>
    <w:rsid w:val="00796C51"/>
    <w:rsid w:val="00796C53"/>
    <w:rsid w:val="00796D2A"/>
    <w:rsid w:val="00797B23"/>
    <w:rsid w:val="00797B68"/>
    <w:rsid w:val="00797E89"/>
    <w:rsid w:val="007A0801"/>
    <w:rsid w:val="007A09FB"/>
    <w:rsid w:val="007A1199"/>
    <w:rsid w:val="007A1780"/>
    <w:rsid w:val="007A2192"/>
    <w:rsid w:val="007A296D"/>
    <w:rsid w:val="007A2BB1"/>
    <w:rsid w:val="007A2CB8"/>
    <w:rsid w:val="007A2DA3"/>
    <w:rsid w:val="007A31E2"/>
    <w:rsid w:val="007A37F3"/>
    <w:rsid w:val="007A385B"/>
    <w:rsid w:val="007A426F"/>
    <w:rsid w:val="007A4580"/>
    <w:rsid w:val="007A4A91"/>
    <w:rsid w:val="007A4BD9"/>
    <w:rsid w:val="007A4FC0"/>
    <w:rsid w:val="007A5816"/>
    <w:rsid w:val="007A594E"/>
    <w:rsid w:val="007A5993"/>
    <w:rsid w:val="007A5BBB"/>
    <w:rsid w:val="007A62CE"/>
    <w:rsid w:val="007A6912"/>
    <w:rsid w:val="007A6971"/>
    <w:rsid w:val="007A69CD"/>
    <w:rsid w:val="007A73CA"/>
    <w:rsid w:val="007A760C"/>
    <w:rsid w:val="007A7729"/>
    <w:rsid w:val="007A772E"/>
    <w:rsid w:val="007A7BBF"/>
    <w:rsid w:val="007A7F8E"/>
    <w:rsid w:val="007B0179"/>
    <w:rsid w:val="007B0794"/>
    <w:rsid w:val="007B07E5"/>
    <w:rsid w:val="007B0879"/>
    <w:rsid w:val="007B0892"/>
    <w:rsid w:val="007B0BBC"/>
    <w:rsid w:val="007B0ECB"/>
    <w:rsid w:val="007B108C"/>
    <w:rsid w:val="007B10E6"/>
    <w:rsid w:val="007B13C0"/>
    <w:rsid w:val="007B13FD"/>
    <w:rsid w:val="007B159B"/>
    <w:rsid w:val="007B17AD"/>
    <w:rsid w:val="007B1E01"/>
    <w:rsid w:val="007B1F63"/>
    <w:rsid w:val="007B2233"/>
    <w:rsid w:val="007B224F"/>
    <w:rsid w:val="007B24A6"/>
    <w:rsid w:val="007B250A"/>
    <w:rsid w:val="007B25C6"/>
    <w:rsid w:val="007B2651"/>
    <w:rsid w:val="007B2796"/>
    <w:rsid w:val="007B27F2"/>
    <w:rsid w:val="007B2E2B"/>
    <w:rsid w:val="007B2F4F"/>
    <w:rsid w:val="007B302A"/>
    <w:rsid w:val="007B35BF"/>
    <w:rsid w:val="007B3C65"/>
    <w:rsid w:val="007B3DF5"/>
    <w:rsid w:val="007B4B4A"/>
    <w:rsid w:val="007B4DDC"/>
    <w:rsid w:val="007B5575"/>
    <w:rsid w:val="007B55B8"/>
    <w:rsid w:val="007B5713"/>
    <w:rsid w:val="007B58AE"/>
    <w:rsid w:val="007B5DB1"/>
    <w:rsid w:val="007B5E12"/>
    <w:rsid w:val="007B5F98"/>
    <w:rsid w:val="007B622C"/>
    <w:rsid w:val="007B6C21"/>
    <w:rsid w:val="007B7065"/>
    <w:rsid w:val="007B70E9"/>
    <w:rsid w:val="007B7134"/>
    <w:rsid w:val="007B713B"/>
    <w:rsid w:val="007B71B1"/>
    <w:rsid w:val="007B77BD"/>
    <w:rsid w:val="007B79E3"/>
    <w:rsid w:val="007B7B8E"/>
    <w:rsid w:val="007B7F38"/>
    <w:rsid w:val="007C00F1"/>
    <w:rsid w:val="007C056A"/>
    <w:rsid w:val="007C062D"/>
    <w:rsid w:val="007C0663"/>
    <w:rsid w:val="007C0C82"/>
    <w:rsid w:val="007C0D7B"/>
    <w:rsid w:val="007C0FE2"/>
    <w:rsid w:val="007C1213"/>
    <w:rsid w:val="007C122D"/>
    <w:rsid w:val="007C16FA"/>
    <w:rsid w:val="007C20A1"/>
    <w:rsid w:val="007C23EE"/>
    <w:rsid w:val="007C2963"/>
    <w:rsid w:val="007C2AC1"/>
    <w:rsid w:val="007C2F9A"/>
    <w:rsid w:val="007C33EE"/>
    <w:rsid w:val="007C347C"/>
    <w:rsid w:val="007C3741"/>
    <w:rsid w:val="007C389E"/>
    <w:rsid w:val="007C3A1E"/>
    <w:rsid w:val="007C3D15"/>
    <w:rsid w:val="007C3D22"/>
    <w:rsid w:val="007C4037"/>
    <w:rsid w:val="007C4192"/>
    <w:rsid w:val="007C47F0"/>
    <w:rsid w:val="007C4C21"/>
    <w:rsid w:val="007C5847"/>
    <w:rsid w:val="007C5A9F"/>
    <w:rsid w:val="007C6199"/>
    <w:rsid w:val="007C61A2"/>
    <w:rsid w:val="007C6213"/>
    <w:rsid w:val="007C6246"/>
    <w:rsid w:val="007C6497"/>
    <w:rsid w:val="007C6803"/>
    <w:rsid w:val="007C6859"/>
    <w:rsid w:val="007C6885"/>
    <w:rsid w:val="007C6A07"/>
    <w:rsid w:val="007C6A84"/>
    <w:rsid w:val="007C6F3D"/>
    <w:rsid w:val="007C73EB"/>
    <w:rsid w:val="007C769A"/>
    <w:rsid w:val="007C7788"/>
    <w:rsid w:val="007C7C03"/>
    <w:rsid w:val="007C7D66"/>
    <w:rsid w:val="007C7D78"/>
    <w:rsid w:val="007C7E78"/>
    <w:rsid w:val="007C7FCA"/>
    <w:rsid w:val="007C7FCE"/>
    <w:rsid w:val="007D0253"/>
    <w:rsid w:val="007D12A0"/>
    <w:rsid w:val="007D136F"/>
    <w:rsid w:val="007D1793"/>
    <w:rsid w:val="007D17C7"/>
    <w:rsid w:val="007D1B2F"/>
    <w:rsid w:val="007D1BE6"/>
    <w:rsid w:val="007D20E8"/>
    <w:rsid w:val="007D21CB"/>
    <w:rsid w:val="007D24C4"/>
    <w:rsid w:val="007D328F"/>
    <w:rsid w:val="007D33E9"/>
    <w:rsid w:val="007D34F4"/>
    <w:rsid w:val="007D35F5"/>
    <w:rsid w:val="007D3B06"/>
    <w:rsid w:val="007D3E11"/>
    <w:rsid w:val="007D3E3F"/>
    <w:rsid w:val="007D4312"/>
    <w:rsid w:val="007D46E2"/>
    <w:rsid w:val="007D4D68"/>
    <w:rsid w:val="007D4E8E"/>
    <w:rsid w:val="007D5AC0"/>
    <w:rsid w:val="007D5D97"/>
    <w:rsid w:val="007D6476"/>
    <w:rsid w:val="007D6688"/>
    <w:rsid w:val="007D6708"/>
    <w:rsid w:val="007D6A8B"/>
    <w:rsid w:val="007D6AA6"/>
    <w:rsid w:val="007D6B06"/>
    <w:rsid w:val="007D6FFE"/>
    <w:rsid w:val="007D7176"/>
    <w:rsid w:val="007D7342"/>
    <w:rsid w:val="007D73B6"/>
    <w:rsid w:val="007D7408"/>
    <w:rsid w:val="007D76DC"/>
    <w:rsid w:val="007D7CED"/>
    <w:rsid w:val="007D7DA3"/>
    <w:rsid w:val="007E0373"/>
    <w:rsid w:val="007E0589"/>
    <w:rsid w:val="007E0D43"/>
    <w:rsid w:val="007E1235"/>
    <w:rsid w:val="007E1394"/>
    <w:rsid w:val="007E18F6"/>
    <w:rsid w:val="007E19E6"/>
    <w:rsid w:val="007E1BDB"/>
    <w:rsid w:val="007E1C42"/>
    <w:rsid w:val="007E2110"/>
    <w:rsid w:val="007E23CF"/>
    <w:rsid w:val="007E27CF"/>
    <w:rsid w:val="007E2E4B"/>
    <w:rsid w:val="007E30A5"/>
    <w:rsid w:val="007E32C1"/>
    <w:rsid w:val="007E33B3"/>
    <w:rsid w:val="007E35A3"/>
    <w:rsid w:val="007E371E"/>
    <w:rsid w:val="007E409A"/>
    <w:rsid w:val="007E4914"/>
    <w:rsid w:val="007E492E"/>
    <w:rsid w:val="007E49B2"/>
    <w:rsid w:val="007E5962"/>
    <w:rsid w:val="007E59B7"/>
    <w:rsid w:val="007E5DFE"/>
    <w:rsid w:val="007E6180"/>
    <w:rsid w:val="007E6674"/>
    <w:rsid w:val="007E6ADC"/>
    <w:rsid w:val="007E6D90"/>
    <w:rsid w:val="007E764B"/>
    <w:rsid w:val="007E76D7"/>
    <w:rsid w:val="007E7814"/>
    <w:rsid w:val="007E7B33"/>
    <w:rsid w:val="007E7DD9"/>
    <w:rsid w:val="007F00D2"/>
    <w:rsid w:val="007F0617"/>
    <w:rsid w:val="007F0BE4"/>
    <w:rsid w:val="007F0D87"/>
    <w:rsid w:val="007F1209"/>
    <w:rsid w:val="007F13A3"/>
    <w:rsid w:val="007F14D6"/>
    <w:rsid w:val="007F172C"/>
    <w:rsid w:val="007F1830"/>
    <w:rsid w:val="007F1BBB"/>
    <w:rsid w:val="007F229E"/>
    <w:rsid w:val="007F2939"/>
    <w:rsid w:val="007F2FEC"/>
    <w:rsid w:val="007F3714"/>
    <w:rsid w:val="007F3941"/>
    <w:rsid w:val="007F3A7C"/>
    <w:rsid w:val="007F4080"/>
    <w:rsid w:val="007F41AF"/>
    <w:rsid w:val="007F43DB"/>
    <w:rsid w:val="007F4416"/>
    <w:rsid w:val="007F45D5"/>
    <w:rsid w:val="007F462D"/>
    <w:rsid w:val="007F47E5"/>
    <w:rsid w:val="007F4C7F"/>
    <w:rsid w:val="007F52F1"/>
    <w:rsid w:val="007F580C"/>
    <w:rsid w:val="007F590A"/>
    <w:rsid w:val="007F595C"/>
    <w:rsid w:val="007F59CB"/>
    <w:rsid w:val="007F5C5F"/>
    <w:rsid w:val="007F5D62"/>
    <w:rsid w:val="007F5F0B"/>
    <w:rsid w:val="007F6165"/>
    <w:rsid w:val="007F6299"/>
    <w:rsid w:val="007F64CE"/>
    <w:rsid w:val="007F6724"/>
    <w:rsid w:val="007F6806"/>
    <w:rsid w:val="007F6AB5"/>
    <w:rsid w:val="007F6F5E"/>
    <w:rsid w:val="007F71CB"/>
    <w:rsid w:val="007F72E0"/>
    <w:rsid w:val="007F7316"/>
    <w:rsid w:val="007F74FE"/>
    <w:rsid w:val="007F7773"/>
    <w:rsid w:val="007F7947"/>
    <w:rsid w:val="008003EB"/>
    <w:rsid w:val="0080096E"/>
    <w:rsid w:val="00800A4E"/>
    <w:rsid w:val="00800DBC"/>
    <w:rsid w:val="008015D5"/>
    <w:rsid w:val="00801612"/>
    <w:rsid w:val="00801822"/>
    <w:rsid w:val="00801CEC"/>
    <w:rsid w:val="00801E5B"/>
    <w:rsid w:val="00801EA0"/>
    <w:rsid w:val="00801F72"/>
    <w:rsid w:val="0080205C"/>
    <w:rsid w:val="0080290F"/>
    <w:rsid w:val="00803211"/>
    <w:rsid w:val="0080338C"/>
    <w:rsid w:val="0080399E"/>
    <w:rsid w:val="00803FCF"/>
    <w:rsid w:val="0080476D"/>
    <w:rsid w:val="00804C12"/>
    <w:rsid w:val="00804D02"/>
    <w:rsid w:val="008055D3"/>
    <w:rsid w:val="00805E5D"/>
    <w:rsid w:val="00806318"/>
    <w:rsid w:val="00806790"/>
    <w:rsid w:val="008069EB"/>
    <w:rsid w:val="00806BA3"/>
    <w:rsid w:val="00806DC5"/>
    <w:rsid w:val="008072A3"/>
    <w:rsid w:val="00807457"/>
    <w:rsid w:val="00807BE5"/>
    <w:rsid w:val="00807EC3"/>
    <w:rsid w:val="008101D0"/>
    <w:rsid w:val="008105B6"/>
    <w:rsid w:val="00810609"/>
    <w:rsid w:val="00810752"/>
    <w:rsid w:val="0081084D"/>
    <w:rsid w:val="008108C0"/>
    <w:rsid w:val="00810BF2"/>
    <w:rsid w:val="00810CC3"/>
    <w:rsid w:val="00810E86"/>
    <w:rsid w:val="008115E5"/>
    <w:rsid w:val="00811824"/>
    <w:rsid w:val="00811B84"/>
    <w:rsid w:val="00811FC4"/>
    <w:rsid w:val="00812080"/>
    <w:rsid w:val="00812853"/>
    <w:rsid w:val="008129B1"/>
    <w:rsid w:val="008129DB"/>
    <w:rsid w:val="00813BB9"/>
    <w:rsid w:val="00813F0B"/>
    <w:rsid w:val="0081489B"/>
    <w:rsid w:val="0081491C"/>
    <w:rsid w:val="00814C39"/>
    <w:rsid w:val="00814E51"/>
    <w:rsid w:val="00814ED0"/>
    <w:rsid w:val="0081533F"/>
    <w:rsid w:val="00815426"/>
    <w:rsid w:val="00815573"/>
    <w:rsid w:val="008156E8"/>
    <w:rsid w:val="00815885"/>
    <w:rsid w:val="0081589C"/>
    <w:rsid w:val="008159C9"/>
    <w:rsid w:val="008159E3"/>
    <w:rsid w:val="0081607D"/>
    <w:rsid w:val="00816AE6"/>
    <w:rsid w:val="008172B8"/>
    <w:rsid w:val="008202BF"/>
    <w:rsid w:val="00820467"/>
    <w:rsid w:val="008207D9"/>
    <w:rsid w:val="008209AF"/>
    <w:rsid w:val="00820EB7"/>
    <w:rsid w:val="00821197"/>
    <w:rsid w:val="00821279"/>
    <w:rsid w:val="008217B8"/>
    <w:rsid w:val="00821810"/>
    <w:rsid w:val="00821DE8"/>
    <w:rsid w:val="00821E48"/>
    <w:rsid w:val="00821EAD"/>
    <w:rsid w:val="008221A8"/>
    <w:rsid w:val="008225BD"/>
    <w:rsid w:val="008225F5"/>
    <w:rsid w:val="00822719"/>
    <w:rsid w:val="00822813"/>
    <w:rsid w:val="00822C1A"/>
    <w:rsid w:val="00822C41"/>
    <w:rsid w:val="00823107"/>
    <w:rsid w:val="00823391"/>
    <w:rsid w:val="0082389F"/>
    <w:rsid w:val="00824216"/>
    <w:rsid w:val="00824449"/>
    <w:rsid w:val="008245A9"/>
    <w:rsid w:val="00824AE7"/>
    <w:rsid w:val="00824BC7"/>
    <w:rsid w:val="00825D27"/>
    <w:rsid w:val="00825DB1"/>
    <w:rsid w:val="00825DE7"/>
    <w:rsid w:val="00826A96"/>
    <w:rsid w:val="00827029"/>
    <w:rsid w:val="00827395"/>
    <w:rsid w:val="0082746A"/>
    <w:rsid w:val="008279C3"/>
    <w:rsid w:val="00827EC3"/>
    <w:rsid w:val="0083014B"/>
    <w:rsid w:val="00830344"/>
    <w:rsid w:val="0083061D"/>
    <w:rsid w:val="00830635"/>
    <w:rsid w:val="00830840"/>
    <w:rsid w:val="00830893"/>
    <w:rsid w:val="0083098F"/>
    <w:rsid w:val="00830A17"/>
    <w:rsid w:val="00830DC2"/>
    <w:rsid w:val="00831132"/>
    <w:rsid w:val="00831334"/>
    <w:rsid w:val="00831BF5"/>
    <w:rsid w:val="00831C5D"/>
    <w:rsid w:val="00831FF4"/>
    <w:rsid w:val="00832213"/>
    <w:rsid w:val="008325DB"/>
    <w:rsid w:val="0083280A"/>
    <w:rsid w:val="00832A82"/>
    <w:rsid w:val="00832C8B"/>
    <w:rsid w:val="00832DC4"/>
    <w:rsid w:val="00832DCB"/>
    <w:rsid w:val="00833E8C"/>
    <w:rsid w:val="00833EA9"/>
    <w:rsid w:val="008341C6"/>
    <w:rsid w:val="00834514"/>
    <w:rsid w:val="008345E2"/>
    <w:rsid w:val="0083471E"/>
    <w:rsid w:val="008348EB"/>
    <w:rsid w:val="00834BD9"/>
    <w:rsid w:val="00834C54"/>
    <w:rsid w:val="00835663"/>
    <w:rsid w:val="0083591F"/>
    <w:rsid w:val="00835FF4"/>
    <w:rsid w:val="0083634D"/>
    <w:rsid w:val="008365FE"/>
    <w:rsid w:val="008367F5"/>
    <w:rsid w:val="008369C0"/>
    <w:rsid w:val="00836B1F"/>
    <w:rsid w:val="00836FF9"/>
    <w:rsid w:val="00837A64"/>
    <w:rsid w:val="00837CA9"/>
    <w:rsid w:val="00837EAF"/>
    <w:rsid w:val="00837EB2"/>
    <w:rsid w:val="00837F21"/>
    <w:rsid w:val="00840474"/>
    <w:rsid w:val="00840D42"/>
    <w:rsid w:val="00840E20"/>
    <w:rsid w:val="008412C0"/>
    <w:rsid w:val="00841385"/>
    <w:rsid w:val="008413A7"/>
    <w:rsid w:val="00841985"/>
    <w:rsid w:val="00841CD9"/>
    <w:rsid w:val="00842321"/>
    <w:rsid w:val="00842437"/>
    <w:rsid w:val="0084244B"/>
    <w:rsid w:val="00842772"/>
    <w:rsid w:val="00842858"/>
    <w:rsid w:val="0084296D"/>
    <w:rsid w:val="00843527"/>
    <w:rsid w:val="008435FA"/>
    <w:rsid w:val="008439D9"/>
    <w:rsid w:val="00843CFA"/>
    <w:rsid w:val="00843DF5"/>
    <w:rsid w:val="008440EA"/>
    <w:rsid w:val="00844238"/>
    <w:rsid w:val="00844715"/>
    <w:rsid w:val="0084488D"/>
    <w:rsid w:val="008449CE"/>
    <w:rsid w:val="00844CC3"/>
    <w:rsid w:val="00844E40"/>
    <w:rsid w:val="00845446"/>
    <w:rsid w:val="00845AF9"/>
    <w:rsid w:val="00845E2E"/>
    <w:rsid w:val="008465C8"/>
    <w:rsid w:val="00846640"/>
    <w:rsid w:val="00846840"/>
    <w:rsid w:val="00846AE5"/>
    <w:rsid w:val="00846EEC"/>
    <w:rsid w:val="008472C9"/>
    <w:rsid w:val="0084731E"/>
    <w:rsid w:val="008476A9"/>
    <w:rsid w:val="00850339"/>
    <w:rsid w:val="00850DCE"/>
    <w:rsid w:val="0085162C"/>
    <w:rsid w:val="0085168C"/>
    <w:rsid w:val="00851AE4"/>
    <w:rsid w:val="00851B29"/>
    <w:rsid w:val="00851F0C"/>
    <w:rsid w:val="00852053"/>
    <w:rsid w:val="008520F7"/>
    <w:rsid w:val="00852697"/>
    <w:rsid w:val="00852A8C"/>
    <w:rsid w:val="00853214"/>
    <w:rsid w:val="008534B8"/>
    <w:rsid w:val="00854306"/>
    <w:rsid w:val="00854450"/>
    <w:rsid w:val="008547D1"/>
    <w:rsid w:val="00854BBF"/>
    <w:rsid w:val="00854FC9"/>
    <w:rsid w:val="008555E6"/>
    <w:rsid w:val="00855AA7"/>
    <w:rsid w:val="00855DFB"/>
    <w:rsid w:val="00856099"/>
    <w:rsid w:val="008562BE"/>
    <w:rsid w:val="00856FBC"/>
    <w:rsid w:val="00857249"/>
    <w:rsid w:val="00857458"/>
    <w:rsid w:val="008574E6"/>
    <w:rsid w:val="00857ECC"/>
    <w:rsid w:val="0086048F"/>
    <w:rsid w:val="0086069C"/>
    <w:rsid w:val="008615F5"/>
    <w:rsid w:val="008616C7"/>
    <w:rsid w:val="008619D6"/>
    <w:rsid w:val="00862256"/>
    <w:rsid w:val="008624F1"/>
    <w:rsid w:val="00862546"/>
    <w:rsid w:val="00862C28"/>
    <w:rsid w:val="00863325"/>
    <w:rsid w:val="008634FD"/>
    <w:rsid w:val="00863709"/>
    <w:rsid w:val="00863E89"/>
    <w:rsid w:val="008640D2"/>
    <w:rsid w:val="00864591"/>
    <w:rsid w:val="008645D5"/>
    <w:rsid w:val="008649D7"/>
    <w:rsid w:val="00864A8C"/>
    <w:rsid w:val="00865B64"/>
    <w:rsid w:val="00865C47"/>
    <w:rsid w:val="0086666E"/>
    <w:rsid w:val="00866A6C"/>
    <w:rsid w:val="00866E1A"/>
    <w:rsid w:val="00866E9F"/>
    <w:rsid w:val="00867EC6"/>
    <w:rsid w:val="00870573"/>
    <w:rsid w:val="00870799"/>
    <w:rsid w:val="008708D9"/>
    <w:rsid w:val="00870B03"/>
    <w:rsid w:val="00870CD7"/>
    <w:rsid w:val="00870DFD"/>
    <w:rsid w:val="00870EAD"/>
    <w:rsid w:val="008710E5"/>
    <w:rsid w:val="008711B2"/>
    <w:rsid w:val="00871420"/>
    <w:rsid w:val="008714FD"/>
    <w:rsid w:val="00871805"/>
    <w:rsid w:val="0087186D"/>
    <w:rsid w:val="00871E64"/>
    <w:rsid w:val="00871EAC"/>
    <w:rsid w:val="00872388"/>
    <w:rsid w:val="00872498"/>
    <w:rsid w:val="00872957"/>
    <w:rsid w:val="00872C26"/>
    <w:rsid w:val="00872F85"/>
    <w:rsid w:val="0087302E"/>
    <w:rsid w:val="0087343F"/>
    <w:rsid w:val="00873578"/>
    <w:rsid w:val="00873690"/>
    <w:rsid w:val="00873836"/>
    <w:rsid w:val="00873D42"/>
    <w:rsid w:val="00873FDA"/>
    <w:rsid w:val="008741FF"/>
    <w:rsid w:val="00874473"/>
    <w:rsid w:val="0087449F"/>
    <w:rsid w:val="008748C7"/>
    <w:rsid w:val="00874C7A"/>
    <w:rsid w:val="008750F5"/>
    <w:rsid w:val="00875166"/>
    <w:rsid w:val="00875EFC"/>
    <w:rsid w:val="00875FF5"/>
    <w:rsid w:val="008766D9"/>
    <w:rsid w:val="008769CD"/>
    <w:rsid w:val="00876B53"/>
    <w:rsid w:val="00877748"/>
    <w:rsid w:val="0087778F"/>
    <w:rsid w:val="00877EE6"/>
    <w:rsid w:val="008809BF"/>
    <w:rsid w:val="00880D43"/>
    <w:rsid w:val="008810B1"/>
    <w:rsid w:val="008811EA"/>
    <w:rsid w:val="008815DA"/>
    <w:rsid w:val="00881C82"/>
    <w:rsid w:val="00881CFA"/>
    <w:rsid w:val="00882279"/>
    <w:rsid w:val="00882420"/>
    <w:rsid w:val="00882669"/>
    <w:rsid w:val="0088286B"/>
    <w:rsid w:val="0088306E"/>
    <w:rsid w:val="0088308C"/>
    <w:rsid w:val="00883151"/>
    <w:rsid w:val="008834ED"/>
    <w:rsid w:val="0088367D"/>
    <w:rsid w:val="008836BB"/>
    <w:rsid w:val="00883B1C"/>
    <w:rsid w:val="00884402"/>
    <w:rsid w:val="008844C2"/>
    <w:rsid w:val="00884A1E"/>
    <w:rsid w:val="00884B22"/>
    <w:rsid w:val="00884D57"/>
    <w:rsid w:val="008850E3"/>
    <w:rsid w:val="0088539E"/>
    <w:rsid w:val="008858A9"/>
    <w:rsid w:val="00885B01"/>
    <w:rsid w:val="00885BF5"/>
    <w:rsid w:val="008860FC"/>
    <w:rsid w:val="0088619A"/>
    <w:rsid w:val="00886578"/>
    <w:rsid w:val="00886A5C"/>
    <w:rsid w:val="00887179"/>
    <w:rsid w:val="008877EC"/>
    <w:rsid w:val="0088784B"/>
    <w:rsid w:val="00887913"/>
    <w:rsid w:val="00887A8A"/>
    <w:rsid w:val="00887C03"/>
    <w:rsid w:val="00887C1F"/>
    <w:rsid w:val="0089030D"/>
    <w:rsid w:val="008903CF"/>
    <w:rsid w:val="0089073A"/>
    <w:rsid w:val="00890BCF"/>
    <w:rsid w:val="008913A7"/>
    <w:rsid w:val="00891473"/>
    <w:rsid w:val="00891909"/>
    <w:rsid w:val="00891FC0"/>
    <w:rsid w:val="008921B1"/>
    <w:rsid w:val="0089234D"/>
    <w:rsid w:val="00892368"/>
    <w:rsid w:val="00892552"/>
    <w:rsid w:val="008925C8"/>
    <w:rsid w:val="00892FD5"/>
    <w:rsid w:val="0089315F"/>
    <w:rsid w:val="00893330"/>
    <w:rsid w:val="008939C8"/>
    <w:rsid w:val="00893A9C"/>
    <w:rsid w:val="00893AB8"/>
    <w:rsid w:val="00893B3D"/>
    <w:rsid w:val="00893E11"/>
    <w:rsid w:val="008940CB"/>
    <w:rsid w:val="00894574"/>
    <w:rsid w:val="008946C5"/>
    <w:rsid w:val="0089482D"/>
    <w:rsid w:val="00894A6E"/>
    <w:rsid w:val="00894BA2"/>
    <w:rsid w:val="00894D0F"/>
    <w:rsid w:val="008953F3"/>
    <w:rsid w:val="0089567D"/>
    <w:rsid w:val="00895736"/>
    <w:rsid w:val="008957A1"/>
    <w:rsid w:val="00895B65"/>
    <w:rsid w:val="00895F17"/>
    <w:rsid w:val="0089603E"/>
    <w:rsid w:val="008968DC"/>
    <w:rsid w:val="00896D5E"/>
    <w:rsid w:val="00896F9F"/>
    <w:rsid w:val="008971E8"/>
    <w:rsid w:val="00897713"/>
    <w:rsid w:val="008979D5"/>
    <w:rsid w:val="00897A8D"/>
    <w:rsid w:val="008A055B"/>
    <w:rsid w:val="008A05A2"/>
    <w:rsid w:val="008A07BF"/>
    <w:rsid w:val="008A0A84"/>
    <w:rsid w:val="008A1345"/>
    <w:rsid w:val="008A175F"/>
    <w:rsid w:val="008A199D"/>
    <w:rsid w:val="008A2158"/>
    <w:rsid w:val="008A229D"/>
    <w:rsid w:val="008A234E"/>
    <w:rsid w:val="008A23DC"/>
    <w:rsid w:val="008A254A"/>
    <w:rsid w:val="008A27DB"/>
    <w:rsid w:val="008A2F87"/>
    <w:rsid w:val="008A311F"/>
    <w:rsid w:val="008A32CD"/>
    <w:rsid w:val="008A32D6"/>
    <w:rsid w:val="008A32E4"/>
    <w:rsid w:val="008A3393"/>
    <w:rsid w:val="008A34FE"/>
    <w:rsid w:val="008A3672"/>
    <w:rsid w:val="008A3DF8"/>
    <w:rsid w:val="008A46EC"/>
    <w:rsid w:val="008A471F"/>
    <w:rsid w:val="008A4826"/>
    <w:rsid w:val="008A498D"/>
    <w:rsid w:val="008A4CE7"/>
    <w:rsid w:val="008A54FF"/>
    <w:rsid w:val="008A5A2D"/>
    <w:rsid w:val="008A5D93"/>
    <w:rsid w:val="008A5E89"/>
    <w:rsid w:val="008A63AB"/>
    <w:rsid w:val="008A699F"/>
    <w:rsid w:val="008A6C7E"/>
    <w:rsid w:val="008A6E43"/>
    <w:rsid w:val="008A6E8D"/>
    <w:rsid w:val="008A7026"/>
    <w:rsid w:val="008A7287"/>
    <w:rsid w:val="008A771D"/>
    <w:rsid w:val="008B0463"/>
    <w:rsid w:val="008B0675"/>
    <w:rsid w:val="008B072F"/>
    <w:rsid w:val="008B0AC4"/>
    <w:rsid w:val="008B1791"/>
    <w:rsid w:val="008B1A8B"/>
    <w:rsid w:val="008B1E1E"/>
    <w:rsid w:val="008B249D"/>
    <w:rsid w:val="008B2CD9"/>
    <w:rsid w:val="008B2D5A"/>
    <w:rsid w:val="008B2ECC"/>
    <w:rsid w:val="008B2F03"/>
    <w:rsid w:val="008B304E"/>
    <w:rsid w:val="008B3171"/>
    <w:rsid w:val="008B328E"/>
    <w:rsid w:val="008B3906"/>
    <w:rsid w:val="008B3CE1"/>
    <w:rsid w:val="008B40AA"/>
    <w:rsid w:val="008B440F"/>
    <w:rsid w:val="008B44C1"/>
    <w:rsid w:val="008B455B"/>
    <w:rsid w:val="008B4810"/>
    <w:rsid w:val="008B49D1"/>
    <w:rsid w:val="008B57C8"/>
    <w:rsid w:val="008B59C0"/>
    <w:rsid w:val="008B5DAB"/>
    <w:rsid w:val="008B61A9"/>
    <w:rsid w:val="008B7180"/>
    <w:rsid w:val="008B748B"/>
    <w:rsid w:val="008B7D60"/>
    <w:rsid w:val="008C0576"/>
    <w:rsid w:val="008C0588"/>
    <w:rsid w:val="008C0B2F"/>
    <w:rsid w:val="008C0F7B"/>
    <w:rsid w:val="008C0FF4"/>
    <w:rsid w:val="008C1192"/>
    <w:rsid w:val="008C1343"/>
    <w:rsid w:val="008C1406"/>
    <w:rsid w:val="008C17B0"/>
    <w:rsid w:val="008C1BDC"/>
    <w:rsid w:val="008C1D6A"/>
    <w:rsid w:val="008C1DAD"/>
    <w:rsid w:val="008C235C"/>
    <w:rsid w:val="008C2770"/>
    <w:rsid w:val="008C2BA1"/>
    <w:rsid w:val="008C3011"/>
    <w:rsid w:val="008C3213"/>
    <w:rsid w:val="008C364B"/>
    <w:rsid w:val="008C381E"/>
    <w:rsid w:val="008C3B46"/>
    <w:rsid w:val="008C3F42"/>
    <w:rsid w:val="008C3FFC"/>
    <w:rsid w:val="008C4FAB"/>
    <w:rsid w:val="008C50C3"/>
    <w:rsid w:val="008C58C8"/>
    <w:rsid w:val="008C607E"/>
    <w:rsid w:val="008C6F04"/>
    <w:rsid w:val="008C6F2C"/>
    <w:rsid w:val="008C7024"/>
    <w:rsid w:val="008C741A"/>
    <w:rsid w:val="008C7625"/>
    <w:rsid w:val="008C77EE"/>
    <w:rsid w:val="008C7B61"/>
    <w:rsid w:val="008C7C98"/>
    <w:rsid w:val="008D001F"/>
    <w:rsid w:val="008D02A9"/>
    <w:rsid w:val="008D0787"/>
    <w:rsid w:val="008D1091"/>
    <w:rsid w:val="008D11F4"/>
    <w:rsid w:val="008D1230"/>
    <w:rsid w:val="008D1437"/>
    <w:rsid w:val="008D1541"/>
    <w:rsid w:val="008D1EDF"/>
    <w:rsid w:val="008D2385"/>
    <w:rsid w:val="008D241B"/>
    <w:rsid w:val="008D25DA"/>
    <w:rsid w:val="008D282B"/>
    <w:rsid w:val="008D2926"/>
    <w:rsid w:val="008D2B6B"/>
    <w:rsid w:val="008D314C"/>
    <w:rsid w:val="008D3964"/>
    <w:rsid w:val="008D3EEC"/>
    <w:rsid w:val="008D405C"/>
    <w:rsid w:val="008D443A"/>
    <w:rsid w:val="008D49F0"/>
    <w:rsid w:val="008D4F3A"/>
    <w:rsid w:val="008D50B1"/>
    <w:rsid w:val="008D6BA7"/>
    <w:rsid w:val="008D711F"/>
    <w:rsid w:val="008D74D5"/>
    <w:rsid w:val="008D7920"/>
    <w:rsid w:val="008D7EC9"/>
    <w:rsid w:val="008E0063"/>
    <w:rsid w:val="008E08A8"/>
    <w:rsid w:val="008E10F3"/>
    <w:rsid w:val="008E14BB"/>
    <w:rsid w:val="008E19F7"/>
    <w:rsid w:val="008E1AE9"/>
    <w:rsid w:val="008E1BDE"/>
    <w:rsid w:val="008E1CFC"/>
    <w:rsid w:val="008E204D"/>
    <w:rsid w:val="008E2AF4"/>
    <w:rsid w:val="008E3874"/>
    <w:rsid w:val="008E3962"/>
    <w:rsid w:val="008E3A06"/>
    <w:rsid w:val="008E3EAD"/>
    <w:rsid w:val="008E3F7C"/>
    <w:rsid w:val="008E4FB6"/>
    <w:rsid w:val="008E54BC"/>
    <w:rsid w:val="008E58FE"/>
    <w:rsid w:val="008E590A"/>
    <w:rsid w:val="008E5E56"/>
    <w:rsid w:val="008E639D"/>
    <w:rsid w:val="008E676F"/>
    <w:rsid w:val="008E692E"/>
    <w:rsid w:val="008E6D0D"/>
    <w:rsid w:val="008E6E22"/>
    <w:rsid w:val="008E6F01"/>
    <w:rsid w:val="008E7614"/>
    <w:rsid w:val="008E7862"/>
    <w:rsid w:val="008E78CC"/>
    <w:rsid w:val="008F0652"/>
    <w:rsid w:val="008F068C"/>
    <w:rsid w:val="008F0D36"/>
    <w:rsid w:val="008F0FEA"/>
    <w:rsid w:val="008F11F3"/>
    <w:rsid w:val="008F12BD"/>
    <w:rsid w:val="008F1661"/>
    <w:rsid w:val="008F18E9"/>
    <w:rsid w:val="008F1D6F"/>
    <w:rsid w:val="008F1E7C"/>
    <w:rsid w:val="008F20B4"/>
    <w:rsid w:val="008F21E0"/>
    <w:rsid w:val="008F28F1"/>
    <w:rsid w:val="008F2EF5"/>
    <w:rsid w:val="008F32F2"/>
    <w:rsid w:val="008F3423"/>
    <w:rsid w:val="008F3912"/>
    <w:rsid w:val="008F39E9"/>
    <w:rsid w:val="008F3A4E"/>
    <w:rsid w:val="008F3C2C"/>
    <w:rsid w:val="008F40DC"/>
    <w:rsid w:val="008F434E"/>
    <w:rsid w:val="008F477E"/>
    <w:rsid w:val="008F482C"/>
    <w:rsid w:val="008F4AF3"/>
    <w:rsid w:val="008F4B36"/>
    <w:rsid w:val="008F4DCF"/>
    <w:rsid w:val="008F520F"/>
    <w:rsid w:val="008F527B"/>
    <w:rsid w:val="008F5308"/>
    <w:rsid w:val="008F53F4"/>
    <w:rsid w:val="008F5488"/>
    <w:rsid w:val="008F58EF"/>
    <w:rsid w:val="008F5B7C"/>
    <w:rsid w:val="008F5C5D"/>
    <w:rsid w:val="008F6096"/>
    <w:rsid w:val="008F6384"/>
    <w:rsid w:val="008F63E3"/>
    <w:rsid w:val="008F6727"/>
    <w:rsid w:val="008F6B5B"/>
    <w:rsid w:val="008F6CBD"/>
    <w:rsid w:val="008F71B6"/>
    <w:rsid w:val="008F71C5"/>
    <w:rsid w:val="008F72CF"/>
    <w:rsid w:val="008F7822"/>
    <w:rsid w:val="008F78BF"/>
    <w:rsid w:val="008F79F8"/>
    <w:rsid w:val="008F7D64"/>
    <w:rsid w:val="008F7FC7"/>
    <w:rsid w:val="009000AF"/>
    <w:rsid w:val="0090071D"/>
    <w:rsid w:val="009009D4"/>
    <w:rsid w:val="00900CC4"/>
    <w:rsid w:val="00901133"/>
    <w:rsid w:val="009011BE"/>
    <w:rsid w:val="009013F8"/>
    <w:rsid w:val="009015D8"/>
    <w:rsid w:val="00901996"/>
    <w:rsid w:val="00901BD7"/>
    <w:rsid w:val="00902271"/>
    <w:rsid w:val="009024D3"/>
    <w:rsid w:val="009026C5"/>
    <w:rsid w:val="00902CF5"/>
    <w:rsid w:val="0090300E"/>
    <w:rsid w:val="0090314C"/>
    <w:rsid w:val="009035A1"/>
    <w:rsid w:val="009036B2"/>
    <w:rsid w:val="009038B3"/>
    <w:rsid w:val="00903992"/>
    <w:rsid w:val="00903D3B"/>
    <w:rsid w:val="00903D46"/>
    <w:rsid w:val="0090419A"/>
    <w:rsid w:val="0090441D"/>
    <w:rsid w:val="0090481D"/>
    <w:rsid w:val="009048DB"/>
    <w:rsid w:val="00904E82"/>
    <w:rsid w:val="00905121"/>
    <w:rsid w:val="009052DA"/>
    <w:rsid w:val="00905679"/>
    <w:rsid w:val="0090590B"/>
    <w:rsid w:val="00905CD7"/>
    <w:rsid w:val="00905DAB"/>
    <w:rsid w:val="00905DF9"/>
    <w:rsid w:val="00905DFB"/>
    <w:rsid w:val="00905E16"/>
    <w:rsid w:val="00905E50"/>
    <w:rsid w:val="00905E91"/>
    <w:rsid w:val="00906022"/>
    <w:rsid w:val="00906209"/>
    <w:rsid w:val="009063D0"/>
    <w:rsid w:val="009064D9"/>
    <w:rsid w:val="00907065"/>
    <w:rsid w:val="009077FD"/>
    <w:rsid w:val="00907A9F"/>
    <w:rsid w:val="00907CC0"/>
    <w:rsid w:val="0091009E"/>
    <w:rsid w:val="0091068C"/>
    <w:rsid w:val="00911115"/>
    <w:rsid w:val="009111C0"/>
    <w:rsid w:val="009111C7"/>
    <w:rsid w:val="0091172F"/>
    <w:rsid w:val="00911EDF"/>
    <w:rsid w:val="00912096"/>
    <w:rsid w:val="009127F5"/>
    <w:rsid w:val="009129C1"/>
    <w:rsid w:val="00912BD4"/>
    <w:rsid w:val="00912C9E"/>
    <w:rsid w:val="00912E0C"/>
    <w:rsid w:val="009133C8"/>
    <w:rsid w:val="009133F9"/>
    <w:rsid w:val="00913429"/>
    <w:rsid w:val="009134FB"/>
    <w:rsid w:val="009135CB"/>
    <w:rsid w:val="009141B1"/>
    <w:rsid w:val="00914755"/>
    <w:rsid w:val="009148D5"/>
    <w:rsid w:val="00914DC2"/>
    <w:rsid w:val="00915084"/>
    <w:rsid w:val="0091534D"/>
    <w:rsid w:val="00915536"/>
    <w:rsid w:val="0091553A"/>
    <w:rsid w:val="0091563E"/>
    <w:rsid w:val="00915C21"/>
    <w:rsid w:val="00915C3A"/>
    <w:rsid w:val="00915D46"/>
    <w:rsid w:val="00915E54"/>
    <w:rsid w:val="009161A2"/>
    <w:rsid w:val="0091642C"/>
    <w:rsid w:val="00916CEF"/>
    <w:rsid w:val="00916CF8"/>
    <w:rsid w:val="00917145"/>
    <w:rsid w:val="00917E1E"/>
    <w:rsid w:val="00917F0D"/>
    <w:rsid w:val="00917F26"/>
    <w:rsid w:val="00917FFB"/>
    <w:rsid w:val="009205B1"/>
    <w:rsid w:val="009205C5"/>
    <w:rsid w:val="009206B4"/>
    <w:rsid w:val="00920BC7"/>
    <w:rsid w:val="00920C1D"/>
    <w:rsid w:val="00920DF0"/>
    <w:rsid w:val="00920F6D"/>
    <w:rsid w:val="0092101C"/>
    <w:rsid w:val="009211B3"/>
    <w:rsid w:val="0092131B"/>
    <w:rsid w:val="0092186E"/>
    <w:rsid w:val="00921B5B"/>
    <w:rsid w:val="00921C46"/>
    <w:rsid w:val="00921DF8"/>
    <w:rsid w:val="0092296E"/>
    <w:rsid w:val="00922A22"/>
    <w:rsid w:val="00922AAA"/>
    <w:rsid w:val="00922C43"/>
    <w:rsid w:val="00922E72"/>
    <w:rsid w:val="009232C7"/>
    <w:rsid w:val="0092343B"/>
    <w:rsid w:val="00923451"/>
    <w:rsid w:val="00923501"/>
    <w:rsid w:val="009239DF"/>
    <w:rsid w:val="0092405E"/>
    <w:rsid w:val="009246DF"/>
    <w:rsid w:val="0092539B"/>
    <w:rsid w:val="009253E2"/>
    <w:rsid w:val="00925682"/>
    <w:rsid w:val="009259A3"/>
    <w:rsid w:val="00925B9F"/>
    <w:rsid w:val="00925CF1"/>
    <w:rsid w:val="00925DA6"/>
    <w:rsid w:val="00925EE3"/>
    <w:rsid w:val="00926065"/>
    <w:rsid w:val="00926440"/>
    <w:rsid w:val="00926F3A"/>
    <w:rsid w:val="0092720A"/>
    <w:rsid w:val="009272F1"/>
    <w:rsid w:val="00927B00"/>
    <w:rsid w:val="00927C9C"/>
    <w:rsid w:val="0093028F"/>
    <w:rsid w:val="00930348"/>
    <w:rsid w:val="00930357"/>
    <w:rsid w:val="00930555"/>
    <w:rsid w:val="009305D9"/>
    <w:rsid w:val="0093080E"/>
    <w:rsid w:val="00930A30"/>
    <w:rsid w:val="00930D11"/>
    <w:rsid w:val="009311D7"/>
    <w:rsid w:val="009315A7"/>
    <w:rsid w:val="00931B02"/>
    <w:rsid w:val="00931D9A"/>
    <w:rsid w:val="00931DBE"/>
    <w:rsid w:val="00931FBE"/>
    <w:rsid w:val="0093232A"/>
    <w:rsid w:val="0093244C"/>
    <w:rsid w:val="0093284B"/>
    <w:rsid w:val="0093301C"/>
    <w:rsid w:val="009333D7"/>
    <w:rsid w:val="009343C2"/>
    <w:rsid w:val="00934B5B"/>
    <w:rsid w:val="00934E71"/>
    <w:rsid w:val="00935117"/>
    <w:rsid w:val="00936012"/>
    <w:rsid w:val="00936844"/>
    <w:rsid w:val="00936BBF"/>
    <w:rsid w:val="00936DB0"/>
    <w:rsid w:val="0093714D"/>
    <w:rsid w:val="00937300"/>
    <w:rsid w:val="0093789D"/>
    <w:rsid w:val="009378CE"/>
    <w:rsid w:val="00937AD8"/>
    <w:rsid w:val="00937E41"/>
    <w:rsid w:val="00937FA7"/>
    <w:rsid w:val="0094007E"/>
    <w:rsid w:val="00940378"/>
    <w:rsid w:val="009405A3"/>
    <w:rsid w:val="009406DD"/>
    <w:rsid w:val="009406F5"/>
    <w:rsid w:val="0094079D"/>
    <w:rsid w:val="00940EFF"/>
    <w:rsid w:val="0094121B"/>
    <w:rsid w:val="00941900"/>
    <w:rsid w:val="0094191A"/>
    <w:rsid w:val="00941CEB"/>
    <w:rsid w:val="00941EC1"/>
    <w:rsid w:val="009424BA"/>
    <w:rsid w:val="00942516"/>
    <w:rsid w:val="009425D8"/>
    <w:rsid w:val="00942C3B"/>
    <w:rsid w:val="0094308C"/>
    <w:rsid w:val="009438DB"/>
    <w:rsid w:val="00943CE7"/>
    <w:rsid w:val="00943DB1"/>
    <w:rsid w:val="00944A92"/>
    <w:rsid w:val="00944ADD"/>
    <w:rsid w:val="00944BFD"/>
    <w:rsid w:val="00944CBA"/>
    <w:rsid w:val="00944EF4"/>
    <w:rsid w:val="00944F84"/>
    <w:rsid w:val="0094512E"/>
    <w:rsid w:val="00945217"/>
    <w:rsid w:val="009459E1"/>
    <w:rsid w:val="00945F46"/>
    <w:rsid w:val="0094613F"/>
    <w:rsid w:val="00946461"/>
    <w:rsid w:val="0094699A"/>
    <w:rsid w:val="00946B13"/>
    <w:rsid w:val="00946F1F"/>
    <w:rsid w:val="00946FA0"/>
    <w:rsid w:val="009474C2"/>
    <w:rsid w:val="009475D0"/>
    <w:rsid w:val="0094793A"/>
    <w:rsid w:val="009509AC"/>
    <w:rsid w:val="00950A1C"/>
    <w:rsid w:val="00950C49"/>
    <w:rsid w:val="00950D0B"/>
    <w:rsid w:val="009512B0"/>
    <w:rsid w:val="00951336"/>
    <w:rsid w:val="009515F3"/>
    <w:rsid w:val="00951788"/>
    <w:rsid w:val="00951CA4"/>
    <w:rsid w:val="00951F7E"/>
    <w:rsid w:val="0095211E"/>
    <w:rsid w:val="00952741"/>
    <w:rsid w:val="009529D6"/>
    <w:rsid w:val="009529EA"/>
    <w:rsid w:val="00952E23"/>
    <w:rsid w:val="00952E57"/>
    <w:rsid w:val="009533AF"/>
    <w:rsid w:val="009538FF"/>
    <w:rsid w:val="0095399E"/>
    <w:rsid w:val="00953E87"/>
    <w:rsid w:val="00954134"/>
    <w:rsid w:val="00954187"/>
    <w:rsid w:val="0095482B"/>
    <w:rsid w:val="00954E67"/>
    <w:rsid w:val="00955B3B"/>
    <w:rsid w:val="00955B89"/>
    <w:rsid w:val="00955C7D"/>
    <w:rsid w:val="00955CE9"/>
    <w:rsid w:val="0095609A"/>
    <w:rsid w:val="0095611E"/>
    <w:rsid w:val="009564B4"/>
    <w:rsid w:val="009566A3"/>
    <w:rsid w:val="009567D0"/>
    <w:rsid w:val="00956FAB"/>
    <w:rsid w:val="009571DC"/>
    <w:rsid w:val="0095750B"/>
    <w:rsid w:val="00957DDF"/>
    <w:rsid w:val="00960208"/>
    <w:rsid w:val="00960344"/>
    <w:rsid w:val="009603B7"/>
    <w:rsid w:val="00960FA1"/>
    <w:rsid w:val="00961034"/>
    <w:rsid w:val="009611D1"/>
    <w:rsid w:val="00961237"/>
    <w:rsid w:val="00961625"/>
    <w:rsid w:val="00961713"/>
    <w:rsid w:val="009618CB"/>
    <w:rsid w:val="00962484"/>
    <w:rsid w:val="00962514"/>
    <w:rsid w:val="00962FFD"/>
    <w:rsid w:val="009632A3"/>
    <w:rsid w:val="00963310"/>
    <w:rsid w:val="00963318"/>
    <w:rsid w:val="0096339D"/>
    <w:rsid w:val="00963A1C"/>
    <w:rsid w:val="00964787"/>
    <w:rsid w:val="009647D7"/>
    <w:rsid w:val="009649E6"/>
    <w:rsid w:val="00964C5B"/>
    <w:rsid w:val="00964E5F"/>
    <w:rsid w:val="0096539F"/>
    <w:rsid w:val="00965427"/>
    <w:rsid w:val="0096573D"/>
    <w:rsid w:val="00965867"/>
    <w:rsid w:val="00965BF9"/>
    <w:rsid w:val="00965C20"/>
    <w:rsid w:val="00965E60"/>
    <w:rsid w:val="00966207"/>
    <w:rsid w:val="0096634D"/>
    <w:rsid w:val="009664E0"/>
    <w:rsid w:val="00967496"/>
    <w:rsid w:val="00967687"/>
    <w:rsid w:val="00967B64"/>
    <w:rsid w:val="00967C43"/>
    <w:rsid w:val="00970178"/>
    <w:rsid w:val="00970683"/>
    <w:rsid w:val="0097098D"/>
    <w:rsid w:val="00970A03"/>
    <w:rsid w:val="00970ADF"/>
    <w:rsid w:val="00971127"/>
    <w:rsid w:val="00971208"/>
    <w:rsid w:val="009712B3"/>
    <w:rsid w:val="009715F9"/>
    <w:rsid w:val="00971A42"/>
    <w:rsid w:val="00971F1B"/>
    <w:rsid w:val="0097267B"/>
    <w:rsid w:val="009728E0"/>
    <w:rsid w:val="009733AB"/>
    <w:rsid w:val="0097450B"/>
    <w:rsid w:val="0097477D"/>
    <w:rsid w:val="0097523B"/>
    <w:rsid w:val="009754A9"/>
    <w:rsid w:val="00975575"/>
    <w:rsid w:val="00975612"/>
    <w:rsid w:val="00975D85"/>
    <w:rsid w:val="00976247"/>
    <w:rsid w:val="009763E7"/>
    <w:rsid w:val="009764E2"/>
    <w:rsid w:val="00976A70"/>
    <w:rsid w:val="0097730C"/>
    <w:rsid w:val="009775B9"/>
    <w:rsid w:val="0097775B"/>
    <w:rsid w:val="00977832"/>
    <w:rsid w:val="00977D8E"/>
    <w:rsid w:val="00977FAA"/>
    <w:rsid w:val="009800FD"/>
    <w:rsid w:val="009812FD"/>
    <w:rsid w:val="00981435"/>
    <w:rsid w:val="0098168A"/>
    <w:rsid w:val="009819B4"/>
    <w:rsid w:val="009819DA"/>
    <w:rsid w:val="00981A9D"/>
    <w:rsid w:val="00981AE0"/>
    <w:rsid w:val="00981C98"/>
    <w:rsid w:val="00981CB5"/>
    <w:rsid w:val="00982082"/>
    <w:rsid w:val="009825AB"/>
    <w:rsid w:val="00982905"/>
    <w:rsid w:val="00982F97"/>
    <w:rsid w:val="00983075"/>
    <w:rsid w:val="00983C6F"/>
    <w:rsid w:val="00984466"/>
    <w:rsid w:val="00984B4F"/>
    <w:rsid w:val="00984B80"/>
    <w:rsid w:val="00984D99"/>
    <w:rsid w:val="0098505B"/>
    <w:rsid w:val="009851D9"/>
    <w:rsid w:val="00985218"/>
    <w:rsid w:val="009853A1"/>
    <w:rsid w:val="00985823"/>
    <w:rsid w:val="009859CA"/>
    <w:rsid w:val="00985AF3"/>
    <w:rsid w:val="009860D7"/>
    <w:rsid w:val="009865CE"/>
    <w:rsid w:val="009865DF"/>
    <w:rsid w:val="00986C13"/>
    <w:rsid w:val="00986D8C"/>
    <w:rsid w:val="00986E89"/>
    <w:rsid w:val="00987076"/>
    <w:rsid w:val="00987D1E"/>
    <w:rsid w:val="00987D83"/>
    <w:rsid w:val="00987E1B"/>
    <w:rsid w:val="00987FAE"/>
    <w:rsid w:val="00987FC5"/>
    <w:rsid w:val="009903FA"/>
    <w:rsid w:val="009903FD"/>
    <w:rsid w:val="00990569"/>
    <w:rsid w:val="00990708"/>
    <w:rsid w:val="00990A03"/>
    <w:rsid w:val="009912A7"/>
    <w:rsid w:val="0099183F"/>
    <w:rsid w:val="009918CB"/>
    <w:rsid w:val="00991BBF"/>
    <w:rsid w:val="00991D2E"/>
    <w:rsid w:val="00992011"/>
    <w:rsid w:val="00992D4F"/>
    <w:rsid w:val="00992F82"/>
    <w:rsid w:val="00992FBB"/>
    <w:rsid w:val="009933D6"/>
    <w:rsid w:val="009937AF"/>
    <w:rsid w:val="009944D0"/>
    <w:rsid w:val="00994595"/>
    <w:rsid w:val="00994663"/>
    <w:rsid w:val="00994721"/>
    <w:rsid w:val="009948A7"/>
    <w:rsid w:val="00994AE5"/>
    <w:rsid w:val="00994C2A"/>
    <w:rsid w:val="00994D4D"/>
    <w:rsid w:val="009959B0"/>
    <w:rsid w:val="009959CF"/>
    <w:rsid w:val="00995F65"/>
    <w:rsid w:val="009960DA"/>
    <w:rsid w:val="00996177"/>
    <w:rsid w:val="00996552"/>
    <w:rsid w:val="009965C7"/>
    <w:rsid w:val="00996A3B"/>
    <w:rsid w:val="00996BE8"/>
    <w:rsid w:val="00996F72"/>
    <w:rsid w:val="009972E7"/>
    <w:rsid w:val="00997347"/>
    <w:rsid w:val="009973DB"/>
    <w:rsid w:val="009974E6"/>
    <w:rsid w:val="00997615"/>
    <w:rsid w:val="00997910"/>
    <w:rsid w:val="009A0060"/>
    <w:rsid w:val="009A0105"/>
    <w:rsid w:val="009A0232"/>
    <w:rsid w:val="009A0DC7"/>
    <w:rsid w:val="009A18B6"/>
    <w:rsid w:val="009A1959"/>
    <w:rsid w:val="009A1A8F"/>
    <w:rsid w:val="009A1FC3"/>
    <w:rsid w:val="009A2100"/>
    <w:rsid w:val="009A23FC"/>
    <w:rsid w:val="009A299E"/>
    <w:rsid w:val="009A2CAA"/>
    <w:rsid w:val="009A304D"/>
    <w:rsid w:val="009A39AB"/>
    <w:rsid w:val="009A3B65"/>
    <w:rsid w:val="009A3BA3"/>
    <w:rsid w:val="009A3BC7"/>
    <w:rsid w:val="009A4207"/>
    <w:rsid w:val="009A4D5F"/>
    <w:rsid w:val="009A4DD8"/>
    <w:rsid w:val="009A4ECB"/>
    <w:rsid w:val="009A545C"/>
    <w:rsid w:val="009A557E"/>
    <w:rsid w:val="009A585C"/>
    <w:rsid w:val="009A5DA4"/>
    <w:rsid w:val="009A5E8A"/>
    <w:rsid w:val="009A61D0"/>
    <w:rsid w:val="009A61F3"/>
    <w:rsid w:val="009A63C9"/>
    <w:rsid w:val="009A68E2"/>
    <w:rsid w:val="009A6930"/>
    <w:rsid w:val="009A6964"/>
    <w:rsid w:val="009A6AB9"/>
    <w:rsid w:val="009A75CF"/>
    <w:rsid w:val="009A76CA"/>
    <w:rsid w:val="009B029E"/>
    <w:rsid w:val="009B02D0"/>
    <w:rsid w:val="009B0557"/>
    <w:rsid w:val="009B0AA9"/>
    <w:rsid w:val="009B0CA0"/>
    <w:rsid w:val="009B0D37"/>
    <w:rsid w:val="009B1034"/>
    <w:rsid w:val="009B1522"/>
    <w:rsid w:val="009B1AC2"/>
    <w:rsid w:val="009B1D56"/>
    <w:rsid w:val="009B2228"/>
    <w:rsid w:val="009B2249"/>
    <w:rsid w:val="009B2277"/>
    <w:rsid w:val="009B278E"/>
    <w:rsid w:val="009B2830"/>
    <w:rsid w:val="009B2C59"/>
    <w:rsid w:val="009B2F34"/>
    <w:rsid w:val="009B3011"/>
    <w:rsid w:val="009B36B9"/>
    <w:rsid w:val="009B39D7"/>
    <w:rsid w:val="009B3B2D"/>
    <w:rsid w:val="009B4702"/>
    <w:rsid w:val="009B483C"/>
    <w:rsid w:val="009B4B3F"/>
    <w:rsid w:val="009B4DA6"/>
    <w:rsid w:val="009B4F2E"/>
    <w:rsid w:val="009B501A"/>
    <w:rsid w:val="009B51C0"/>
    <w:rsid w:val="009B53B6"/>
    <w:rsid w:val="009B53EC"/>
    <w:rsid w:val="009B5711"/>
    <w:rsid w:val="009B5C57"/>
    <w:rsid w:val="009B5D85"/>
    <w:rsid w:val="009B6353"/>
    <w:rsid w:val="009B63E4"/>
    <w:rsid w:val="009B64ED"/>
    <w:rsid w:val="009B6F59"/>
    <w:rsid w:val="009B7411"/>
    <w:rsid w:val="009B74F4"/>
    <w:rsid w:val="009B7D4A"/>
    <w:rsid w:val="009B7FBF"/>
    <w:rsid w:val="009C05AE"/>
    <w:rsid w:val="009C1479"/>
    <w:rsid w:val="009C1835"/>
    <w:rsid w:val="009C190B"/>
    <w:rsid w:val="009C1B96"/>
    <w:rsid w:val="009C1C42"/>
    <w:rsid w:val="009C1ECE"/>
    <w:rsid w:val="009C1FFB"/>
    <w:rsid w:val="009C208A"/>
    <w:rsid w:val="009C222C"/>
    <w:rsid w:val="009C2ABF"/>
    <w:rsid w:val="009C2BD2"/>
    <w:rsid w:val="009C2C18"/>
    <w:rsid w:val="009C2FB6"/>
    <w:rsid w:val="009C3030"/>
    <w:rsid w:val="009C3232"/>
    <w:rsid w:val="009C3507"/>
    <w:rsid w:val="009C3681"/>
    <w:rsid w:val="009C3C91"/>
    <w:rsid w:val="009C3CDF"/>
    <w:rsid w:val="009C4111"/>
    <w:rsid w:val="009C41F1"/>
    <w:rsid w:val="009C4611"/>
    <w:rsid w:val="009C48B5"/>
    <w:rsid w:val="009C49D2"/>
    <w:rsid w:val="009C4FFE"/>
    <w:rsid w:val="009C579B"/>
    <w:rsid w:val="009C5C9F"/>
    <w:rsid w:val="009C612F"/>
    <w:rsid w:val="009C61B1"/>
    <w:rsid w:val="009C6868"/>
    <w:rsid w:val="009C69A9"/>
    <w:rsid w:val="009C6C87"/>
    <w:rsid w:val="009C75A9"/>
    <w:rsid w:val="009C7C22"/>
    <w:rsid w:val="009C7EAF"/>
    <w:rsid w:val="009D0107"/>
    <w:rsid w:val="009D0865"/>
    <w:rsid w:val="009D0A73"/>
    <w:rsid w:val="009D150F"/>
    <w:rsid w:val="009D1CBA"/>
    <w:rsid w:val="009D1FB3"/>
    <w:rsid w:val="009D21A5"/>
    <w:rsid w:val="009D2358"/>
    <w:rsid w:val="009D27C0"/>
    <w:rsid w:val="009D301E"/>
    <w:rsid w:val="009D3271"/>
    <w:rsid w:val="009D32A1"/>
    <w:rsid w:val="009D34DD"/>
    <w:rsid w:val="009D370E"/>
    <w:rsid w:val="009D3EAF"/>
    <w:rsid w:val="009D4D03"/>
    <w:rsid w:val="009D55CF"/>
    <w:rsid w:val="009D5BB7"/>
    <w:rsid w:val="009D68B9"/>
    <w:rsid w:val="009D6B74"/>
    <w:rsid w:val="009D6C3E"/>
    <w:rsid w:val="009D6EE9"/>
    <w:rsid w:val="009D7051"/>
    <w:rsid w:val="009E0000"/>
    <w:rsid w:val="009E061B"/>
    <w:rsid w:val="009E0BCC"/>
    <w:rsid w:val="009E0BDC"/>
    <w:rsid w:val="009E0FF1"/>
    <w:rsid w:val="009E1221"/>
    <w:rsid w:val="009E1255"/>
    <w:rsid w:val="009E1758"/>
    <w:rsid w:val="009E1859"/>
    <w:rsid w:val="009E18AB"/>
    <w:rsid w:val="009E1AF6"/>
    <w:rsid w:val="009E1C07"/>
    <w:rsid w:val="009E21A0"/>
    <w:rsid w:val="009E2244"/>
    <w:rsid w:val="009E240B"/>
    <w:rsid w:val="009E24C9"/>
    <w:rsid w:val="009E28C2"/>
    <w:rsid w:val="009E2ABB"/>
    <w:rsid w:val="009E2D3E"/>
    <w:rsid w:val="009E2E39"/>
    <w:rsid w:val="009E2EDC"/>
    <w:rsid w:val="009E2F4F"/>
    <w:rsid w:val="009E32B9"/>
    <w:rsid w:val="009E38FE"/>
    <w:rsid w:val="009E43CB"/>
    <w:rsid w:val="009E495E"/>
    <w:rsid w:val="009E4DF8"/>
    <w:rsid w:val="009E4F2A"/>
    <w:rsid w:val="009E50C3"/>
    <w:rsid w:val="009E591E"/>
    <w:rsid w:val="009E5C49"/>
    <w:rsid w:val="009E5E8C"/>
    <w:rsid w:val="009E62EA"/>
    <w:rsid w:val="009E638C"/>
    <w:rsid w:val="009E6467"/>
    <w:rsid w:val="009E6B90"/>
    <w:rsid w:val="009E6E1E"/>
    <w:rsid w:val="009F015A"/>
    <w:rsid w:val="009F0385"/>
    <w:rsid w:val="009F040F"/>
    <w:rsid w:val="009F08B5"/>
    <w:rsid w:val="009F0949"/>
    <w:rsid w:val="009F0B0C"/>
    <w:rsid w:val="009F0BF4"/>
    <w:rsid w:val="009F0EB4"/>
    <w:rsid w:val="009F123E"/>
    <w:rsid w:val="009F12CC"/>
    <w:rsid w:val="009F1A42"/>
    <w:rsid w:val="009F2692"/>
    <w:rsid w:val="009F26F4"/>
    <w:rsid w:val="009F28DC"/>
    <w:rsid w:val="009F2EF3"/>
    <w:rsid w:val="009F31D8"/>
    <w:rsid w:val="009F3B45"/>
    <w:rsid w:val="009F3B68"/>
    <w:rsid w:val="009F3DA0"/>
    <w:rsid w:val="009F3EFB"/>
    <w:rsid w:val="009F41DB"/>
    <w:rsid w:val="009F445A"/>
    <w:rsid w:val="009F4CF0"/>
    <w:rsid w:val="009F5136"/>
    <w:rsid w:val="009F56DD"/>
    <w:rsid w:val="009F59B5"/>
    <w:rsid w:val="009F59C2"/>
    <w:rsid w:val="009F5C63"/>
    <w:rsid w:val="009F5DB0"/>
    <w:rsid w:val="009F6185"/>
    <w:rsid w:val="009F6B7C"/>
    <w:rsid w:val="009F758C"/>
    <w:rsid w:val="009F762C"/>
    <w:rsid w:val="009F7634"/>
    <w:rsid w:val="009F78BB"/>
    <w:rsid w:val="009F7B0D"/>
    <w:rsid w:val="009F7F3C"/>
    <w:rsid w:val="00A001D7"/>
    <w:rsid w:val="00A0054A"/>
    <w:rsid w:val="00A00CE6"/>
    <w:rsid w:val="00A00D63"/>
    <w:rsid w:val="00A0105A"/>
    <w:rsid w:val="00A011BF"/>
    <w:rsid w:val="00A0132D"/>
    <w:rsid w:val="00A01375"/>
    <w:rsid w:val="00A0150B"/>
    <w:rsid w:val="00A01AE6"/>
    <w:rsid w:val="00A01FEF"/>
    <w:rsid w:val="00A0296E"/>
    <w:rsid w:val="00A02E9C"/>
    <w:rsid w:val="00A032BC"/>
    <w:rsid w:val="00A034BF"/>
    <w:rsid w:val="00A037B4"/>
    <w:rsid w:val="00A038AD"/>
    <w:rsid w:val="00A03AFE"/>
    <w:rsid w:val="00A03BAD"/>
    <w:rsid w:val="00A042A5"/>
    <w:rsid w:val="00A047C1"/>
    <w:rsid w:val="00A04AE0"/>
    <w:rsid w:val="00A04B29"/>
    <w:rsid w:val="00A05684"/>
    <w:rsid w:val="00A0578E"/>
    <w:rsid w:val="00A0579E"/>
    <w:rsid w:val="00A05981"/>
    <w:rsid w:val="00A05FFE"/>
    <w:rsid w:val="00A060E3"/>
    <w:rsid w:val="00A069EF"/>
    <w:rsid w:val="00A06F80"/>
    <w:rsid w:val="00A07320"/>
    <w:rsid w:val="00A07716"/>
    <w:rsid w:val="00A07B98"/>
    <w:rsid w:val="00A1004C"/>
    <w:rsid w:val="00A10226"/>
    <w:rsid w:val="00A109FE"/>
    <w:rsid w:val="00A10A5F"/>
    <w:rsid w:val="00A10DCD"/>
    <w:rsid w:val="00A10EA4"/>
    <w:rsid w:val="00A110C3"/>
    <w:rsid w:val="00A113C6"/>
    <w:rsid w:val="00A114A9"/>
    <w:rsid w:val="00A115E8"/>
    <w:rsid w:val="00A121F4"/>
    <w:rsid w:val="00A13537"/>
    <w:rsid w:val="00A1387B"/>
    <w:rsid w:val="00A14391"/>
    <w:rsid w:val="00A149FA"/>
    <w:rsid w:val="00A14F5F"/>
    <w:rsid w:val="00A15635"/>
    <w:rsid w:val="00A15745"/>
    <w:rsid w:val="00A15BFD"/>
    <w:rsid w:val="00A15E60"/>
    <w:rsid w:val="00A16173"/>
    <w:rsid w:val="00A16232"/>
    <w:rsid w:val="00A165A8"/>
    <w:rsid w:val="00A16C57"/>
    <w:rsid w:val="00A16C61"/>
    <w:rsid w:val="00A16CBF"/>
    <w:rsid w:val="00A16F90"/>
    <w:rsid w:val="00A17003"/>
    <w:rsid w:val="00A17307"/>
    <w:rsid w:val="00A1750F"/>
    <w:rsid w:val="00A17B49"/>
    <w:rsid w:val="00A17DEA"/>
    <w:rsid w:val="00A17E68"/>
    <w:rsid w:val="00A17EE1"/>
    <w:rsid w:val="00A17F0D"/>
    <w:rsid w:val="00A202CD"/>
    <w:rsid w:val="00A207D1"/>
    <w:rsid w:val="00A207ED"/>
    <w:rsid w:val="00A208FB"/>
    <w:rsid w:val="00A20B15"/>
    <w:rsid w:val="00A20EE4"/>
    <w:rsid w:val="00A2125F"/>
    <w:rsid w:val="00A21E11"/>
    <w:rsid w:val="00A22226"/>
    <w:rsid w:val="00A222E5"/>
    <w:rsid w:val="00A22449"/>
    <w:rsid w:val="00A224CA"/>
    <w:rsid w:val="00A22586"/>
    <w:rsid w:val="00A22612"/>
    <w:rsid w:val="00A22638"/>
    <w:rsid w:val="00A22CA4"/>
    <w:rsid w:val="00A22CF9"/>
    <w:rsid w:val="00A23274"/>
    <w:rsid w:val="00A235F9"/>
    <w:rsid w:val="00A236BC"/>
    <w:rsid w:val="00A238D0"/>
    <w:rsid w:val="00A23A16"/>
    <w:rsid w:val="00A23A22"/>
    <w:rsid w:val="00A240ED"/>
    <w:rsid w:val="00A2476A"/>
    <w:rsid w:val="00A24A08"/>
    <w:rsid w:val="00A24F35"/>
    <w:rsid w:val="00A25246"/>
    <w:rsid w:val="00A258D3"/>
    <w:rsid w:val="00A25932"/>
    <w:rsid w:val="00A26090"/>
    <w:rsid w:val="00A268D5"/>
    <w:rsid w:val="00A26CA7"/>
    <w:rsid w:val="00A26FB0"/>
    <w:rsid w:val="00A276B1"/>
    <w:rsid w:val="00A277CA"/>
    <w:rsid w:val="00A27890"/>
    <w:rsid w:val="00A27A92"/>
    <w:rsid w:val="00A27D1A"/>
    <w:rsid w:val="00A27DF3"/>
    <w:rsid w:val="00A27F6F"/>
    <w:rsid w:val="00A30846"/>
    <w:rsid w:val="00A30916"/>
    <w:rsid w:val="00A3097F"/>
    <w:rsid w:val="00A30C2C"/>
    <w:rsid w:val="00A30FB8"/>
    <w:rsid w:val="00A31115"/>
    <w:rsid w:val="00A312F8"/>
    <w:rsid w:val="00A313A6"/>
    <w:rsid w:val="00A31579"/>
    <w:rsid w:val="00A317E1"/>
    <w:rsid w:val="00A318D8"/>
    <w:rsid w:val="00A31B7E"/>
    <w:rsid w:val="00A32205"/>
    <w:rsid w:val="00A3223B"/>
    <w:rsid w:val="00A3230D"/>
    <w:rsid w:val="00A3255B"/>
    <w:rsid w:val="00A32788"/>
    <w:rsid w:val="00A3315C"/>
    <w:rsid w:val="00A334A6"/>
    <w:rsid w:val="00A3362E"/>
    <w:rsid w:val="00A33B40"/>
    <w:rsid w:val="00A34117"/>
    <w:rsid w:val="00A34144"/>
    <w:rsid w:val="00A3463C"/>
    <w:rsid w:val="00A34737"/>
    <w:rsid w:val="00A34897"/>
    <w:rsid w:val="00A34FF7"/>
    <w:rsid w:val="00A364F0"/>
    <w:rsid w:val="00A36C62"/>
    <w:rsid w:val="00A37522"/>
    <w:rsid w:val="00A37730"/>
    <w:rsid w:val="00A37A1F"/>
    <w:rsid w:val="00A37BB1"/>
    <w:rsid w:val="00A37D1C"/>
    <w:rsid w:val="00A37D52"/>
    <w:rsid w:val="00A40096"/>
    <w:rsid w:val="00A40444"/>
    <w:rsid w:val="00A40595"/>
    <w:rsid w:val="00A405B1"/>
    <w:rsid w:val="00A40E71"/>
    <w:rsid w:val="00A4106F"/>
    <w:rsid w:val="00A41245"/>
    <w:rsid w:val="00A4126A"/>
    <w:rsid w:val="00A41790"/>
    <w:rsid w:val="00A418FB"/>
    <w:rsid w:val="00A41F11"/>
    <w:rsid w:val="00A4241D"/>
    <w:rsid w:val="00A42F69"/>
    <w:rsid w:val="00A430B1"/>
    <w:rsid w:val="00A432E4"/>
    <w:rsid w:val="00A43676"/>
    <w:rsid w:val="00A43A20"/>
    <w:rsid w:val="00A43A59"/>
    <w:rsid w:val="00A43CDB"/>
    <w:rsid w:val="00A43D3D"/>
    <w:rsid w:val="00A443CC"/>
    <w:rsid w:val="00A447AB"/>
    <w:rsid w:val="00A44C4E"/>
    <w:rsid w:val="00A44E94"/>
    <w:rsid w:val="00A45193"/>
    <w:rsid w:val="00A4571B"/>
    <w:rsid w:val="00A45C2A"/>
    <w:rsid w:val="00A45DEC"/>
    <w:rsid w:val="00A46342"/>
    <w:rsid w:val="00A4643A"/>
    <w:rsid w:val="00A4652A"/>
    <w:rsid w:val="00A46603"/>
    <w:rsid w:val="00A46844"/>
    <w:rsid w:val="00A46D78"/>
    <w:rsid w:val="00A46E36"/>
    <w:rsid w:val="00A475EF"/>
    <w:rsid w:val="00A47A56"/>
    <w:rsid w:val="00A47D64"/>
    <w:rsid w:val="00A47E69"/>
    <w:rsid w:val="00A502E7"/>
    <w:rsid w:val="00A503ED"/>
    <w:rsid w:val="00A50400"/>
    <w:rsid w:val="00A504E9"/>
    <w:rsid w:val="00A50B26"/>
    <w:rsid w:val="00A50C39"/>
    <w:rsid w:val="00A50CF9"/>
    <w:rsid w:val="00A51458"/>
    <w:rsid w:val="00A5146E"/>
    <w:rsid w:val="00A5187B"/>
    <w:rsid w:val="00A51D4B"/>
    <w:rsid w:val="00A51DF8"/>
    <w:rsid w:val="00A52940"/>
    <w:rsid w:val="00A5296B"/>
    <w:rsid w:val="00A52A1C"/>
    <w:rsid w:val="00A52D53"/>
    <w:rsid w:val="00A5332E"/>
    <w:rsid w:val="00A533B4"/>
    <w:rsid w:val="00A53698"/>
    <w:rsid w:val="00A536CF"/>
    <w:rsid w:val="00A53C8A"/>
    <w:rsid w:val="00A53F7B"/>
    <w:rsid w:val="00A54D0F"/>
    <w:rsid w:val="00A54DBD"/>
    <w:rsid w:val="00A55017"/>
    <w:rsid w:val="00A5505A"/>
    <w:rsid w:val="00A556D2"/>
    <w:rsid w:val="00A55B72"/>
    <w:rsid w:val="00A56652"/>
    <w:rsid w:val="00A5666D"/>
    <w:rsid w:val="00A566DF"/>
    <w:rsid w:val="00A56B4D"/>
    <w:rsid w:val="00A56CD5"/>
    <w:rsid w:val="00A56D52"/>
    <w:rsid w:val="00A57234"/>
    <w:rsid w:val="00A57D53"/>
    <w:rsid w:val="00A602D5"/>
    <w:rsid w:val="00A6038F"/>
    <w:rsid w:val="00A6063D"/>
    <w:rsid w:val="00A607A6"/>
    <w:rsid w:val="00A6192B"/>
    <w:rsid w:val="00A61A18"/>
    <w:rsid w:val="00A61C01"/>
    <w:rsid w:val="00A61DEF"/>
    <w:rsid w:val="00A620E3"/>
    <w:rsid w:val="00A62885"/>
    <w:rsid w:val="00A62BBF"/>
    <w:rsid w:val="00A62D71"/>
    <w:rsid w:val="00A63057"/>
    <w:rsid w:val="00A63897"/>
    <w:rsid w:val="00A639C6"/>
    <w:rsid w:val="00A63C78"/>
    <w:rsid w:val="00A63E8A"/>
    <w:rsid w:val="00A64357"/>
    <w:rsid w:val="00A6466A"/>
    <w:rsid w:val="00A64AC9"/>
    <w:rsid w:val="00A64D25"/>
    <w:rsid w:val="00A64FA5"/>
    <w:rsid w:val="00A656A4"/>
    <w:rsid w:val="00A656AD"/>
    <w:rsid w:val="00A65BE8"/>
    <w:rsid w:val="00A65DCF"/>
    <w:rsid w:val="00A65EC6"/>
    <w:rsid w:val="00A65F43"/>
    <w:rsid w:val="00A6628A"/>
    <w:rsid w:val="00A66D12"/>
    <w:rsid w:val="00A673EE"/>
    <w:rsid w:val="00A67762"/>
    <w:rsid w:val="00A67C27"/>
    <w:rsid w:val="00A67CAC"/>
    <w:rsid w:val="00A67CEC"/>
    <w:rsid w:val="00A67D11"/>
    <w:rsid w:val="00A67F0F"/>
    <w:rsid w:val="00A67FB4"/>
    <w:rsid w:val="00A702D7"/>
    <w:rsid w:val="00A7031E"/>
    <w:rsid w:val="00A704DB"/>
    <w:rsid w:val="00A70921"/>
    <w:rsid w:val="00A70AF6"/>
    <w:rsid w:val="00A710F8"/>
    <w:rsid w:val="00A712C2"/>
    <w:rsid w:val="00A71702"/>
    <w:rsid w:val="00A71B80"/>
    <w:rsid w:val="00A71F01"/>
    <w:rsid w:val="00A71FF6"/>
    <w:rsid w:val="00A72017"/>
    <w:rsid w:val="00A7250F"/>
    <w:rsid w:val="00A72795"/>
    <w:rsid w:val="00A72B50"/>
    <w:rsid w:val="00A72EF1"/>
    <w:rsid w:val="00A731C6"/>
    <w:rsid w:val="00A7356F"/>
    <w:rsid w:val="00A73A73"/>
    <w:rsid w:val="00A73B48"/>
    <w:rsid w:val="00A73E1E"/>
    <w:rsid w:val="00A742B0"/>
    <w:rsid w:val="00A74306"/>
    <w:rsid w:val="00A74DF0"/>
    <w:rsid w:val="00A751AE"/>
    <w:rsid w:val="00A75396"/>
    <w:rsid w:val="00A75ADD"/>
    <w:rsid w:val="00A75B30"/>
    <w:rsid w:val="00A75F2E"/>
    <w:rsid w:val="00A76049"/>
    <w:rsid w:val="00A760CA"/>
    <w:rsid w:val="00A76494"/>
    <w:rsid w:val="00A76AA2"/>
    <w:rsid w:val="00A77279"/>
    <w:rsid w:val="00A772B3"/>
    <w:rsid w:val="00A7742A"/>
    <w:rsid w:val="00A775A1"/>
    <w:rsid w:val="00A775BC"/>
    <w:rsid w:val="00A77657"/>
    <w:rsid w:val="00A7766E"/>
    <w:rsid w:val="00A80333"/>
    <w:rsid w:val="00A803E1"/>
    <w:rsid w:val="00A804A5"/>
    <w:rsid w:val="00A80670"/>
    <w:rsid w:val="00A8090E"/>
    <w:rsid w:val="00A80979"/>
    <w:rsid w:val="00A80EF6"/>
    <w:rsid w:val="00A8105C"/>
    <w:rsid w:val="00A81279"/>
    <w:rsid w:val="00A812BB"/>
    <w:rsid w:val="00A8133C"/>
    <w:rsid w:val="00A817DC"/>
    <w:rsid w:val="00A81C88"/>
    <w:rsid w:val="00A82192"/>
    <w:rsid w:val="00A82EDA"/>
    <w:rsid w:val="00A83929"/>
    <w:rsid w:val="00A83A4A"/>
    <w:rsid w:val="00A83D1E"/>
    <w:rsid w:val="00A83D9F"/>
    <w:rsid w:val="00A83EDB"/>
    <w:rsid w:val="00A840C5"/>
    <w:rsid w:val="00A8480E"/>
    <w:rsid w:val="00A84AAE"/>
    <w:rsid w:val="00A84B90"/>
    <w:rsid w:val="00A84D8C"/>
    <w:rsid w:val="00A84DD5"/>
    <w:rsid w:val="00A84F25"/>
    <w:rsid w:val="00A85227"/>
    <w:rsid w:val="00A8543D"/>
    <w:rsid w:val="00A85570"/>
    <w:rsid w:val="00A85611"/>
    <w:rsid w:val="00A856B3"/>
    <w:rsid w:val="00A8575D"/>
    <w:rsid w:val="00A85932"/>
    <w:rsid w:val="00A859BE"/>
    <w:rsid w:val="00A85DAD"/>
    <w:rsid w:val="00A868B2"/>
    <w:rsid w:val="00A87625"/>
    <w:rsid w:val="00A8783B"/>
    <w:rsid w:val="00A878EC"/>
    <w:rsid w:val="00A87CCB"/>
    <w:rsid w:val="00A87EEF"/>
    <w:rsid w:val="00A903CD"/>
    <w:rsid w:val="00A906E7"/>
    <w:rsid w:val="00A90745"/>
    <w:rsid w:val="00A911EF"/>
    <w:rsid w:val="00A91B02"/>
    <w:rsid w:val="00A91CA7"/>
    <w:rsid w:val="00A91FDE"/>
    <w:rsid w:val="00A924D6"/>
    <w:rsid w:val="00A926A8"/>
    <w:rsid w:val="00A92E20"/>
    <w:rsid w:val="00A93544"/>
    <w:rsid w:val="00A93F99"/>
    <w:rsid w:val="00A94001"/>
    <w:rsid w:val="00A9416E"/>
    <w:rsid w:val="00A941E2"/>
    <w:rsid w:val="00A9487F"/>
    <w:rsid w:val="00A94D7E"/>
    <w:rsid w:val="00A9522D"/>
    <w:rsid w:val="00A956D8"/>
    <w:rsid w:val="00A95A59"/>
    <w:rsid w:val="00A95A64"/>
    <w:rsid w:val="00A95AD7"/>
    <w:rsid w:val="00A95BCB"/>
    <w:rsid w:val="00A95CE5"/>
    <w:rsid w:val="00A95D2C"/>
    <w:rsid w:val="00A96067"/>
    <w:rsid w:val="00A960E8"/>
    <w:rsid w:val="00A9622C"/>
    <w:rsid w:val="00A96303"/>
    <w:rsid w:val="00A965AB"/>
    <w:rsid w:val="00A968A7"/>
    <w:rsid w:val="00A969C2"/>
    <w:rsid w:val="00A96F2A"/>
    <w:rsid w:val="00A97EB0"/>
    <w:rsid w:val="00AA08C1"/>
    <w:rsid w:val="00AA08D4"/>
    <w:rsid w:val="00AA0A03"/>
    <w:rsid w:val="00AA0C63"/>
    <w:rsid w:val="00AA141C"/>
    <w:rsid w:val="00AA15CE"/>
    <w:rsid w:val="00AA1E3D"/>
    <w:rsid w:val="00AA20D7"/>
    <w:rsid w:val="00AA2A84"/>
    <w:rsid w:val="00AA2C72"/>
    <w:rsid w:val="00AA2F00"/>
    <w:rsid w:val="00AA3507"/>
    <w:rsid w:val="00AA356A"/>
    <w:rsid w:val="00AA3685"/>
    <w:rsid w:val="00AA37AC"/>
    <w:rsid w:val="00AA3896"/>
    <w:rsid w:val="00AA39B2"/>
    <w:rsid w:val="00AA3D0D"/>
    <w:rsid w:val="00AA3E93"/>
    <w:rsid w:val="00AA3FD1"/>
    <w:rsid w:val="00AA4011"/>
    <w:rsid w:val="00AA44E8"/>
    <w:rsid w:val="00AA456F"/>
    <w:rsid w:val="00AA4B84"/>
    <w:rsid w:val="00AA4DBC"/>
    <w:rsid w:val="00AA5264"/>
    <w:rsid w:val="00AA5349"/>
    <w:rsid w:val="00AA5902"/>
    <w:rsid w:val="00AA62B0"/>
    <w:rsid w:val="00AA6430"/>
    <w:rsid w:val="00AA689D"/>
    <w:rsid w:val="00AA70DE"/>
    <w:rsid w:val="00AA7226"/>
    <w:rsid w:val="00AA73D5"/>
    <w:rsid w:val="00AA754E"/>
    <w:rsid w:val="00AA7986"/>
    <w:rsid w:val="00AB021B"/>
    <w:rsid w:val="00AB047F"/>
    <w:rsid w:val="00AB0B5F"/>
    <w:rsid w:val="00AB0C7A"/>
    <w:rsid w:val="00AB1075"/>
    <w:rsid w:val="00AB17F6"/>
    <w:rsid w:val="00AB1817"/>
    <w:rsid w:val="00AB1837"/>
    <w:rsid w:val="00AB21A1"/>
    <w:rsid w:val="00AB24E3"/>
    <w:rsid w:val="00AB2779"/>
    <w:rsid w:val="00AB2CD3"/>
    <w:rsid w:val="00AB3059"/>
    <w:rsid w:val="00AB342E"/>
    <w:rsid w:val="00AB345F"/>
    <w:rsid w:val="00AB360F"/>
    <w:rsid w:val="00AB36D0"/>
    <w:rsid w:val="00AB3784"/>
    <w:rsid w:val="00AB38AF"/>
    <w:rsid w:val="00AB46B1"/>
    <w:rsid w:val="00AB4B3A"/>
    <w:rsid w:val="00AB507C"/>
    <w:rsid w:val="00AB543D"/>
    <w:rsid w:val="00AB572F"/>
    <w:rsid w:val="00AB58C2"/>
    <w:rsid w:val="00AB59E1"/>
    <w:rsid w:val="00AB5AA1"/>
    <w:rsid w:val="00AB6230"/>
    <w:rsid w:val="00AB637C"/>
    <w:rsid w:val="00AB6835"/>
    <w:rsid w:val="00AB6C97"/>
    <w:rsid w:val="00AB7C1B"/>
    <w:rsid w:val="00AB7FBD"/>
    <w:rsid w:val="00AC0009"/>
    <w:rsid w:val="00AC01B7"/>
    <w:rsid w:val="00AC0BC9"/>
    <w:rsid w:val="00AC0CC8"/>
    <w:rsid w:val="00AC0D5F"/>
    <w:rsid w:val="00AC1E37"/>
    <w:rsid w:val="00AC220C"/>
    <w:rsid w:val="00AC2266"/>
    <w:rsid w:val="00AC2596"/>
    <w:rsid w:val="00AC2F27"/>
    <w:rsid w:val="00AC3321"/>
    <w:rsid w:val="00AC3322"/>
    <w:rsid w:val="00AC3A3F"/>
    <w:rsid w:val="00AC400C"/>
    <w:rsid w:val="00AC437C"/>
    <w:rsid w:val="00AC4668"/>
    <w:rsid w:val="00AC4CA1"/>
    <w:rsid w:val="00AC4D5E"/>
    <w:rsid w:val="00AC4F8E"/>
    <w:rsid w:val="00AC5483"/>
    <w:rsid w:val="00AC5539"/>
    <w:rsid w:val="00AC555B"/>
    <w:rsid w:val="00AC558E"/>
    <w:rsid w:val="00AC5994"/>
    <w:rsid w:val="00AC60EA"/>
    <w:rsid w:val="00AC64FA"/>
    <w:rsid w:val="00AC6B34"/>
    <w:rsid w:val="00AC6BEE"/>
    <w:rsid w:val="00AC731F"/>
    <w:rsid w:val="00AC7A24"/>
    <w:rsid w:val="00AC7EB6"/>
    <w:rsid w:val="00AD018E"/>
    <w:rsid w:val="00AD0289"/>
    <w:rsid w:val="00AD04D7"/>
    <w:rsid w:val="00AD0B66"/>
    <w:rsid w:val="00AD0E23"/>
    <w:rsid w:val="00AD100B"/>
    <w:rsid w:val="00AD12E6"/>
    <w:rsid w:val="00AD13BA"/>
    <w:rsid w:val="00AD1525"/>
    <w:rsid w:val="00AD23A6"/>
    <w:rsid w:val="00AD2C00"/>
    <w:rsid w:val="00AD2DDE"/>
    <w:rsid w:val="00AD2E0C"/>
    <w:rsid w:val="00AD2FCD"/>
    <w:rsid w:val="00AD301F"/>
    <w:rsid w:val="00AD3071"/>
    <w:rsid w:val="00AD34B8"/>
    <w:rsid w:val="00AD353E"/>
    <w:rsid w:val="00AD3794"/>
    <w:rsid w:val="00AD37F3"/>
    <w:rsid w:val="00AD3A37"/>
    <w:rsid w:val="00AD3D88"/>
    <w:rsid w:val="00AD40C4"/>
    <w:rsid w:val="00AD40C5"/>
    <w:rsid w:val="00AD422D"/>
    <w:rsid w:val="00AD438C"/>
    <w:rsid w:val="00AD4A5A"/>
    <w:rsid w:val="00AD4AA2"/>
    <w:rsid w:val="00AD4AAE"/>
    <w:rsid w:val="00AD4CE3"/>
    <w:rsid w:val="00AD4E74"/>
    <w:rsid w:val="00AD50C2"/>
    <w:rsid w:val="00AD53ED"/>
    <w:rsid w:val="00AD5A1A"/>
    <w:rsid w:val="00AD5AF7"/>
    <w:rsid w:val="00AD5C7E"/>
    <w:rsid w:val="00AD60EC"/>
    <w:rsid w:val="00AD622F"/>
    <w:rsid w:val="00AD64F7"/>
    <w:rsid w:val="00AD67BC"/>
    <w:rsid w:val="00AD6936"/>
    <w:rsid w:val="00AD6E79"/>
    <w:rsid w:val="00AD712D"/>
    <w:rsid w:val="00AD7617"/>
    <w:rsid w:val="00AD7793"/>
    <w:rsid w:val="00AD7AEC"/>
    <w:rsid w:val="00AE0132"/>
    <w:rsid w:val="00AE037B"/>
    <w:rsid w:val="00AE038C"/>
    <w:rsid w:val="00AE05F2"/>
    <w:rsid w:val="00AE0A32"/>
    <w:rsid w:val="00AE0EC4"/>
    <w:rsid w:val="00AE11B4"/>
    <w:rsid w:val="00AE1517"/>
    <w:rsid w:val="00AE15DC"/>
    <w:rsid w:val="00AE1627"/>
    <w:rsid w:val="00AE1774"/>
    <w:rsid w:val="00AE1785"/>
    <w:rsid w:val="00AE191C"/>
    <w:rsid w:val="00AE1B67"/>
    <w:rsid w:val="00AE1B9C"/>
    <w:rsid w:val="00AE2A27"/>
    <w:rsid w:val="00AE2D29"/>
    <w:rsid w:val="00AE2E5D"/>
    <w:rsid w:val="00AE2FF0"/>
    <w:rsid w:val="00AE35E7"/>
    <w:rsid w:val="00AE3640"/>
    <w:rsid w:val="00AE3757"/>
    <w:rsid w:val="00AE389A"/>
    <w:rsid w:val="00AE3D6D"/>
    <w:rsid w:val="00AE497D"/>
    <w:rsid w:val="00AE5043"/>
    <w:rsid w:val="00AE5302"/>
    <w:rsid w:val="00AE5A29"/>
    <w:rsid w:val="00AE6021"/>
    <w:rsid w:val="00AE6120"/>
    <w:rsid w:val="00AE64B8"/>
    <w:rsid w:val="00AE6730"/>
    <w:rsid w:val="00AE6998"/>
    <w:rsid w:val="00AE6BBA"/>
    <w:rsid w:val="00AE6ED7"/>
    <w:rsid w:val="00AE6F03"/>
    <w:rsid w:val="00AE723F"/>
    <w:rsid w:val="00AE7F3F"/>
    <w:rsid w:val="00AF0261"/>
    <w:rsid w:val="00AF06CE"/>
    <w:rsid w:val="00AF08B8"/>
    <w:rsid w:val="00AF0920"/>
    <w:rsid w:val="00AF1273"/>
    <w:rsid w:val="00AF1934"/>
    <w:rsid w:val="00AF1A0C"/>
    <w:rsid w:val="00AF1AB5"/>
    <w:rsid w:val="00AF1C7D"/>
    <w:rsid w:val="00AF26B9"/>
    <w:rsid w:val="00AF2EF0"/>
    <w:rsid w:val="00AF30A0"/>
    <w:rsid w:val="00AF3CD5"/>
    <w:rsid w:val="00AF4029"/>
    <w:rsid w:val="00AF44B9"/>
    <w:rsid w:val="00AF4F97"/>
    <w:rsid w:val="00AF5840"/>
    <w:rsid w:val="00AF5A10"/>
    <w:rsid w:val="00AF5BE9"/>
    <w:rsid w:val="00AF5F21"/>
    <w:rsid w:val="00AF6287"/>
    <w:rsid w:val="00AF655A"/>
    <w:rsid w:val="00AF6719"/>
    <w:rsid w:val="00AF69C8"/>
    <w:rsid w:val="00AF6D9F"/>
    <w:rsid w:val="00AF6FA4"/>
    <w:rsid w:val="00AF74EE"/>
    <w:rsid w:val="00AF758D"/>
    <w:rsid w:val="00AF76C2"/>
    <w:rsid w:val="00AF7767"/>
    <w:rsid w:val="00B0008C"/>
    <w:rsid w:val="00B00282"/>
    <w:rsid w:val="00B0047B"/>
    <w:rsid w:val="00B00652"/>
    <w:rsid w:val="00B006B2"/>
    <w:rsid w:val="00B006DD"/>
    <w:rsid w:val="00B00731"/>
    <w:rsid w:val="00B00BFF"/>
    <w:rsid w:val="00B010E2"/>
    <w:rsid w:val="00B011D3"/>
    <w:rsid w:val="00B01508"/>
    <w:rsid w:val="00B0152D"/>
    <w:rsid w:val="00B01940"/>
    <w:rsid w:val="00B01AE2"/>
    <w:rsid w:val="00B01BED"/>
    <w:rsid w:val="00B0206F"/>
    <w:rsid w:val="00B02313"/>
    <w:rsid w:val="00B02C55"/>
    <w:rsid w:val="00B02EB0"/>
    <w:rsid w:val="00B036F7"/>
    <w:rsid w:val="00B0396B"/>
    <w:rsid w:val="00B03C34"/>
    <w:rsid w:val="00B0428A"/>
    <w:rsid w:val="00B042E1"/>
    <w:rsid w:val="00B043A2"/>
    <w:rsid w:val="00B04BC5"/>
    <w:rsid w:val="00B05304"/>
    <w:rsid w:val="00B055CB"/>
    <w:rsid w:val="00B055D4"/>
    <w:rsid w:val="00B05775"/>
    <w:rsid w:val="00B0584C"/>
    <w:rsid w:val="00B0627E"/>
    <w:rsid w:val="00B0631E"/>
    <w:rsid w:val="00B065EA"/>
    <w:rsid w:val="00B067CD"/>
    <w:rsid w:val="00B068C0"/>
    <w:rsid w:val="00B06C73"/>
    <w:rsid w:val="00B06D6C"/>
    <w:rsid w:val="00B06D9A"/>
    <w:rsid w:val="00B06DFB"/>
    <w:rsid w:val="00B0705E"/>
    <w:rsid w:val="00B07DFD"/>
    <w:rsid w:val="00B07E2F"/>
    <w:rsid w:val="00B10723"/>
    <w:rsid w:val="00B1091E"/>
    <w:rsid w:val="00B10BFB"/>
    <w:rsid w:val="00B1106C"/>
    <w:rsid w:val="00B1127B"/>
    <w:rsid w:val="00B1139F"/>
    <w:rsid w:val="00B11673"/>
    <w:rsid w:val="00B11B5E"/>
    <w:rsid w:val="00B11BE3"/>
    <w:rsid w:val="00B11F24"/>
    <w:rsid w:val="00B12230"/>
    <w:rsid w:val="00B124BD"/>
    <w:rsid w:val="00B12A9A"/>
    <w:rsid w:val="00B131C6"/>
    <w:rsid w:val="00B13204"/>
    <w:rsid w:val="00B13A84"/>
    <w:rsid w:val="00B13B33"/>
    <w:rsid w:val="00B13E53"/>
    <w:rsid w:val="00B14744"/>
    <w:rsid w:val="00B14800"/>
    <w:rsid w:val="00B14A03"/>
    <w:rsid w:val="00B14BEA"/>
    <w:rsid w:val="00B1503D"/>
    <w:rsid w:val="00B150B2"/>
    <w:rsid w:val="00B15234"/>
    <w:rsid w:val="00B1545D"/>
    <w:rsid w:val="00B157CF"/>
    <w:rsid w:val="00B15C2F"/>
    <w:rsid w:val="00B15C59"/>
    <w:rsid w:val="00B160A8"/>
    <w:rsid w:val="00B162C4"/>
    <w:rsid w:val="00B16496"/>
    <w:rsid w:val="00B16932"/>
    <w:rsid w:val="00B16A50"/>
    <w:rsid w:val="00B16FA8"/>
    <w:rsid w:val="00B170E8"/>
    <w:rsid w:val="00B172A9"/>
    <w:rsid w:val="00B174A0"/>
    <w:rsid w:val="00B17653"/>
    <w:rsid w:val="00B176F8"/>
    <w:rsid w:val="00B17C57"/>
    <w:rsid w:val="00B17C76"/>
    <w:rsid w:val="00B17EBF"/>
    <w:rsid w:val="00B206E9"/>
    <w:rsid w:val="00B2075E"/>
    <w:rsid w:val="00B20A7C"/>
    <w:rsid w:val="00B20CA7"/>
    <w:rsid w:val="00B213C3"/>
    <w:rsid w:val="00B2146E"/>
    <w:rsid w:val="00B21475"/>
    <w:rsid w:val="00B215B9"/>
    <w:rsid w:val="00B2186E"/>
    <w:rsid w:val="00B218DB"/>
    <w:rsid w:val="00B21D86"/>
    <w:rsid w:val="00B21E97"/>
    <w:rsid w:val="00B22F46"/>
    <w:rsid w:val="00B22FBB"/>
    <w:rsid w:val="00B23983"/>
    <w:rsid w:val="00B23BEB"/>
    <w:rsid w:val="00B23C85"/>
    <w:rsid w:val="00B23C9C"/>
    <w:rsid w:val="00B23F23"/>
    <w:rsid w:val="00B243BE"/>
    <w:rsid w:val="00B2448E"/>
    <w:rsid w:val="00B24AF2"/>
    <w:rsid w:val="00B24FE6"/>
    <w:rsid w:val="00B24FEA"/>
    <w:rsid w:val="00B250F5"/>
    <w:rsid w:val="00B253C1"/>
    <w:rsid w:val="00B254C1"/>
    <w:rsid w:val="00B256B5"/>
    <w:rsid w:val="00B25B62"/>
    <w:rsid w:val="00B25BF3"/>
    <w:rsid w:val="00B26085"/>
    <w:rsid w:val="00B267B0"/>
    <w:rsid w:val="00B2684C"/>
    <w:rsid w:val="00B26951"/>
    <w:rsid w:val="00B26D64"/>
    <w:rsid w:val="00B26DDE"/>
    <w:rsid w:val="00B26E07"/>
    <w:rsid w:val="00B27029"/>
    <w:rsid w:val="00B30668"/>
    <w:rsid w:val="00B30758"/>
    <w:rsid w:val="00B30814"/>
    <w:rsid w:val="00B30881"/>
    <w:rsid w:val="00B30A2B"/>
    <w:rsid w:val="00B30EFE"/>
    <w:rsid w:val="00B3121D"/>
    <w:rsid w:val="00B31478"/>
    <w:rsid w:val="00B31632"/>
    <w:rsid w:val="00B31D89"/>
    <w:rsid w:val="00B31E0A"/>
    <w:rsid w:val="00B32886"/>
    <w:rsid w:val="00B32C54"/>
    <w:rsid w:val="00B330FF"/>
    <w:rsid w:val="00B333D3"/>
    <w:rsid w:val="00B33498"/>
    <w:rsid w:val="00B334E0"/>
    <w:rsid w:val="00B33990"/>
    <w:rsid w:val="00B33E3E"/>
    <w:rsid w:val="00B34079"/>
    <w:rsid w:val="00B34182"/>
    <w:rsid w:val="00B343E9"/>
    <w:rsid w:val="00B346EB"/>
    <w:rsid w:val="00B3495F"/>
    <w:rsid w:val="00B34EAC"/>
    <w:rsid w:val="00B35274"/>
    <w:rsid w:val="00B352E2"/>
    <w:rsid w:val="00B35D42"/>
    <w:rsid w:val="00B35FE9"/>
    <w:rsid w:val="00B36126"/>
    <w:rsid w:val="00B36248"/>
    <w:rsid w:val="00B36594"/>
    <w:rsid w:val="00B36795"/>
    <w:rsid w:val="00B373BF"/>
    <w:rsid w:val="00B37A1D"/>
    <w:rsid w:val="00B37AAA"/>
    <w:rsid w:val="00B37DAC"/>
    <w:rsid w:val="00B37DC7"/>
    <w:rsid w:val="00B37DD5"/>
    <w:rsid w:val="00B37EBC"/>
    <w:rsid w:val="00B40016"/>
    <w:rsid w:val="00B400A4"/>
    <w:rsid w:val="00B400CA"/>
    <w:rsid w:val="00B40198"/>
    <w:rsid w:val="00B40DAA"/>
    <w:rsid w:val="00B41338"/>
    <w:rsid w:val="00B41411"/>
    <w:rsid w:val="00B41772"/>
    <w:rsid w:val="00B41A8C"/>
    <w:rsid w:val="00B41BB7"/>
    <w:rsid w:val="00B425AA"/>
    <w:rsid w:val="00B425C6"/>
    <w:rsid w:val="00B4327D"/>
    <w:rsid w:val="00B4332D"/>
    <w:rsid w:val="00B435E6"/>
    <w:rsid w:val="00B436B8"/>
    <w:rsid w:val="00B43D11"/>
    <w:rsid w:val="00B44332"/>
    <w:rsid w:val="00B445F5"/>
    <w:rsid w:val="00B44B21"/>
    <w:rsid w:val="00B45059"/>
    <w:rsid w:val="00B450FB"/>
    <w:rsid w:val="00B453FD"/>
    <w:rsid w:val="00B45A53"/>
    <w:rsid w:val="00B45A71"/>
    <w:rsid w:val="00B45AE0"/>
    <w:rsid w:val="00B45CC9"/>
    <w:rsid w:val="00B45E44"/>
    <w:rsid w:val="00B462A7"/>
    <w:rsid w:val="00B4650B"/>
    <w:rsid w:val="00B46807"/>
    <w:rsid w:val="00B46849"/>
    <w:rsid w:val="00B46E82"/>
    <w:rsid w:val="00B474FB"/>
    <w:rsid w:val="00B47681"/>
    <w:rsid w:val="00B47AA4"/>
    <w:rsid w:val="00B501AA"/>
    <w:rsid w:val="00B50769"/>
    <w:rsid w:val="00B507EB"/>
    <w:rsid w:val="00B50AB9"/>
    <w:rsid w:val="00B50D9B"/>
    <w:rsid w:val="00B5101E"/>
    <w:rsid w:val="00B510D4"/>
    <w:rsid w:val="00B51469"/>
    <w:rsid w:val="00B5171F"/>
    <w:rsid w:val="00B51EDF"/>
    <w:rsid w:val="00B52A97"/>
    <w:rsid w:val="00B52E01"/>
    <w:rsid w:val="00B52E3E"/>
    <w:rsid w:val="00B52E45"/>
    <w:rsid w:val="00B52F83"/>
    <w:rsid w:val="00B530C7"/>
    <w:rsid w:val="00B5335C"/>
    <w:rsid w:val="00B536E9"/>
    <w:rsid w:val="00B53EA3"/>
    <w:rsid w:val="00B53F51"/>
    <w:rsid w:val="00B54255"/>
    <w:rsid w:val="00B54262"/>
    <w:rsid w:val="00B542BC"/>
    <w:rsid w:val="00B5458B"/>
    <w:rsid w:val="00B546BA"/>
    <w:rsid w:val="00B546DE"/>
    <w:rsid w:val="00B54724"/>
    <w:rsid w:val="00B54E4C"/>
    <w:rsid w:val="00B55676"/>
    <w:rsid w:val="00B56003"/>
    <w:rsid w:val="00B5613F"/>
    <w:rsid w:val="00B565C6"/>
    <w:rsid w:val="00B56877"/>
    <w:rsid w:val="00B56EE2"/>
    <w:rsid w:val="00B5715F"/>
    <w:rsid w:val="00B57257"/>
    <w:rsid w:val="00B572F0"/>
    <w:rsid w:val="00B57369"/>
    <w:rsid w:val="00B575BF"/>
    <w:rsid w:val="00B57963"/>
    <w:rsid w:val="00B57E53"/>
    <w:rsid w:val="00B605E6"/>
    <w:rsid w:val="00B60884"/>
    <w:rsid w:val="00B60905"/>
    <w:rsid w:val="00B60A8E"/>
    <w:rsid w:val="00B60BC1"/>
    <w:rsid w:val="00B611FB"/>
    <w:rsid w:val="00B6147E"/>
    <w:rsid w:val="00B614D5"/>
    <w:rsid w:val="00B6184E"/>
    <w:rsid w:val="00B61B4D"/>
    <w:rsid w:val="00B6255B"/>
    <w:rsid w:val="00B629A4"/>
    <w:rsid w:val="00B62B70"/>
    <w:rsid w:val="00B62C54"/>
    <w:rsid w:val="00B633C1"/>
    <w:rsid w:val="00B639B3"/>
    <w:rsid w:val="00B63D1D"/>
    <w:rsid w:val="00B63D42"/>
    <w:rsid w:val="00B64677"/>
    <w:rsid w:val="00B64E56"/>
    <w:rsid w:val="00B654C9"/>
    <w:rsid w:val="00B656B1"/>
    <w:rsid w:val="00B656F9"/>
    <w:rsid w:val="00B6577E"/>
    <w:rsid w:val="00B65848"/>
    <w:rsid w:val="00B6609B"/>
    <w:rsid w:val="00B660E4"/>
    <w:rsid w:val="00B66ADF"/>
    <w:rsid w:val="00B66D80"/>
    <w:rsid w:val="00B67BB1"/>
    <w:rsid w:val="00B67D4F"/>
    <w:rsid w:val="00B70008"/>
    <w:rsid w:val="00B70320"/>
    <w:rsid w:val="00B705AB"/>
    <w:rsid w:val="00B70766"/>
    <w:rsid w:val="00B7078B"/>
    <w:rsid w:val="00B70C27"/>
    <w:rsid w:val="00B70CE5"/>
    <w:rsid w:val="00B70D5D"/>
    <w:rsid w:val="00B71028"/>
    <w:rsid w:val="00B71132"/>
    <w:rsid w:val="00B712A8"/>
    <w:rsid w:val="00B718F0"/>
    <w:rsid w:val="00B719AF"/>
    <w:rsid w:val="00B7227D"/>
    <w:rsid w:val="00B725B2"/>
    <w:rsid w:val="00B7299F"/>
    <w:rsid w:val="00B73081"/>
    <w:rsid w:val="00B7310C"/>
    <w:rsid w:val="00B7353F"/>
    <w:rsid w:val="00B735C8"/>
    <w:rsid w:val="00B73629"/>
    <w:rsid w:val="00B7384E"/>
    <w:rsid w:val="00B739F6"/>
    <w:rsid w:val="00B73D38"/>
    <w:rsid w:val="00B73DB4"/>
    <w:rsid w:val="00B74333"/>
    <w:rsid w:val="00B74602"/>
    <w:rsid w:val="00B746C0"/>
    <w:rsid w:val="00B746FA"/>
    <w:rsid w:val="00B74870"/>
    <w:rsid w:val="00B74BD8"/>
    <w:rsid w:val="00B74BF9"/>
    <w:rsid w:val="00B74C17"/>
    <w:rsid w:val="00B74D3D"/>
    <w:rsid w:val="00B74E2B"/>
    <w:rsid w:val="00B74FAF"/>
    <w:rsid w:val="00B75056"/>
    <w:rsid w:val="00B7519F"/>
    <w:rsid w:val="00B75798"/>
    <w:rsid w:val="00B758F2"/>
    <w:rsid w:val="00B75979"/>
    <w:rsid w:val="00B76322"/>
    <w:rsid w:val="00B76732"/>
    <w:rsid w:val="00B76B63"/>
    <w:rsid w:val="00B76BD9"/>
    <w:rsid w:val="00B76C27"/>
    <w:rsid w:val="00B77232"/>
    <w:rsid w:val="00B77520"/>
    <w:rsid w:val="00B7762C"/>
    <w:rsid w:val="00B77782"/>
    <w:rsid w:val="00B778FF"/>
    <w:rsid w:val="00B77F6D"/>
    <w:rsid w:val="00B80018"/>
    <w:rsid w:val="00B80192"/>
    <w:rsid w:val="00B805AA"/>
    <w:rsid w:val="00B807A3"/>
    <w:rsid w:val="00B807E7"/>
    <w:rsid w:val="00B81C1D"/>
    <w:rsid w:val="00B81D62"/>
    <w:rsid w:val="00B825E1"/>
    <w:rsid w:val="00B82609"/>
    <w:rsid w:val="00B82E92"/>
    <w:rsid w:val="00B8386B"/>
    <w:rsid w:val="00B83AD3"/>
    <w:rsid w:val="00B845F8"/>
    <w:rsid w:val="00B847D0"/>
    <w:rsid w:val="00B848CC"/>
    <w:rsid w:val="00B84CC7"/>
    <w:rsid w:val="00B84EB5"/>
    <w:rsid w:val="00B84EC7"/>
    <w:rsid w:val="00B85500"/>
    <w:rsid w:val="00B855FB"/>
    <w:rsid w:val="00B85950"/>
    <w:rsid w:val="00B85A23"/>
    <w:rsid w:val="00B85A46"/>
    <w:rsid w:val="00B85ED2"/>
    <w:rsid w:val="00B861DC"/>
    <w:rsid w:val="00B868B2"/>
    <w:rsid w:val="00B86C18"/>
    <w:rsid w:val="00B86DFB"/>
    <w:rsid w:val="00B86FD3"/>
    <w:rsid w:val="00B87C7C"/>
    <w:rsid w:val="00B900B7"/>
    <w:rsid w:val="00B90208"/>
    <w:rsid w:val="00B91604"/>
    <w:rsid w:val="00B91754"/>
    <w:rsid w:val="00B91924"/>
    <w:rsid w:val="00B91DD3"/>
    <w:rsid w:val="00B91F3C"/>
    <w:rsid w:val="00B92076"/>
    <w:rsid w:val="00B921BF"/>
    <w:rsid w:val="00B926FC"/>
    <w:rsid w:val="00B92780"/>
    <w:rsid w:val="00B92B0B"/>
    <w:rsid w:val="00B92B70"/>
    <w:rsid w:val="00B93077"/>
    <w:rsid w:val="00B9329F"/>
    <w:rsid w:val="00B932DF"/>
    <w:rsid w:val="00B9352B"/>
    <w:rsid w:val="00B93534"/>
    <w:rsid w:val="00B93F1A"/>
    <w:rsid w:val="00B94048"/>
    <w:rsid w:val="00B941AD"/>
    <w:rsid w:val="00B943E1"/>
    <w:rsid w:val="00B9489F"/>
    <w:rsid w:val="00B94AB8"/>
    <w:rsid w:val="00B94E21"/>
    <w:rsid w:val="00B95015"/>
    <w:rsid w:val="00B951C9"/>
    <w:rsid w:val="00B952FF"/>
    <w:rsid w:val="00B95414"/>
    <w:rsid w:val="00B95F7A"/>
    <w:rsid w:val="00B96134"/>
    <w:rsid w:val="00B963D7"/>
    <w:rsid w:val="00B9648A"/>
    <w:rsid w:val="00B968CB"/>
    <w:rsid w:val="00B96CDD"/>
    <w:rsid w:val="00B96E24"/>
    <w:rsid w:val="00B975BD"/>
    <w:rsid w:val="00B97C9E"/>
    <w:rsid w:val="00BA053F"/>
    <w:rsid w:val="00BA056F"/>
    <w:rsid w:val="00BA05D0"/>
    <w:rsid w:val="00BA0BD3"/>
    <w:rsid w:val="00BA0D8C"/>
    <w:rsid w:val="00BA13DD"/>
    <w:rsid w:val="00BA1453"/>
    <w:rsid w:val="00BA2968"/>
    <w:rsid w:val="00BA29AF"/>
    <w:rsid w:val="00BA2E2E"/>
    <w:rsid w:val="00BA3141"/>
    <w:rsid w:val="00BA32A6"/>
    <w:rsid w:val="00BA3DB2"/>
    <w:rsid w:val="00BA4211"/>
    <w:rsid w:val="00BA425B"/>
    <w:rsid w:val="00BA43B4"/>
    <w:rsid w:val="00BA4951"/>
    <w:rsid w:val="00BA49E4"/>
    <w:rsid w:val="00BA4EE0"/>
    <w:rsid w:val="00BA5416"/>
    <w:rsid w:val="00BA5BCB"/>
    <w:rsid w:val="00BA5DC0"/>
    <w:rsid w:val="00BA5E6B"/>
    <w:rsid w:val="00BA5F36"/>
    <w:rsid w:val="00BA64C2"/>
    <w:rsid w:val="00BA6A37"/>
    <w:rsid w:val="00BA6C2F"/>
    <w:rsid w:val="00BA6CD7"/>
    <w:rsid w:val="00BA6D3D"/>
    <w:rsid w:val="00BA719C"/>
    <w:rsid w:val="00BA76A4"/>
    <w:rsid w:val="00BA78A7"/>
    <w:rsid w:val="00BA7A9B"/>
    <w:rsid w:val="00BA7B65"/>
    <w:rsid w:val="00BA7BCC"/>
    <w:rsid w:val="00BB0018"/>
    <w:rsid w:val="00BB002A"/>
    <w:rsid w:val="00BB04F4"/>
    <w:rsid w:val="00BB05B2"/>
    <w:rsid w:val="00BB0643"/>
    <w:rsid w:val="00BB0ABA"/>
    <w:rsid w:val="00BB0D94"/>
    <w:rsid w:val="00BB0E8D"/>
    <w:rsid w:val="00BB0EDF"/>
    <w:rsid w:val="00BB149B"/>
    <w:rsid w:val="00BB15B3"/>
    <w:rsid w:val="00BB15F9"/>
    <w:rsid w:val="00BB194D"/>
    <w:rsid w:val="00BB1E79"/>
    <w:rsid w:val="00BB1F1C"/>
    <w:rsid w:val="00BB22CB"/>
    <w:rsid w:val="00BB2380"/>
    <w:rsid w:val="00BB2554"/>
    <w:rsid w:val="00BB26DA"/>
    <w:rsid w:val="00BB282A"/>
    <w:rsid w:val="00BB28C7"/>
    <w:rsid w:val="00BB3673"/>
    <w:rsid w:val="00BB378E"/>
    <w:rsid w:val="00BB4421"/>
    <w:rsid w:val="00BB49A3"/>
    <w:rsid w:val="00BB49FF"/>
    <w:rsid w:val="00BB4BA5"/>
    <w:rsid w:val="00BB4C5D"/>
    <w:rsid w:val="00BB5313"/>
    <w:rsid w:val="00BB5315"/>
    <w:rsid w:val="00BB594C"/>
    <w:rsid w:val="00BB5DB8"/>
    <w:rsid w:val="00BB608C"/>
    <w:rsid w:val="00BB6968"/>
    <w:rsid w:val="00BB6980"/>
    <w:rsid w:val="00BB6ECE"/>
    <w:rsid w:val="00BB769E"/>
    <w:rsid w:val="00BB776F"/>
    <w:rsid w:val="00BC0EFE"/>
    <w:rsid w:val="00BC0FFE"/>
    <w:rsid w:val="00BC102C"/>
    <w:rsid w:val="00BC17E8"/>
    <w:rsid w:val="00BC1C08"/>
    <w:rsid w:val="00BC1F7B"/>
    <w:rsid w:val="00BC267B"/>
    <w:rsid w:val="00BC271C"/>
    <w:rsid w:val="00BC27ED"/>
    <w:rsid w:val="00BC315D"/>
    <w:rsid w:val="00BC31C1"/>
    <w:rsid w:val="00BC35FA"/>
    <w:rsid w:val="00BC3601"/>
    <w:rsid w:val="00BC3752"/>
    <w:rsid w:val="00BC38C0"/>
    <w:rsid w:val="00BC39F1"/>
    <w:rsid w:val="00BC4A65"/>
    <w:rsid w:val="00BC4F00"/>
    <w:rsid w:val="00BC5085"/>
    <w:rsid w:val="00BC53D0"/>
    <w:rsid w:val="00BC583A"/>
    <w:rsid w:val="00BC59E8"/>
    <w:rsid w:val="00BC5ABA"/>
    <w:rsid w:val="00BC5BA3"/>
    <w:rsid w:val="00BC5F4D"/>
    <w:rsid w:val="00BC5F81"/>
    <w:rsid w:val="00BC5FED"/>
    <w:rsid w:val="00BC5FEF"/>
    <w:rsid w:val="00BC64A3"/>
    <w:rsid w:val="00BC65FE"/>
    <w:rsid w:val="00BC6A1A"/>
    <w:rsid w:val="00BC6A21"/>
    <w:rsid w:val="00BC6B75"/>
    <w:rsid w:val="00BC6C46"/>
    <w:rsid w:val="00BC7472"/>
    <w:rsid w:val="00BC7634"/>
    <w:rsid w:val="00BC7C46"/>
    <w:rsid w:val="00BC7D70"/>
    <w:rsid w:val="00BC7F98"/>
    <w:rsid w:val="00BD01A9"/>
    <w:rsid w:val="00BD0A03"/>
    <w:rsid w:val="00BD0F5F"/>
    <w:rsid w:val="00BD1154"/>
    <w:rsid w:val="00BD1199"/>
    <w:rsid w:val="00BD1552"/>
    <w:rsid w:val="00BD20FB"/>
    <w:rsid w:val="00BD33F4"/>
    <w:rsid w:val="00BD35FF"/>
    <w:rsid w:val="00BD3666"/>
    <w:rsid w:val="00BD3713"/>
    <w:rsid w:val="00BD37F2"/>
    <w:rsid w:val="00BD3DB3"/>
    <w:rsid w:val="00BD3EDA"/>
    <w:rsid w:val="00BD427C"/>
    <w:rsid w:val="00BD43AB"/>
    <w:rsid w:val="00BD471E"/>
    <w:rsid w:val="00BD485F"/>
    <w:rsid w:val="00BD49F9"/>
    <w:rsid w:val="00BD4DEA"/>
    <w:rsid w:val="00BD51C8"/>
    <w:rsid w:val="00BD5872"/>
    <w:rsid w:val="00BD59B6"/>
    <w:rsid w:val="00BD5F0B"/>
    <w:rsid w:val="00BD639E"/>
    <w:rsid w:val="00BD6453"/>
    <w:rsid w:val="00BD663D"/>
    <w:rsid w:val="00BD6AB9"/>
    <w:rsid w:val="00BD6C40"/>
    <w:rsid w:val="00BD7103"/>
    <w:rsid w:val="00BD78CD"/>
    <w:rsid w:val="00BD7A19"/>
    <w:rsid w:val="00BE002D"/>
    <w:rsid w:val="00BE01E2"/>
    <w:rsid w:val="00BE02B7"/>
    <w:rsid w:val="00BE0816"/>
    <w:rsid w:val="00BE0928"/>
    <w:rsid w:val="00BE0B3F"/>
    <w:rsid w:val="00BE0C45"/>
    <w:rsid w:val="00BE0DA7"/>
    <w:rsid w:val="00BE0E54"/>
    <w:rsid w:val="00BE1137"/>
    <w:rsid w:val="00BE12DE"/>
    <w:rsid w:val="00BE1342"/>
    <w:rsid w:val="00BE138D"/>
    <w:rsid w:val="00BE16F6"/>
    <w:rsid w:val="00BE179D"/>
    <w:rsid w:val="00BE1808"/>
    <w:rsid w:val="00BE1C0D"/>
    <w:rsid w:val="00BE1F36"/>
    <w:rsid w:val="00BE2020"/>
    <w:rsid w:val="00BE23F6"/>
    <w:rsid w:val="00BE24DC"/>
    <w:rsid w:val="00BE2652"/>
    <w:rsid w:val="00BE2BAC"/>
    <w:rsid w:val="00BE2D7A"/>
    <w:rsid w:val="00BE2F9E"/>
    <w:rsid w:val="00BE3083"/>
    <w:rsid w:val="00BE31A4"/>
    <w:rsid w:val="00BE329D"/>
    <w:rsid w:val="00BE3691"/>
    <w:rsid w:val="00BE3792"/>
    <w:rsid w:val="00BE3AFF"/>
    <w:rsid w:val="00BE3D73"/>
    <w:rsid w:val="00BE3E00"/>
    <w:rsid w:val="00BE3F63"/>
    <w:rsid w:val="00BE3F9C"/>
    <w:rsid w:val="00BE4351"/>
    <w:rsid w:val="00BE438F"/>
    <w:rsid w:val="00BE45EF"/>
    <w:rsid w:val="00BE4978"/>
    <w:rsid w:val="00BE4EB9"/>
    <w:rsid w:val="00BE5016"/>
    <w:rsid w:val="00BE5296"/>
    <w:rsid w:val="00BE5584"/>
    <w:rsid w:val="00BE5937"/>
    <w:rsid w:val="00BE5C0B"/>
    <w:rsid w:val="00BE5C71"/>
    <w:rsid w:val="00BE5DBA"/>
    <w:rsid w:val="00BE6298"/>
    <w:rsid w:val="00BE69D7"/>
    <w:rsid w:val="00BE6B42"/>
    <w:rsid w:val="00BE6B7E"/>
    <w:rsid w:val="00BE7004"/>
    <w:rsid w:val="00BE70C6"/>
    <w:rsid w:val="00BE7204"/>
    <w:rsid w:val="00BE7214"/>
    <w:rsid w:val="00BE726B"/>
    <w:rsid w:val="00BE74B0"/>
    <w:rsid w:val="00BE7D9F"/>
    <w:rsid w:val="00BE7EB8"/>
    <w:rsid w:val="00BF0975"/>
    <w:rsid w:val="00BF0C40"/>
    <w:rsid w:val="00BF0FF0"/>
    <w:rsid w:val="00BF111E"/>
    <w:rsid w:val="00BF1287"/>
    <w:rsid w:val="00BF1456"/>
    <w:rsid w:val="00BF146D"/>
    <w:rsid w:val="00BF161C"/>
    <w:rsid w:val="00BF19D7"/>
    <w:rsid w:val="00BF1DA2"/>
    <w:rsid w:val="00BF2101"/>
    <w:rsid w:val="00BF2470"/>
    <w:rsid w:val="00BF26C8"/>
    <w:rsid w:val="00BF29DD"/>
    <w:rsid w:val="00BF2F85"/>
    <w:rsid w:val="00BF3414"/>
    <w:rsid w:val="00BF379F"/>
    <w:rsid w:val="00BF3E05"/>
    <w:rsid w:val="00BF44B1"/>
    <w:rsid w:val="00BF461E"/>
    <w:rsid w:val="00BF4AC1"/>
    <w:rsid w:val="00BF4E8F"/>
    <w:rsid w:val="00BF5002"/>
    <w:rsid w:val="00BF51BE"/>
    <w:rsid w:val="00BF5A0B"/>
    <w:rsid w:val="00BF5A1F"/>
    <w:rsid w:val="00BF6077"/>
    <w:rsid w:val="00BF64EC"/>
    <w:rsid w:val="00BF7215"/>
    <w:rsid w:val="00BF7B2F"/>
    <w:rsid w:val="00BF7FDC"/>
    <w:rsid w:val="00C00214"/>
    <w:rsid w:val="00C00242"/>
    <w:rsid w:val="00C00298"/>
    <w:rsid w:val="00C00359"/>
    <w:rsid w:val="00C0043A"/>
    <w:rsid w:val="00C00B11"/>
    <w:rsid w:val="00C00CC5"/>
    <w:rsid w:val="00C0112B"/>
    <w:rsid w:val="00C018E4"/>
    <w:rsid w:val="00C0195D"/>
    <w:rsid w:val="00C01A5E"/>
    <w:rsid w:val="00C02405"/>
    <w:rsid w:val="00C02BDF"/>
    <w:rsid w:val="00C02E45"/>
    <w:rsid w:val="00C02EC8"/>
    <w:rsid w:val="00C032D9"/>
    <w:rsid w:val="00C037C5"/>
    <w:rsid w:val="00C03D14"/>
    <w:rsid w:val="00C04228"/>
    <w:rsid w:val="00C04690"/>
    <w:rsid w:val="00C046DC"/>
    <w:rsid w:val="00C04820"/>
    <w:rsid w:val="00C048C0"/>
    <w:rsid w:val="00C04F5F"/>
    <w:rsid w:val="00C04F7A"/>
    <w:rsid w:val="00C0503A"/>
    <w:rsid w:val="00C05948"/>
    <w:rsid w:val="00C06009"/>
    <w:rsid w:val="00C06794"/>
    <w:rsid w:val="00C068DD"/>
    <w:rsid w:val="00C06940"/>
    <w:rsid w:val="00C06FB2"/>
    <w:rsid w:val="00C07419"/>
    <w:rsid w:val="00C074EB"/>
    <w:rsid w:val="00C07845"/>
    <w:rsid w:val="00C07976"/>
    <w:rsid w:val="00C07C2B"/>
    <w:rsid w:val="00C07F48"/>
    <w:rsid w:val="00C102F6"/>
    <w:rsid w:val="00C109E0"/>
    <w:rsid w:val="00C10ABF"/>
    <w:rsid w:val="00C10B5C"/>
    <w:rsid w:val="00C10BEB"/>
    <w:rsid w:val="00C10C4D"/>
    <w:rsid w:val="00C117C7"/>
    <w:rsid w:val="00C1187A"/>
    <w:rsid w:val="00C11935"/>
    <w:rsid w:val="00C11E60"/>
    <w:rsid w:val="00C11FCB"/>
    <w:rsid w:val="00C12317"/>
    <w:rsid w:val="00C12C3C"/>
    <w:rsid w:val="00C12C62"/>
    <w:rsid w:val="00C12E47"/>
    <w:rsid w:val="00C1370A"/>
    <w:rsid w:val="00C13759"/>
    <w:rsid w:val="00C13A92"/>
    <w:rsid w:val="00C13B26"/>
    <w:rsid w:val="00C141BD"/>
    <w:rsid w:val="00C142B1"/>
    <w:rsid w:val="00C1454B"/>
    <w:rsid w:val="00C149F7"/>
    <w:rsid w:val="00C14C82"/>
    <w:rsid w:val="00C15068"/>
    <w:rsid w:val="00C150E1"/>
    <w:rsid w:val="00C151B2"/>
    <w:rsid w:val="00C1543B"/>
    <w:rsid w:val="00C15668"/>
    <w:rsid w:val="00C158A9"/>
    <w:rsid w:val="00C15E00"/>
    <w:rsid w:val="00C161FB"/>
    <w:rsid w:val="00C16456"/>
    <w:rsid w:val="00C16482"/>
    <w:rsid w:val="00C1660B"/>
    <w:rsid w:val="00C16D46"/>
    <w:rsid w:val="00C16F34"/>
    <w:rsid w:val="00C17180"/>
    <w:rsid w:val="00C175F3"/>
    <w:rsid w:val="00C1784E"/>
    <w:rsid w:val="00C1794F"/>
    <w:rsid w:val="00C17F9C"/>
    <w:rsid w:val="00C20211"/>
    <w:rsid w:val="00C20260"/>
    <w:rsid w:val="00C20339"/>
    <w:rsid w:val="00C204EE"/>
    <w:rsid w:val="00C205A3"/>
    <w:rsid w:val="00C206C7"/>
    <w:rsid w:val="00C207C2"/>
    <w:rsid w:val="00C20C1A"/>
    <w:rsid w:val="00C20E3E"/>
    <w:rsid w:val="00C20F0E"/>
    <w:rsid w:val="00C211D0"/>
    <w:rsid w:val="00C213D2"/>
    <w:rsid w:val="00C213DB"/>
    <w:rsid w:val="00C2165F"/>
    <w:rsid w:val="00C216F2"/>
    <w:rsid w:val="00C219F8"/>
    <w:rsid w:val="00C21DA3"/>
    <w:rsid w:val="00C21F2C"/>
    <w:rsid w:val="00C21F99"/>
    <w:rsid w:val="00C223C3"/>
    <w:rsid w:val="00C2243D"/>
    <w:rsid w:val="00C2286D"/>
    <w:rsid w:val="00C231AC"/>
    <w:rsid w:val="00C2354F"/>
    <w:rsid w:val="00C237C0"/>
    <w:rsid w:val="00C237E5"/>
    <w:rsid w:val="00C238F9"/>
    <w:rsid w:val="00C23B62"/>
    <w:rsid w:val="00C23B92"/>
    <w:rsid w:val="00C23E75"/>
    <w:rsid w:val="00C2466D"/>
    <w:rsid w:val="00C24B99"/>
    <w:rsid w:val="00C2501C"/>
    <w:rsid w:val="00C25246"/>
    <w:rsid w:val="00C253DA"/>
    <w:rsid w:val="00C25BB8"/>
    <w:rsid w:val="00C262CD"/>
    <w:rsid w:val="00C26DF8"/>
    <w:rsid w:val="00C274C0"/>
    <w:rsid w:val="00C2794E"/>
    <w:rsid w:val="00C27E77"/>
    <w:rsid w:val="00C3017D"/>
    <w:rsid w:val="00C308A6"/>
    <w:rsid w:val="00C30962"/>
    <w:rsid w:val="00C309CD"/>
    <w:rsid w:val="00C310BC"/>
    <w:rsid w:val="00C31125"/>
    <w:rsid w:val="00C31195"/>
    <w:rsid w:val="00C3140F"/>
    <w:rsid w:val="00C31443"/>
    <w:rsid w:val="00C3158D"/>
    <w:rsid w:val="00C3175D"/>
    <w:rsid w:val="00C31874"/>
    <w:rsid w:val="00C31DD5"/>
    <w:rsid w:val="00C322DB"/>
    <w:rsid w:val="00C32954"/>
    <w:rsid w:val="00C32BE8"/>
    <w:rsid w:val="00C3311F"/>
    <w:rsid w:val="00C3394E"/>
    <w:rsid w:val="00C34001"/>
    <w:rsid w:val="00C34048"/>
    <w:rsid w:val="00C34256"/>
    <w:rsid w:val="00C344AA"/>
    <w:rsid w:val="00C345AB"/>
    <w:rsid w:val="00C345AE"/>
    <w:rsid w:val="00C346FC"/>
    <w:rsid w:val="00C34B64"/>
    <w:rsid w:val="00C3537A"/>
    <w:rsid w:val="00C353D4"/>
    <w:rsid w:val="00C354C8"/>
    <w:rsid w:val="00C35A06"/>
    <w:rsid w:val="00C35A32"/>
    <w:rsid w:val="00C35F00"/>
    <w:rsid w:val="00C35F76"/>
    <w:rsid w:val="00C36450"/>
    <w:rsid w:val="00C368C4"/>
    <w:rsid w:val="00C368ED"/>
    <w:rsid w:val="00C36D10"/>
    <w:rsid w:val="00C371A1"/>
    <w:rsid w:val="00C378EE"/>
    <w:rsid w:val="00C37F42"/>
    <w:rsid w:val="00C37F59"/>
    <w:rsid w:val="00C40551"/>
    <w:rsid w:val="00C40A92"/>
    <w:rsid w:val="00C40C94"/>
    <w:rsid w:val="00C40E40"/>
    <w:rsid w:val="00C4129B"/>
    <w:rsid w:val="00C4167A"/>
    <w:rsid w:val="00C41850"/>
    <w:rsid w:val="00C42081"/>
    <w:rsid w:val="00C42096"/>
    <w:rsid w:val="00C422F0"/>
    <w:rsid w:val="00C4246F"/>
    <w:rsid w:val="00C42565"/>
    <w:rsid w:val="00C4257B"/>
    <w:rsid w:val="00C4273A"/>
    <w:rsid w:val="00C42DEC"/>
    <w:rsid w:val="00C42EBE"/>
    <w:rsid w:val="00C42EF9"/>
    <w:rsid w:val="00C43144"/>
    <w:rsid w:val="00C4387A"/>
    <w:rsid w:val="00C43F27"/>
    <w:rsid w:val="00C44352"/>
    <w:rsid w:val="00C450D5"/>
    <w:rsid w:val="00C45357"/>
    <w:rsid w:val="00C453A8"/>
    <w:rsid w:val="00C455F9"/>
    <w:rsid w:val="00C457BC"/>
    <w:rsid w:val="00C45E56"/>
    <w:rsid w:val="00C464B3"/>
    <w:rsid w:val="00C465E4"/>
    <w:rsid w:val="00C46F78"/>
    <w:rsid w:val="00C471DF"/>
    <w:rsid w:val="00C473F1"/>
    <w:rsid w:val="00C4742C"/>
    <w:rsid w:val="00C479A8"/>
    <w:rsid w:val="00C47DB3"/>
    <w:rsid w:val="00C47F11"/>
    <w:rsid w:val="00C47F2A"/>
    <w:rsid w:val="00C501B8"/>
    <w:rsid w:val="00C5022E"/>
    <w:rsid w:val="00C5053F"/>
    <w:rsid w:val="00C507AE"/>
    <w:rsid w:val="00C50D2D"/>
    <w:rsid w:val="00C51191"/>
    <w:rsid w:val="00C5149C"/>
    <w:rsid w:val="00C51671"/>
    <w:rsid w:val="00C518D9"/>
    <w:rsid w:val="00C519B5"/>
    <w:rsid w:val="00C519EE"/>
    <w:rsid w:val="00C51D97"/>
    <w:rsid w:val="00C51F53"/>
    <w:rsid w:val="00C51F7E"/>
    <w:rsid w:val="00C52063"/>
    <w:rsid w:val="00C52140"/>
    <w:rsid w:val="00C52466"/>
    <w:rsid w:val="00C52A7E"/>
    <w:rsid w:val="00C52CB2"/>
    <w:rsid w:val="00C53C8B"/>
    <w:rsid w:val="00C53D19"/>
    <w:rsid w:val="00C54F38"/>
    <w:rsid w:val="00C55F64"/>
    <w:rsid w:val="00C56575"/>
    <w:rsid w:val="00C56906"/>
    <w:rsid w:val="00C56F57"/>
    <w:rsid w:val="00C56FA6"/>
    <w:rsid w:val="00C56FCE"/>
    <w:rsid w:val="00C575CE"/>
    <w:rsid w:val="00C57B40"/>
    <w:rsid w:val="00C57FA0"/>
    <w:rsid w:val="00C60070"/>
    <w:rsid w:val="00C604F3"/>
    <w:rsid w:val="00C60D36"/>
    <w:rsid w:val="00C612D8"/>
    <w:rsid w:val="00C618D5"/>
    <w:rsid w:val="00C618EB"/>
    <w:rsid w:val="00C61D01"/>
    <w:rsid w:val="00C620DF"/>
    <w:rsid w:val="00C625D1"/>
    <w:rsid w:val="00C62A00"/>
    <w:rsid w:val="00C62B1C"/>
    <w:rsid w:val="00C62D6F"/>
    <w:rsid w:val="00C62F39"/>
    <w:rsid w:val="00C63673"/>
    <w:rsid w:val="00C63998"/>
    <w:rsid w:val="00C63BE6"/>
    <w:rsid w:val="00C63F3A"/>
    <w:rsid w:val="00C642EF"/>
    <w:rsid w:val="00C643B6"/>
    <w:rsid w:val="00C645DF"/>
    <w:rsid w:val="00C64929"/>
    <w:rsid w:val="00C65068"/>
    <w:rsid w:val="00C650FD"/>
    <w:rsid w:val="00C65103"/>
    <w:rsid w:val="00C65545"/>
    <w:rsid w:val="00C65594"/>
    <w:rsid w:val="00C658A4"/>
    <w:rsid w:val="00C65B89"/>
    <w:rsid w:val="00C66ABD"/>
    <w:rsid w:val="00C66D6D"/>
    <w:rsid w:val="00C66E15"/>
    <w:rsid w:val="00C66FAE"/>
    <w:rsid w:val="00C6718D"/>
    <w:rsid w:val="00C6748E"/>
    <w:rsid w:val="00C674A1"/>
    <w:rsid w:val="00C678DC"/>
    <w:rsid w:val="00C67964"/>
    <w:rsid w:val="00C7002D"/>
    <w:rsid w:val="00C702D8"/>
    <w:rsid w:val="00C7033B"/>
    <w:rsid w:val="00C70E94"/>
    <w:rsid w:val="00C70EEA"/>
    <w:rsid w:val="00C7109A"/>
    <w:rsid w:val="00C7174A"/>
    <w:rsid w:val="00C71BB9"/>
    <w:rsid w:val="00C723A4"/>
    <w:rsid w:val="00C7265A"/>
    <w:rsid w:val="00C72F68"/>
    <w:rsid w:val="00C730DD"/>
    <w:rsid w:val="00C73274"/>
    <w:rsid w:val="00C732E7"/>
    <w:rsid w:val="00C73839"/>
    <w:rsid w:val="00C739AC"/>
    <w:rsid w:val="00C73BAD"/>
    <w:rsid w:val="00C74131"/>
    <w:rsid w:val="00C7485E"/>
    <w:rsid w:val="00C74BE2"/>
    <w:rsid w:val="00C74E25"/>
    <w:rsid w:val="00C74F52"/>
    <w:rsid w:val="00C74F6E"/>
    <w:rsid w:val="00C75244"/>
    <w:rsid w:val="00C75370"/>
    <w:rsid w:val="00C753F3"/>
    <w:rsid w:val="00C754A0"/>
    <w:rsid w:val="00C75B24"/>
    <w:rsid w:val="00C76577"/>
    <w:rsid w:val="00C766B4"/>
    <w:rsid w:val="00C76A9E"/>
    <w:rsid w:val="00C76B9E"/>
    <w:rsid w:val="00C76C49"/>
    <w:rsid w:val="00C76C4F"/>
    <w:rsid w:val="00C76D28"/>
    <w:rsid w:val="00C7703E"/>
    <w:rsid w:val="00C7729B"/>
    <w:rsid w:val="00C7749F"/>
    <w:rsid w:val="00C776FE"/>
    <w:rsid w:val="00C777B5"/>
    <w:rsid w:val="00C77FAD"/>
    <w:rsid w:val="00C802DB"/>
    <w:rsid w:val="00C80310"/>
    <w:rsid w:val="00C803D3"/>
    <w:rsid w:val="00C80D50"/>
    <w:rsid w:val="00C810DF"/>
    <w:rsid w:val="00C8118E"/>
    <w:rsid w:val="00C816AC"/>
    <w:rsid w:val="00C8190E"/>
    <w:rsid w:val="00C8205F"/>
    <w:rsid w:val="00C821E2"/>
    <w:rsid w:val="00C82340"/>
    <w:rsid w:val="00C82AFB"/>
    <w:rsid w:val="00C82FD5"/>
    <w:rsid w:val="00C8339B"/>
    <w:rsid w:val="00C83829"/>
    <w:rsid w:val="00C83B9D"/>
    <w:rsid w:val="00C83BED"/>
    <w:rsid w:val="00C83CB8"/>
    <w:rsid w:val="00C84537"/>
    <w:rsid w:val="00C845B7"/>
    <w:rsid w:val="00C84923"/>
    <w:rsid w:val="00C84B62"/>
    <w:rsid w:val="00C853CF"/>
    <w:rsid w:val="00C853FE"/>
    <w:rsid w:val="00C85484"/>
    <w:rsid w:val="00C85C0C"/>
    <w:rsid w:val="00C85F3E"/>
    <w:rsid w:val="00C86A0B"/>
    <w:rsid w:val="00C86F5A"/>
    <w:rsid w:val="00C8707F"/>
    <w:rsid w:val="00C871CD"/>
    <w:rsid w:val="00C87C0A"/>
    <w:rsid w:val="00C87FF4"/>
    <w:rsid w:val="00C907B3"/>
    <w:rsid w:val="00C90FC0"/>
    <w:rsid w:val="00C9118E"/>
    <w:rsid w:val="00C9144C"/>
    <w:rsid w:val="00C91515"/>
    <w:rsid w:val="00C9175A"/>
    <w:rsid w:val="00C9185E"/>
    <w:rsid w:val="00C919B6"/>
    <w:rsid w:val="00C91CC7"/>
    <w:rsid w:val="00C91D67"/>
    <w:rsid w:val="00C91DF7"/>
    <w:rsid w:val="00C9208B"/>
    <w:rsid w:val="00C921B1"/>
    <w:rsid w:val="00C921D9"/>
    <w:rsid w:val="00C92258"/>
    <w:rsid w:val="00C92455"/>
    <w:rsid w:val="00C92909"/>
    <w:rsid w:val="00C93019"/>
    <w:rsid w:val="00C93510"/>
    <w:rsid w:val="00C948A8"/>
    <w:rsid w:val="00C948EE"/>
    <w:rsid w:val="00C94CA4"/>
    <w:rsid w:val="00C94DDF"/>
    <w:rsid w:val="00C94E0C"/>
    <w:rsid w:val="00C94E2B"/>
    <w:rsid w:val="00C95098"/>
    <w:rsid w:val="00C950F6"/>
    <w:rsid w:val="00C954F0"/>
    <w:rsid w:val="00C95FEA"/>
    <w:rsid w:val="00C96531"/>
    <w:rsid w:val="00C96570"/>
    <w:rsid w:val="00C96838"/>
    <w:rsid w:val="00C96C0D"/>
    <w:rsid w:val="00C96C26"/>
    <w:rsid w:val="00C9708A"/>
    <w:rsid w:val="00C971E1"/>
    <w:rsid w:val="00C97439"/>
    <w:rsid w:val="00C97622"/>
    <w:rsid w:val="00C97E40"/>
    <w:rsid w:val="00CA00EB"/>
    <w:rsid w:val="00CA043B"/>
    <w:rsid w:val="00CA04A8"/>
    <w:rsid w:val="00CA050D"/>
    <w:rsid w:val="00CA0801"/>
    <w:rsid w:val="00CA0B49"/>
    <w:rsid w:val="00CA0D78"/>
    <w:rsid w:val="00CA1659"/>
    <w:rsid w:val="00CA1CB9"/>
    <w:rsid w:val="00CA1EA1"/>
    <w:rsid w:val="00CA2335"/>
    <w:rsid w:val="00CA27E3"/>
    <w:rsid w:val="00CA2CE8"/>
    <w:rsid w:val="00CA2F53"/>
    <w:rsid w:val="00CA4145"/>
    <w:rsid w:val="00CA42DE"/>
    <w:rsid w:val="00CA47C6"/>
    <w:rsid w:val="00CA497F"/>
    <w:rsid w:val="00CA4AE1"/>
    <w:rsid w:val="00CA51F1"/>
    <w:rsid w:val="00CA56CC"/>
    <w:rsid w:val="00CA617C"/>
    <w:rsid w:val="00CA634A"/>
    <w:rsid w:val="00CA674F"/>
    <w:rsid w:val="00CA68F8"/>
    <w:rsid w:val="00CA6BDC"/>
    <w:rsid w:val="00CA6C47"/>
    <w:rsid w:val="00CA6CCC"/>
    <w:rsid w:val="00CA6D63"/>
    <w:rsid w:val="00CA706B"/>
    <w:rsid w:val="00CA7187"/>
    <w:rsid w:val="00CA7550"/>
    <w:rsid w:val="00CA77F0"/>
    <w:rsid w:val="00CA7FD9"/>
    <w:rsid w:val="00CB02B1"/>
    <w:rsid w:val="00CB04C3"/>
    <w:rsid w:val="00CB0A2A"/>
    <w:rsid w:val="00CB0D8D"/>
    <w:rsid w:val="00CB1003"/>
    <w:rsid w:val="00CB116D"/>
    <w:rsid w:val="00CB1511"/>
    <w:rsid w:val="00CB16A4"/>
    <w:rsid w:val="00CB1B5F"/>
    <w:rsid w:val="00CB22D9"/>
    <w:rsid w:val="00CB30D7"/>
    <w:rsid w:val="00CB31A1"/>
    <w:rsid w:val="00CB3263"/>
    <w:rsid w:val="00CB3324"/>
    <w:rsid w:val="00CB3395"/>
    <w:rsid w:val="00CB3AE5"/>
    <w:rsid w:val="00CB3B04"/>
    <w:rsid w:val="00CB3DD9"/>
    <w:rsid w:val="00CB3E45"/>
    <w:rsid w:val="00CB3EDE"/>
    <w:rsid w:val="00CB4461"/>
    <w:rsid w:val="00CB45B7"/>
    <w:rsid w:val="00CB5231"/>
    <w:rsid w:val="00CB5261"/>
    <w:rsid w:val="00CB5E48"/>
    <w:rsid w:val="00CB6001"/>
    <w:rsid w:val="00CB6C55"/>
    <w:rsid w:val="00CB6EA2"/>
    <w:rsid w:val="00CB6F28"/>
    <w:rsid w:val="00CB7220"/>
    <w:rsid w:val="00CB72D2"/>
    <w:rsid w:val="00CB75E6"/>
    <w:rsid w:val="00CB7616"/>
    <w:rsid w:val="00CB78D9"/>
    <w:rsid w:val="00CB7BCC"/>
    <w:rsid w:val="00CC022A"/>
    <w:rsid w:val="00CC0352"/>
    <w:rsid w:val="00CC0632"/>
    <w:rsid w:val="00CC081F"/>
    <w:rsid w:val="00CC0CC6"/>
    <w:rsid w:val="00CC1192"/>
    <w:rsid w:val="00CC1452"/>
    <w:rsid w:val="00CC19CA"/>
    <w:rsid w:val="00CC1C2A"/>
    <w:rsid w:val="00CC1ECB"/>
    <w:rsid w:val="00CC225B"/>
    <w:rsid w:val="00CC233C"/>
    <w:rsid w:val="00CC2448"/>
    <w:rsid w:val="00CC2786"/>
    <w:rsid w:val="00CC28DA"/>
    <w:rsid w:val="00CC3071"/>
    <w:rsid w:val="00CC3812"/>
    <w:rsid w:val="00CC3975"/>
    <w:rsid w:val="00CC3A52"/>
    <w:rsid w:val="00CC46C9"/>
    <w:rsid w:val="00CC4CDE"/>
    <w:rsid w:val="00CC4E55"/>
    <w:rsid w:val="00CC55B7"/>
    <w:rsid w:val="00CC5BA5"/>
    <w:rsid w:val="00CC60DC"/>
    <w:rsid w:val="00CC680F"/>
    <w:rsid w:val="00CC68B7"/>
    <w:rsid w:val="00CC6FF9"/>
    <w:rsid w:val="00CC7561"/>
    <w:rsid w:val="00CC7611"/>
    <w:rsid w:val="00CC78CC"/>
    <w:rsid w:val="00CC7C04"/>
    <w:rsid w:val="00CD034B"/>
    <w:rsid w:val="00CD03A2"/>
    <w:rsid w:val="00CD088E"/>
    <w:rsid w:val="00CD0F52"/>
    <w:rsid w:val="00CD1CE0"/>
    <w:rsid w:val="00CD1FBA"/>
    <w:rsid w:val="00CD26A5"/>
    <w:rsid w:val="00CD279F"/>
    <w:rsid w:val="00CD35E9"/>
    <w:rsid w:val="00CD3AA4"/>
    <w:rsid w:val="00CD4374"/>
    <w:rsid w:val="00CD49A8"/>
    <w:rsid w:val="00CD4F14"/>
    <w:rsid w:val="00CD5375"/>
    <w:rsid w:val="00CD5424"/>
    <w:rsid w:val="00CD571F"/>
    <w:rsid w:val="00CD58A1"/>
    <w:rsid w:val="00CD5CAC"/>
    <w:rsid w:val="00CD6694"/>
    <w:rsid w:val="00CD679A"/>
    <w:rsid w:val="00CD6D4F"/>
    <w:rsid w:val="00CD6DD7"/>
    <w:rsid w:val="00CD6E5D"/>
    <w:rsid w:val="00CD6E92"/>
    <w:rsid w:val="00CD750A"/>
    <w:rsid w:val="00CD78EA"/>
    <w:rsid w:val="00CD7C10"/>
    <w:rsid w:val="00CE005D"/>
    <w:rsid w:val="00CE026A"/>
    <w:rsid w:val="00CE085C"/>
    <w:rsid w:val="00CE0A2A"/>
    <w:rsid w:val="00CE1436"/>
    <w:rsid w:val="00CE150C"/>
    <w:rsid w:val="00CE1983"/>
    <w:rsid w:val="00CE1A0A"/>
    <w:rsid w:val="00CE1C74"/>
    <w:rsid w:val="00CE1D0D"/>
    <w:rsid w:val="00CE1D7F"/>
    <w:rsid w:val="00CE220C"/>
    <w:rsid w:val="00CE265D"/>
    <w:rsid w:val="00CE28C8"/>
    <w:rsid w:val="00CE2B7B"/>
    <w:rsid w:val="00CE2F52"/>
    <w:rsid w:val="00CE2F58"/>
    <w:rsid w:val="00CE2F79"/>
    <w:rsid w:val="00CE3819"/>
    <w:rsid w:val="00CE39CB"/>
    <w:rsid w:val="00CE3AE6"/>
    <w:rsid w:val="00CE3BF7"/>
    <w:rsid w:val="00CE43F7"/>
    <w:rsid w:val="00CE441D"/>
    <w:rsid w:val="00CE47EA"/>
    <w:rsid w:val="00CE4C88"/>
    <w:rsid w:val="00CE4E63"/>
    <w:rsid w:val="00CE4F9A"/>
    <w:rsid w:val="00CE5145"/>
    <w:rsid w:val="00CE5198"/>
    <w:rsid w:val="00CE51BB"/>
    <w:rsid w:val="00CE585A"/>
    <w:rsid w:val="00CE5AB2"/>
    <w:rsid w:val="00CE5E14"/>
    <w:rsid w:val="00CE5E67"/>
    <w:rsid w:val="00CE6203"/>
    <w:rsid w:val="00CE6359"/>
    <w:rsid w:val="00CE65B1"/>
    <w:rsid w:val="00CE66C0"/>
    <w:rsid w:val="00CE6C8B"/>
    <w:rsid w:val="00CE6EA0"/>
    <w:rsid w:val="00CE7585"/>
    <w:rsid w:val="00CE7916"/>
    <w:rsid w:val="00CE7B94"/>
    <w:rsid w:val="00CF0759"/>
    <w:rsid w:val="00CF0E65"/>
    <w:rsid w:val="00CF116E"/>
    <w:rsid w:val="00CF11FA"/>
    <w:rsid w:val="00CF1249"/>
    <w:rsid w:val="00CF1CB7"/>
    <w:rsid w:val="00CF1FA9"/>
    <w:rsid w:val="00CF20C7"/>
    <w:rsid w:val="00CF20DC"/>
    <w:rsid w:val="00CF266D"/>
    <w:rsid w:val="00CF27ED"/>
    <w:rsid w:val="00CF287D"/>
    <w:rsid w:val="00CF29A4"/>
    <w:rsid w:val="00CF29E1"/>
    <w:rsid w:val="00CF2F7C"/>
    <w:rsid w:val="00CF3213"/>
    <w:rsid w:val="00CF33C8"/>
    <w:rsid w:val="00CF36DB"/>
    <w:rsid w:val="00CF36DF"/>
    <w:rsid w:val="00CF3C10"/>
    <w:rsid w:val="00CF3FDE"/>
    <w:rsid w:val="00CF4183"/>
    <w:rsid w:val="00CF4186"/>
    <w:rsid w:val="00CF4609"/>
    <w:rsid w:val="00CF47CA"/>
    <w:rsid w:val="00CF4815"/>
    <w:rsid w:val="00CF4EF2"/>
    <w:rsid w:val="00CF5183"/>
    <w:rsid w:val="00CF5198"/>
    <w:rsid w:val="00CF5D6A"/>
    <w:rsid w:val="00CF60BC"/>
    <w:rsid w:val="00CF640A"/>
    <w:rsid w:val="00CF6A15"/>
    <w:rsid w:val="00CF6E24"/>
    <w:rsid w:val="00CF7891"/>
    <w:rsid w:val="00CF7C8A"/>
    <w:rsid w:val="00CF7DAB"/>
    <w:rsid w:val="00CF7E47"/>
    <w:rsid w:val="00CF7F1C"/>
    <w:rsid w:val="00D00103"/>
    <w:rsid w:val="00D003CF"/>
    <w:rsid w:val="00D0060A"/>
    <w:rsid w:val="00D007EC"/>
    <w:rsid w:val="00D00A8B"/>
    <w:rsid w:val="00D0112E"/>
    <w:rsid w:val="00D01459"/>
    <w:rsid w:val="00D0149E"/>
    <w:rsid w:val="00D0177D"/>
    <w:rsid w:val="00D018C2"/>
    <w:rsid w:val="00D019ED"/>
    <w:rsid w:val="00D021AE"/>
    <w:rsid w:val="00D0233F"/>
    <w:rsid w:val="00D0235A"/>
    <w:rsid w:val="00D02982"/>
    <w:rsid w:val="00D02EFB"/>
    <w:rsid w:val="00D031DF"/>
    <w:rsid w:val="00D03437"/>
    <w:rsid w:val="00D03CBB"/>
    <w:rsid w:val="00D03E89"/>
    <w:rsid w:val="00D048DA"/>
    <w:rsid w:val="00D0491A"/>
    <w:rsid w:val="00D04E46"/>
    <w:rsid w:val="00D04FF5"/>
    <w:rsid w:val="00D05934"/>
    <w:rsid w:val="00D05B91"/>
    <w:rsid w:val="00D06787"/>
    <w:rsid w:val="00D06886"/>
    <w:rsid w:val="00D06B4A"/>
    <w:rsid w:val="00D06CC7"/>
    <w:rsid w:val="00D06F93"/>
    <w:rsid w:val="00D07232"/>
    <w:rsid w:val="00D07E0C"/>
    <w:rsid w:val="00D10041"/>
    <w:rsid w:val="00D109E7"/>
    <w:rsid w:val="00D10C1F"/>
    <w:rsid w:val="00D10CCD"/>
    <w:rsid w:val="00D10E07"/>
    <w:rsid w:val="00D10FBA"/>
    <w:rsid w:val="00D11187"/>
    <w:rsid w:val="00D111CF"/>
    <w:rsid w:val="00D11607"/>
    <w:rsid w:val="00D12285"/>
    <w:rsid w:val="00D124AD"/>
    <w:rsid w:val="00D124EC"/>
    <w:rsid w:val="00D1260C"/>
    <w:rsid w:val="00D12A57"/>
    <w:rsid w:val="00D12C72"/>
    <w:rsid w:val="00D12CCC"/>
    <w:rsid w:val="00D1314B"/>
    <w:rsid w:val="00D131C6"/>
    <w:rsid w:val="00D13436"/>
    <w:rsid w:val="00D134C5"/>
    <w:rsid w:val="00D13892"/>
    <w:rsid w:val="00D13A39"/>
    <w:rsid w:val="00D13A64"/>
    <w:rsid w:val="00D13C21"/>
    <w:rsid w:val="00D13D18"/>
    <w:rsid w:val="00D1413E"/>
    <w:rsid w:val="00D143C4"/>
    <w:rsid w:val="00D149A0"/>
    <w:rsid w:val="00D14EC9"/>
    <w:rsid w:val="00D1506A"/>
    <w:rsid w:val="00D15457"/>
    <w:rsid w:val="00D155E8"/>
    <w:rsid w:val="00D15E95"/>
    <w:rsid w:val="00D16483"/>
    <w:rsid w:val="00D16ACB"/>
    <w:rsid w:val="00D16C24"/>
    <w:rsid w:val="00D16D92"/>
    <w:rsid w:val="00D17296"/>
    <w:rsid w:val="00D17922"/>
    <w:rsid w:val="00D179C9"/>
    <w:rsid w:val="00D17B5C"/>
    <w:rsid w:val="00D17D40"/>
    <w:rsid w:val="00D17F75"/>
    <w:rsid w:val="00D20338"/>
    <w:rsid w:val="00D207B4"/>
    <w:rsid w:val="00D20D4D"/>
    <w:rsid w:val="00D211A7"/>
    <w:rsid w:val="00D21354"/>
    <w:rsid w:val="00D215BA"/>
    <w:rsid w:val="00D215EF"/>
    <w:rsid w:val="00D21B54"/>
    <w:rsid w:val="00D21E65"/>
    <w:rsid w:val="00D22165"/>
    <w:rsid w:val="00D22298"/>
    <w:rsid w:val="00D2243D"/>
    <w:rsid w:val="00D22553"/>
    <w:rsid w:val="00D22587"/>
    <w:rsid w:val="00D22E07"/>
    <w:rsid w:val="00D23ABD"/>
    <w:rsid w:val="00D23E9F"/>
    <w:rsid w:val="00D242D9"/>
    <w:rsid w:val="00D245C2"/>
    <w:rsid w:val="00D24768"/>
    <w:rsid w:val="00D247CC"/>
    <w:rsid w:val="00D24D4C"/>
    <w:rsid w:val="00D24E15"/>
    <w:rsid w:val="00D2551B"/>
    <w:rsid w:val="00D25F8A"/>
    <w:rsid w:val="00D26693"/>
    <w:rsid w:val="00D2671D"/>
    <w:rsid w:val="00D2694E"/>
    <w:rsid w:val="00D26B2F"/>
    <w:rsid w:val="00D26DAC"/>
    <w:rsid w:val="00D276D1"/>
    <w:rsid w:val="00D277C8"/>
    <w:rsid w:val="00D3057F"/>
    <w:rsid w:val="00D3061F"/>
    <w:rsid w:val="00D309D2"/>
    <w:rsid w:val="00D314C6"/>
    <w:rsid w:val="00D31B4D"/>
    <w:rsid w:val="00D3212F"/>
    <w:rsid w:val="00D32D60"/>
    <w:rsid w:val="00D32EFB"/>
    <w:rsid w:val="00D32F80"/>
    <w:rsid w:val="00D330CD"/>
    <w:rsid w:val="00D338C4"/>
    <w:rsid w:val="00D33AD6"/>
    <w:rsid w:val="00D33C23"/>
    <w:rsid w:val="00D33CB4"/>
    <w:rsid w:val="00D3411C"/>
    <w:rsid w:val="00D3436A"/>
    <w:rsid w:val="00D34A26"/>
    <w:rsid w:val="00D35279"/>
    <w:rsid w:val="00D35684"/>
    <w:rsid w:val="00D35B22"/>
    <w:rsid w:val="00D35D05"/>
    <w:rsid w:val="00D35E8B"/>
    <w:rsid w:val="00D3657D"/>
    <w:rsid w:val="00D36773"/>
    <w:rsid w:val="00D36C22"/>
    <w:rsid w:val="00D376DD"/>
    <w:rsid w:val="00D37831"/>
    <w:rsid w:val="00D37876"/>
    <w:rsid w:val="00D37CD7"/>
    <w:rsid w:val="00D4011E"/>
    <w:rsid w:val="00D403F5"/>
    <w:rsid w:val="00D4043D"/>
    <w:rsid w:val="00D408FA"/>
    <w:rsid w:val="00D41139"/>
    <w:rsid w:val="00D411A1"/>
    <w:rsid w:val="00D41C52"/>
    <w:rsid w:val="00D41CA1"/>
    <w:rsid w:val="00D41DAF"/>
    <w:rsid w:val="00D4213A"/>
    <w:rsid w:val="00D427A2"/>
    <w:rsid w:val="00D42AF5"/>
    <w:rsid w:val="00D4309F"/>
    <w:rsid w:val="00D43411"/>
    <w:rsid w:val="00D437EC"/>
    <w:rsid w:val="00D4382A"/>
    <w:rsid w:val="00D4393C"/>
    <w:rsid w:val="00D43BE4"/>
    <w:rsid w:val="00D43CD1"/>
    <w:rsid w:val="00D43EED"/>
    <w:rsid w:val="00D43F2B"/>
    <w:rsid w:val="00D44002"/>
    <w:rsid w:val="00D443AB"/>
    <w:rsid w:val="00D447EE"/>
    <w:rsid w:val="00D44913"/>
    <w:rsid w:val="00D44DD9"/>
    <w:rsid w:val="00D44E03"/>
    <w:rsid w:val="00D44E14"/>
    <w:rsid w:val="00D44E66"/>
    <w:rsid w:val="00D44E68"/>
    <w:rsid w:val="00D44EAE"/>
    <w:rsid w:val="00D45821"/>
    <w:rsid w:val="00D45C56"/>
    <w:rsid w:val="00D45C90"/>
    <w:rsid w:val="00D460CC"/>
    <w:rsid w:val="00D465C8"/>
    <w:rsid w:val="00D467DC"/>
    <w:rsid w:val="00D468F3"/>
    <w:rsid w:val="00D46D97"/>
    <w:rsid w:val="00D46DF2"/>
    <w:rsid w:val="00D46EB5"/>
    <w:rsid w:val="00D46FBC"/>
    <w:rsid w:val="00D4731F"/>
    <w:rsid w:val="00D4742B"/>
    <w:rsid w:val="00D477C0"/>
    <w:rsid w:val="00D47808"/>
    <w:rsid w:val="00D50136"/>
    <w:rsid w:val="00D506DA"/>
    <w:rsid w:val="00D5090C"/>
    <w:rsid w:val="00D50E6F"/>
    <w:rsid w:val="00D511C0"/>
    <w:rsid w:val="00D5125C"/>
    <w:rsid w:val="00D5147B"/>
    <w:rsid w:val="00D516A3"/>
    <w:rsid w:val="00D518CE"/>
    <w:rsid w:val="00D51C7E"/>
    <w:rsid w:val="00D52015"/>
    <w:rsid w:val="00D52069"/>
    <w:rsid w:val="00D52202"/>
    <w:rsid w:val="00D528EC"/>
    <w:rsid w:val="00D52FB3"/>
    <w:rsid w:val="00D534AA"/>
    <w:rsid w:val="00D53E92"/>
    <w:rsid w:val="00D5489C"/>
    <w:rsid w:val="00D549ED"/>
    <w:rsid w:val="00D54AEF"/>
    <w:rsid w:val="00D5513F"/>
    <w:rsid w:val="00D551FF"/>
    <w:rsid w:val="00D5532D"/>
    <w:rsid w:val="00D555E1"/>
    <w:rsid w:val="00D556BB"/>
    <w:rsid w:val="00D55713"/>
    <w:rsid w:val="00D559B8"/>
    <w:rsid w:val="00D55E89"/>
    <w:rsid w:val="00D56327"/>
    <w:rsid w:val="00D5655C"/>
    <w:rsid w:val="00D5765A"/>
    <w:rsid w:val="00D57700"/>
    <w:rsid w:val="00D57A70"/>
    <w:rsid w:val="00D57C98"/>
    <w:rsid w:val="00D57E0A"/>
    <w:rsid w:val="00D60274"/>
    <w:rsid w:val="00D603FC"/>
    <w:rsid w:val="00D60473"/>
    <w:rsid w:val="00D60B23"/>
    <w:rsid w:val="00D60D0C"/>
    <w:rsid w:val="00D60FBB"/>
    <w:rsid w:val="00D619FF"/>
    <w:rsid w:val="00D61C55"/>
    <w:rsid w:val="00D61CFD"/>
    <w:rsid w:val="00D620E8"/>
    <w:rsid w:val="00D6228C"/>
    <w:rsid w:val="00D62366"/>
    <w:rsid w:val="00D62E1E"/>
    <w:rsid w:val="00D631A0"/>
    <w:rsid w:val="00D632CC"/>
    <w:rsid w:val="00D63F8F"/>
    <w:rsid w:val="00D648E2"/>
    <w:rsid w:val="00D64AF2"/>
    <w:rsid w:val="00D64C4B"/>
    <w:rsid w:val="00D650D2"/>
    <w:rsid w:val="00D6556A"/>
    <w:rsid w:val="00D658EC"/>
    <w:rsid w:val="00D65AC9"/>
    <w:rsid w:val="00D65C97"/>
    <w:rsid w:val="00D6636D"/>
    <w:rsid w:val="00D6687A"/>
    <w:rsid w:val="00D67662"/>
    <w:rsid w:val="00D677D2"/>
    <w:rsid w:val="00D67BB0"/>
    <w:rsid w:val="00D70346"/>
    <w:rsid w:val="00D716C0"/>
    <w:rsid w:val="00D716F9"/>
    <w:rsid w:val="00D721CA"/>
    <w:rsid w:val="00D72781"/>
    <w:rsid w:val="00D7285F"/>
    <w:rsid w:val="00D72A04"/>
    <w:rsid w:val="00D72B2D"/>
    <w:rsid w:val="00D72C9C"/>
    <w:rsid w:val="00D72EF8"/>
    <w:rsid w:val="00D72F38"/>
    <w:rsid w:val="00D72F62"/>
    <w:rsid w:val="00D734CB"/>
    <w:rsid w:val="00D73614"/>
    <w:rsid w:val="00D7380B"/>
    <w:rsid w:val="00D73C33"/>
    <w:rsid w:val="00D74988"/>
    <w:rsid w:val="00D74DE7"/>
    <w:rsid w:val="00D751A5"/>
    <w:rsid w:val="00D7536D"/>
    <w:rsid w:val="00D7583C"/>
    <w:rsid w:val="00D758A7"/>
    <w:rsid w:val="00D7595F"/>
    <w:rsid w:val="00D760F4"/>
    <w:rsid w:val="00D76422"/>
    <w:rsid w:val="00D7669D"/>
    <w:rsid w:val="00D767D5"/>
    <w:rsid w:val="00D76A90"/>
    <w:rsid w:val="00D76BE1"/>
    <w:rsid w:val="00D77210"/>
    <w:rsid w:val="00D776CE"/>
    <w:rsid w:val="00D77865"/>
    <w:rsid w:val="00D779B6"/>
    <w:rsid w:val="00D77EB5"/>
    <w:rsid w:val="00D801D8"/>
    <w:rsid w:val="00D806DB"/>
    <w:rsid w:val="00D8094E"/>
    <w:rsid w:val="00D80AD9"/>
    <w:rsid w:val="00D8168A"/>
    <w:rsid w:val="00D81938"/>
    <w:rsid w:val="00D819D8"/>
    <w:rsid w:val="00D820B2"/>
    <w:rsid w:val="00D8245B"/>
    <w:rsid w:val="00D82597"/>
    <w:rsid w:val="00D828F8"/>
    <w:rsid w:val="00D82910"/>
    <w:rsid w:val="00D829CA"/>
    <w:rsid w:val="00D82C4D"/>
    <w:rsid w:val="00D82CA7"/>
    <w:rsid w:val="00D82FBC"/>
    <w:rsid w:val="00D832E5"/>
    <w:rsid w:val="00D833FA"/>
    <w:rsid w:val="00D835D7"/>
    <w:rsid w:val="00D8368F"/>
    <w:rsid w:val="00D83764"/>
    <w:rsid w:val="00D83EE9"/>
    <w:rsid w:val="00D8438D"/>
    <w:rsid w:val="00D8444D"/>
    <w:rsid w:val="00D84752"/>
    <w:rsid w:val="00D84788"/>
    <w:rsid w:val="00D84A63"/>
    <w:rsid w:val="00D85449"/>
    <w:rsid w:val="00D854A9"/>
    <w:rsid w:val="00D8591F"/>
    <w:rsid w:val="00D85C10"/>
    <w:rsid w:val="00D8607E"/>
    <w:rsid w:val="00D86317"/>
    <w:rsid w:val="00D868F2"/>
    <w:rsid w:val="00D86AA4"/>
    <w:rsid w:val="00D86BED"/>
    <w:rsid w:val="00D86F75"/>
    <w:rsid w:val="00D87393"/>
    <w:rsid w:val="00D87714"/>
    <w:rsid w:val="00D87820"/>
    <w:rsid w:val="00D87E8C"/>
    <w:rsid w:val="00D9055D"/>
    <w:rsid w:val="00D90565"/>
    <w:rsid w:val="00D90663"/>
    <w:rsid w:val="00D907D0"/>
    <w:rsid w:val="00D908C8"/>
    <w:rsid w:val="00D908EF"/>
    <w:rsid w:val="00D90AC4"/>
    <w:rsid w:val="00D91401"/>
    <w:rsid w:val="00D9143F"/>
    <w:rsid w:val="00D91521"/>
    <w:rsid w:val="00D91A96"/>
    <w:rsid w:val="00D91AD1"/>
    <w:rsid w:val="00D91B74"/>
    <w:rsid w:val="00D91F6C"/>
    <w:rsid w:val="00D920A1"/>
    <w:rsid w:val="00D92524"/>
    <w:rsid w:val="00D929B5"/>
    <w:rsid w:val="00D92F16"/>
    <w:rsid w:val="00D92F93"/>
    <w:rsid w:val="00D932E8"/>
    <w:rsid w:val="00D934AE"/>
    <w:rsid w:val="00D939DD"/>
    <w:rsid w:val="00D93E8E"/>
    <w:rsid w:val="00D9403F"/>
    <w:rsid w:val="00D94919"/>
    <w:rsid w:val="00D94D2F"/>
    <w:rsid w:val="00D94FF9"/>
    <w:rsid w:val="00D9539E"/>
    <w:rsid w:val="00D9545C"/>
    <w:rsid w:val="00D95BB8"/>
    <w:rsid w:val="00D961E7"/>
    <w:rsid w:val="00D9653D"/>
    <w:rsid w:val="00D965EC"/>
    <w:rsid w:val="00D96954"/>
    <w:rsid w:val="00D96AB2"/>
    <w:rsid w:val="00D96AC0"/>
    <w:rsid w:val="00D96AFF"/>
    <w:rsid w:val="00D96EB7"/>
    <w:rsid w:val="00D972E8"/>
    <w:rsid w:val="00D97471"/>
    <w:rsid w:val="00D97786"/>
    <w:rsid w:val="00DA014C"/>
    <w:rsid w:val="00DA0AFB"/>
    <w:rsid w:val="00DA0B8F"/>
    <w:rsid w:val="00DA0C00"/>
    <w:rsid w:val="00DA13CF"/>
    <w:rsid w:val="00DA18C0"/>
    <w:rsid w:val="00DA1A71"/>
    <w:rsid w:val="00DA244F"/>
    <w:rsid w:val="00DA24F3"/>
    <w:rsid w:val="00DA31EF"/>
    <w:rsid w:val="00DA3511"/>
    <w:rsid w:val="00DA3585"/>
    <w:rsid w:val="00DA4114"/>
    <w:rsid w:val="00DA438D"/>
    <w:rsid w:val="00DA486D"/>
    <w:rsid w:val="00DA4E88"/>
    <w:rsid w:val="00DA50C0"/>
    <w:rsid w:val="00DA5430"/>
    <w:rsid w:val="00DA57DF"/>
    <w:rsid w:val="00DA5DAA"/>
    <w:rsid w:val="00DA5F56"/>
    <w:rsid w:val="00DA5FBF"/>
    <w:rsid w:val="00DA6CCC"/>
    <w:rsid w:val="00DA6E07"/>
    <w:rsid w:val="00DA6EBD"/>
    <w:rsid w:val="00DA7626"/>
    <w:rsid w:val="00DA7874"/>
    <w:rsid w:val="00DB0127"/>
    <w:rsid w:val="00DB025B"/>
    <w:rsid w:val="00DB0383"/>
    <w:rsid w:val="00DB0563"/>
    <w:rsid w:val="00DB0790"/>
    <w:rsid w:val="00DB09C3"/>
    <w:rsid w:val="00DB1A8E"/>
    <w:rsid w:val="00DB1D20"/>
    <w:rsid w:val="00DB1D98"/>
    <w:rsid w:val="00DB2074"/>
    <w:rsid w:val="00DB214F"/>
    <w:rsid w:val="00DB2C80"/>
    <w:rsid w:val="00DB2EE6"/>
    <w:rsid w:val="00DB32F4"/>
    <w:rsid w:val="00DB3334"/>
    <w:rsid w:val="00DB333C"/>
    <w:rsid w:val="00DB3399"/>
    <w:rsid w:val="00DB33DF"/>
    <w:rsid w:val="00DB4678"/>
    <w:rsid w:val="00DB4B9D"/>
    <w:rsid w:val="00DB5D03"/>
    <w:rsid w:val="00DB6096"/>
    <w:rsid w:val="00DB65EA"/>
    <w:rsid w:val="00DB6783"/>
    <w:rsid w:val="00DB67E8"/>
    <w:rsid w:val="00DB6D15"/>
    <w:rsid w:val="00DB752B"/>
    <w:rsid w:val="00DC02A4"/>
    <w:rsid w:val="00DC0551"/>
    <w:rsid w:val="00DC0740"/>
    <w:rsid w:val="00DC0B54"/>
    <w:rsid w:val="00DC0E5E"/>
    <w:rsid w:val="00DC17A1"/>
    <w:rsid w:val="00DC1B10"/>
    <w:rsid w:val="00DC1CCD"/>
    <w:rsid w:val="00DC2304"/>
    <w:rsid w:val="00DC297B"/>
    <w:rsid w:val="00DC2D4C"/>
    <w:rsid w:val="00DC2ED8"/>
    <w:rsid w:val="00DC3072"/>
    <w:rsid w:val="00DC3257"/>
    <w:rsid w:val="00DC357A"/>
    <w:rsid w:val="00DC39CB"/>
    <w:rsid w:val="00DC3AE7"/>
    <w:rsid w:val="00DC3E91"/>
    <w:rsid w:val="00DC3ED6"/>
    <w:rsid w:val="00DC4065"/>
    <w:rsid w:val="00DC45F4"/>
    <w:rsid w:val="00DC46E9"/>
    <w:rsid w:val="00DC4850"/>
    <w:rsid w:val="00DC4983"/>
    <w:rsid w:val="00DC4B68"/>
    <w:rsid w:val="00DC4C66"/>
    <w:rsid w:val="00DC5046"/>
    <w:rsid w:val="00DC507D"/>
    <w:rsid w:val="00DC5763"/>
    <w:rsid w:val="00DC578C"/>
    <w:rsid w:val="00DC591F"/>
    <w:rsid w:val="00DC5DD2"/>
    <w:rsid w:val="00DC6A9B"/>
    <w:rsid w:val="00DC6C19"/>
    <w:rsid w:val="00DC6D34"/>
    <w:rsid w:val="00DC7444"/>
    <w:rsid w:val="00DC7665"/>
    <w:rsid w:val="00DC78D1"/>
    <w:rsid w:val="00DC79D7"/>
    <w:rsid w:val="00DC7A47"/>
    <w:rsid w:val="00DC7F3F"/>
    <w:rsid w:val="00DD029B"/>
    <w:rsid w:val="00DD06E6"/>
    <w:rsid w:val="00DD07A5"/>
    <w:rsid w:val="00DD0840"/>
    <w:rsid w:val="00DD090A"/>
    <w:rsid w:val="00DD0CD4"/>
    <w:rsid w:val="00DD11A2"/>
    <w:rsid w:val="00DD1526"/>
    <w:rsid w:val="00DD1CA4"/>
    <w:rsid w:val="00DD2492"/>
    <w:rsid w:val="00DD278F"/>
    <w:rsid w:val="00DD2D10"/>
    <w:rsid w:val="00DD2FEA"/>
    <w:rsid w:val="00DD301F"/>
    <w:rsid w:val="00DD30A2"/>
    <w:rsid w:val="00DD3427"/>
    <w:rsid w:val="00DD35BA"/>
    <w:rsid w:val="00DD3A1A"/>
    <w:rsid w:val="00DD3B7F"/>
    <w:rsid w:val="00DD3CF4"/>
    <w:rsid w:val="00DD3E05"/>
    <w:rsid w:val="00DD3F47"/>
    <w:rsid w:val="00DD451C"/>
    <w:rsid w:val="00DD47FE"/>
    <w:rsid w:val="00DD4BCF"/>
    <w:rsid w:val="00DD4C8B"/>
    <w:rsid w:val="00DD4C92"/>
    <w:rsid w:val="00DD4E31"/>
    <w:rsid w:val="00DD530A"/>
    <w:rsid w:val="00DD56A9"/>
    <w:rsid w:val="00DD62F7"/>
    <w:rsid w:val="00DD64BA"/>
    <w:rsid w:val="00DD65FD"/>
    <w:rsid w:val="00DD6D99"/>
    <w:rsid w:val="00DD6DE9"/>
    <w:rsid w:val="00DD7176"/>
    <w:rsid w:val="00DD7203"/>
    <w:rsid w:val="00DD72D6"/>
    <w:rsid w:val="00DD73B4"/>
    <w:rsid w:val="00DD7658"/>
    <w:rsid w:val="00DD7897"/>
    <w:rsid w:val="00DD78E1"/>
    <w:rsid w:val="00DD7B05"/>
    <w:rsid w:val="00DE0056"/>
    <w:rsid w:val="00DE09CA"/>
    <w:rsid w:val="00DE0EA2"/>
    <w:rsid w:val="00DE1368"/>
    <w:rsid w:val="00DE179B"/>
    <w:rsid w:val="00DE1868"/>
    <w:rsid w:val="00DE194B"/>
    <w:rsid w:val="00DE1A1D"/>
    <w:rsid w:val="00DE1C05"/>
    <w:rsid w:val="00DE1CA1"/>
    <w:rsid w:val="00DE1D51"/>
    <w:rsid w:val="00DE1DA8"/>
    <w:rsid w:val="00DE21D4"/>
    <w:rsid w:val="00DE23EF"/>
    <w:rsid w:val="00DE2852"/>
    <w:rsid w:val="00DE2E20"/>
    <w:rsid w:val="00DE2E96"/>
    <w:rsid w:val="00DE32A1"/>
    <w:rsid w:val="00DE32C5"/>
    <w:rsid w:val="00DE38F1"/>
    <w:rsid w:val="00DE3D3C"/>
    <w:rsid w:val="00DE407C"/>
    <w:rsid w:val="00DE44E6"/>
    <w:rsid w:val="00DE4556"/>
    <w:rsid w:val="00DE466D"/>
    <w:rsid w:val="00DE494A"/>
    <w:rsid w:val="00DE4A5B"/>
    <w:rsid w:val="00DE4C95"/>
    <w:rsid w:val="00DE4D02"/>
    <w:rsid w:val="00DE5BA8"/>
    <w:rsid w:val="00DE6238"/>
    <w:rsid w:val="00DE67F7"/>
    <w:rsid w:val="00DE68F6"/>
    <w:rsid w:val="00DE6975"/>
    <w:rsid w:val="00DE70D7"/>
    <w:rsid w:val="00DE71A6"/>
    <w:rsid w:val="00DE725D"/>
    <w:rsid w:val="00DE7C38"/>
    <w:rsid w:val="00DE7ECF"/>
    <w:rsid w:val="00DF00F4"/>
    <w:rsid w:val="00DF03F2"/>
    <w:rsid w:val="00DF0484"/>
    <w:rsid w:val="00DF062E"/>
    <w:rsid w:val="00DF0765"/>
    <w:rsid w:val="00DF084A"/>
    <w:rsid w:val="00DF0E15"/>
    <w:rsid w:val="00DF11E5"/>
    <w:rsid w:val="00DF15A7"/>
    <w:rsid w:val="00DF18CB"/>
    <w:rsid w:val="00DF190A"/>
    <w:rsid w:val="00DF2001"/>
    <w:rsid w:val="00DF2643"/>
    <w:rsid w:val="00DF27E8"/>
    <w:rsid w:val="00DF2B22"/>
    <w:rsid w:val="00DF2C7C"/>
    <w:rsid w:val="00DF2D84"/>
    <w:rsid w:val="00DF2F6D"/>
    <w:rsid w:val="00DF3778"/>
    <w:rsid w:val="00DF3B87"/>
    <w:rsid w:val="00DF3BBE"/>
    <w:rsid w:val="00DF407B"/>
    <w:rsid w:val="00DF569E"/>
    <w:rsid w:val="00DF5E2A"/>
    <w:rsid w:val="00DF65EB"/>
    <w:rsid w:val="00DF6E8E"/>
    <w:rsid w:val="00DF70CF"/>
    <w:rsid w:val="00DF747B"/>
    <w:rsid w:val="00DF7791"/>
    <w:rsid w:val="00E00AA2"/>
    <w:rsid w:val="00E013C3"/>
    <w:rsid w:val="00E01404"/>
    <w:rsid w:val="00E01EB8"/>
    <w:rsid w:val="00E01F21"/>
    <w:rsid w:val="00E020DB"/>
    <w:rsid w:val="00E026DD"/>
    <w:rsid w:val="00E02C07"/>
    <w:rsid w:val="00E03013"/>
    <w:rsid w:val="00E030CD"/>
    <w:rsid w:val="00E03150"/>
    <w:rsid w:val="00E0401A"/>
    <w:rsid w:val="00E040F5"/>
    <w:rsid w:val="00E04307"/>
    <w:rsid w:val="00E04E2E"/>
    <w:rsid w:val="00E04EC3"/>
    <w:rsid w:val="00E0507C"/>
    <w:rsid w:val="00E0554B"/>
    <w:rsid w:val="00E05878"/>
    <w:rsid w:val="00E065C6"/>
    <w:rsid w:val="00E07292"/>
    <w:rsid w:val="00E07293"/>
    <w:rsid w:val="00E07696"/>
    <w:rsid w:val="00E076BB"/>
    <w:rsid w:val="00E0786F"/>
    <w:rsid w:val="00E07938"/>
    <w:rsid w:val="00E07BAE"/>
    <w:rsid w:val="00E07D3A"/>
    <w:rsid w:val="00E07D3B"/>
    <w:rsid w:val="00E07EBD"/>
    <w:rsid w:val="00E100BF"/>
    <w:rsid w:val="00E10217"/>
    <w:rsid w:val="00E1030A"/>
    <w:rsid w:val="00E106D1"/>
    <w:rsid w:val="00E10799"/>
    <w:rsid w:val="00E1081E"/>
    <w:rsid w:val="00E1090E"/>
    <w:rsid w:val="00E1128B"/>
    <w:rsid w:val="00E114F8"/>
    <w:rsid w:val="00E115E9"/>
    <w:rsid w:val="00E11630"/>
    <w:rsid w:val="00E116F7"/>
    <w:rsid w:val="00E11791"/>
    <w:rsid w:val="00E11A20"/>
    <w:rsid w:val="00E11AF1"/>
    <w:rsid w:val="00E11CBB"/>
    <w:rsid w:val="00E11E03"/>
    <w:rsid w:val="00E11EE8"/>
    <w:rsid w:val="00E1203D"/>
    <w:rsid w:val="00E1222F"/>
    <w:rsid w:val="00E123B3"/>
    <w:rsid w:val="00E12D78"/>
    <w:rsid w:val="00E12EC0"/>
    <w:rsid w:val="00E12F36"/>
    <w:rsid w:val="00E12F95"/>
    <w:rsid w:val="00E1305A"/>
    <w:rsid w:val="00E131FE"/>
    <w:rsid w:val="00E13396"/>
    <w:rsid w:val="00E135B9"/>
    <w:rsid w:val="00E13871"/>
    <w:rsid w:val="00E13ACD"/>
    <w:rsid w:val="00E13B79"/>
    <w:rsid w:val="00E1490A"/>
    <w:rsid w:val="00E14BDF"/>
    <w:rsid w:val="00E14F6A"/>
    <w:rsid w:val="00E14FD4"/>
    <w:rsid w:val="00E151E2"/>
    <w:rsid w:val="00E1559E"/>
    <w:rsid w:val="00E175C3"/>
    <w:rsid w:val="00E175CD"/>
    <w:rsid w:val="00E17967"/>
    <w:rsid w:val="00E17C2C"/>
    <w:rsid w:val="00E17EF5"/>
    <w:rsid w:val="00E17F26"/>
    <w:rsid w:val="00E203DD"/>
    <w:rsid w:val="00E20601"/>
    <w:rsid w:val="00E2062B"/>
    <w:rsid w:val="00E20793"/>
    <w:rsid w:val="00E20ACB"/>
    <w:rsid w:val="00E20F0E"/>
    <w:rsid w:val="00E213A2"/>
    <w:rsid w:val="00E21678"/>
    <w:rsid w:val="00E21EE2"/>
    <w:rsid w:val="00E2227D"/>
    <w:rsid w:val="00E22ABA"/>
    <w:rsid w:val="00E22CE3"/>
    <w:rsid w:val="00E22E5C"/>
    <w:rsid w:val="00E22F00"/>
    <w:rsid w:val="00E22F7C"/>
    <w:rsid w:val="00E22FE3"/>
    <w:rsid w:val="00E2313B"/>
    <w:rsid w:val="00E235E0"/>
    <w:rsid w:val="00E23602"/>
    <w:rsid w:val="00E2360D"/>
    <w:rsid w:val="00E23851"/>
    <w:rsid w:val="00E23A12"/>
    <w:rsid w:val="00E23BCF"/>
    <w:rsid w:val="00E23D4F"/>
    <w:rsid w:val="00E240B5"/>
    <w:rsid w:val="00E2440C"/>
    <w:rsid w:val="00E24487"/>
    <w:rsid w:val="00E246C7"/>
    <w:rsid w:val="00E24A3E"/>
    <w:rsid w:val="00E24B37"/>
    <w:rsid w:val="00E25183"/>
    <w:rsid w:val="00E255BF"/>
    <w:rsid w:val="00E25678"/>
    <w:rsid w:val="00E25A93"/>
    <w:rsid w:val="00E25AAA"/>
    <w:rsid w:val="00E25B43"/>
    <w:rsid w:val="00E26055"/>
    <w:rsid w:val="00E26318"/>
    <w:rsid w:val="00E2649E"/>
    <w:rsid w:val="00E265CC"/>
    <w:rsid w:val="00E2684B"/>
    <w:rsid w:val="00E2699E"/>
    <w:rsid w:val="00E271EB"/>
    <w:rsid w:val="00E27623"/>
    <w:rsid w:val="00E2778E"/>
    <w:rsid w:val="00E27CC2"/>
    <w:rsid w:val="00E3005D"/>
    <w:rsid w:val="00E30069"/>
    <w:rsid w:val="00E3084D"/>
    <w:rsid w:val="00E30D8C"/>
    <w:rsid w:val="00E30DC5"/>
    <w:rsid w:val="00E3101F"/>
    <w:rsid w:val="00E31323"/>
    <w:rsid w:val="00E31ED1"/>
    <w:rsid w:val="00E32140"/>
    <w:rsid w:val="00E322F0"/>
    <w:rsid w:val="00E32656"/>
    <w:rsid w:val="00E3285C"/>
    <w:rsid w:val="00E32998"/>
    <w:rsid w:val="00E3394B"/>
    <w:rsid w:val="00E33A6C"/>
    <w:rsid w:val="00E33AA5"/>
    <w:rsid w:val="00E33FA0"/>
    <w:rsid w:val="00E34039"/>
    <w:rsid w:val="00E34266"/>
    <w:rsid w:val="00E343E3"/>
    <w:rsid w:val="00E34401"/>
    <w:rsid w:val="00E3480A"/>
    <w:rsid w:val="00E349CE"/>
    <w:rsid w:val="00E34D3C"/>
    <w:rsid w:val="00E34D6A"/>
    <w:rsid w:val="00E34DEC"/>
    <w:rsid w:val="00E34E2A"/>
    <w:rsid w:val="00E34F66"/>
    <w:rsid w:val="00E354A7"/>
    <w:rsid w:val="00E35656"/>
    <w:rsid w:val="00E35B3F"/>
    <w:rsid w:val="00E35C1F"/>
    <w:rsid w:val="00E36071"/>
    <w:rsid w:val="00E360C6"/>
    <w:rsid w:val="00E36372"/>
    <w:rsid w:val="00E36512"/>
    <w:rsid w:val="00E3661B"/>
    <w:rsid w:val="00E36723"/>
    <w:rsid w:val="00E367ED"/>
    <w:rsid w:val="00E3697D"/>
    <w:rsid w:val="00E36C2F"/>
    <w:rsid w:val="00E36D8B"/>
    <w:rsid w:val="00E36EA0"/>
    <w:rsid w:val="00E370E3"/>
    <w:rsid w:val="00E370ED"/>
    <w:rsid w:val="00E37542"/>
    <w:rsid w:val="00E377C3"/>
    <w:rsid w:val="00E37A30"/>
    <w:rsid w:val="00E37AA1"/>
    <w:rsid w:val="00E37B15"/>
    <w:rsid w:val="00E37B73"/>
    <w:rsid w:val="00E37E70"/>
    <w:rsid w:val="00E37F58"/>
    <w:rsid w:val="00E403A7"/>
    <w:rsid w:val="00E407DD"/>
    <w:rsid w:val="00E40CB7"/>
    <w:rsid w:val="00E40E77"/>
    <w:rsid w:val="00E41181"/>
    <w:rsid w:val="00E41343"/>
    <w:rsid w:val="00E41459"/>
    <w:rsid w:val="00E416E9"/>
    <w:rsid w:val="00E41970"/>
    <w:rsid w:val="00E42059"/>
    <w:rsid w:val="00E420F4"/>
    <w:rsid w:val="00E4266A"/>
    <w:rsid w:val="00E429B7"/>
    <w:rsid w:val="00E42F98"/>
    <w:rsid w:val="00E434C7"/>
    <w:rsid w:val="00E4352F"/>
    <w:rsid w:val="00E43989"/>
    <w:rsid w:val="00E43BC0"/>
    <w:rsid w:val="00E43E64"/>
    <w:rsid w:val="00E44059"/>
    <w:rsid w:val="00E440C8"/>
    <w:rsid w:val="00E442E8"/>
    <w:rsid w:val="00E4441B"/>
    <w:rsid w:val="00E44539"/>
    <w:rsid w:val="00E44675"/>
    <w:rsid w:val="00E44869"/>
    <w:rsid w:val="00E449D5"/>
    <w:rsid w:val="00E44F40"/>
    <w:rsid w:val="00E45150"/>
    <w:rsid w:val="00E4574F"/>
    <w:rsid w:val="00E4588D"/>
    <w:rsid w:val="00E45983"/>
    <w:rsid w:val="00E4599C"/>
    <w:rsid w:val="00E45A13"/>
    <w:rsid w:val="00E45A70"/>
    <w:rsid w:val="00E45D39"/>
    <w:rsid w:val="00E45DA5"/>
    <w:rsid w:val="00E46176"/>
    <w:rsid w:val="00E4774B"/>
    <w:rsid w:val="00E47B77"/>
    <w:rsid w:val="00E50023"/>
    <w:rsid w:val="00E50454"/>
    <w:rsid w:val="00E509CD"/>
    <w:rsid w:val="00E51D60"/>
    <w:rsid w:val="00E528BC"/>
    <w:rsid w:val="00E528F6"/>
    <w:rsid w:val="00E52949"/>
    <w:rsid w:val="00E5298E"/>
    <w:rsid w:val="00E52E1A"/>
    <w:rsid w:val="00E53106"/>
    <w:rsid w:val="00E53A34"/>
    <w:rsid w:val="00E53EC4"/>
    <w:rsid w:val="00E542EE"/>
    <w:rsid w:val="00E54489"/>
    <w:rsid w:val="00E5478A"/>
    <w:rsid w:val="00E547F6"/>
    <w:rsid w:val="00E54AEE"/>
    <w:rsid w:val="00E54B5C"/>
    <w:rsid w:val="00E54C42"/>
    <w:rsid w:val="00E54E65"/>
    <w:rsid w:val="00E54F82"/>
    <w:rsid w:val="00E55004"/>
    <w:rsid w:val="00E55735"/>
    <w:rsid w:val="00E55763"/>
    <w:rsid w:val="00E55C93"/>
    <w:rsid w:val="00E55CEE"/>
    <w:rsid w:val="00E56119"/>
    <w:rsid w:val="00E565D2"/>
    <w:rsid w:val="00E566DE"/>
    <w:rsid w:val="00E567EA"/>
    <w:rsid w:val="00E56C74"/>
    <w:rsid w:val="00E56F02"/>
    <w:rsid w:val="00E56F5C"/>
    <w:rsid w:val="00E56F86"/>
    <w:rsid w:val="00E57552"/>
    <w:rsid w:val="00E57C66"/>
    <w:rsid w:val="00E57ED6"/>
    <w:rsid w:val="00E60517"/>
    <w:rsid w:val="00E60975"/>
    <w:rsid w:val="00E61335"/>
    <w:rsid w:val="00E615E2"/>
    <w:rsid w:val="00E61616"/>
    <w:rsid w:val="00E621A1"/>
    <w:rsid w:val="00E623CF"/>
    <w:rsid w:val="00E626AF"/>
    <w:rsid w:val="00E627E6"/>
    <w:rsid w:val="00E62A13"/>
    <w:rsid w:val="00E62C28"/>
    <w:rsid w:val="00E63061"/>
    <w:rsid w:val="00E630F7"/>
    <w:rsid w:val="00E633CC"/>
    <w:rsid w:val="00E633E5"/>
    <w:rsid w:val="00E63669"/>
    <w:rsid w:val="00E636DA"/>
    <w:rsid w:val="00E63B03"/>
    <w:rsid w:val="00E63C89"/>
    <w:rsid w:val="00E641DE"/>
    <w:rsid w:val="00E6430F"/>
    <w:rsid w:val="00E64561"/>
    <w:rsid w:val="00E64599"/>
    <w:rsid w:val="00E645B4"/>
    <w:rsid w:val="00E65116"/>
    <w:rsid w:val="00E65240"/>
    <w:rsid w:val="00E6534A"/>
    <w:rsid w:val="00E65B0C"/>
    <w:rsid w:val="00E65B1C"/>
    <w:rsid w:val="00E65B3E"/>
    <w:rsid w:val="00E65D79"/>
    <w:rsid w:val="00E65F76"/>
    <w:rsid w:val="00E66810"/>
    <w:rsid w:val="00E66F21"/>
    <w:rsid w:val="00E67680"/>
    <w:rsid w:val="00E67772"/>
    <w:rsid w:val="00E67D57"/>
    <w:rsid w:val="00E70156"/>
    <w:rsid w:val="00E70383"/>
    <w:rsid w:val="00E7067E"/>
    <w:rsid w:val="00E708DF"/>
    <w:rsid w:val="00E70AF0"/>
    <w:rsid w:val="00E70FC2"/>
    <w:rsid w:val="00E7112B"/>
    <w:rsid w:val="00E71198"/>
    <w:rsid w:val="00E71500"/>
    <w:rsid w:val="00E719D5"/>
    <w:rsid w:val="00E71B0E"/>
    <w:rsid w:val="00E727EC"/>
    <w:rsid w:val="00E72AAD"/>
    <w:rsid w:val="00E72D6E"/>
    <w:rsid w:val="00E72E68"/>
    <w:rsid w:val="00E72F72"/>
    <w:rsid w:val="00E73194"/>
    <w:rsid w:val="00E744D3"/>
    <w:rsid w:val="00E74779"/>
    <w:rsid w:val="00E7483C"/>
    <w:rsid w:val="00E7530B"/>
    <w:rsid w:val="00E753CD"/>
    <w:rsid w:val="00E753E5"/>
    <w:rsid w:val="00E753FE"/>
    <w:rsid w:val="00E75620"/>
    <w:rsid w:val="00E763A1"/>
    <w:rsid w:val="00E763FB"/>
    <w:rsid w:val="00E7648D"/>
    <w:rsid w:val="00E76686"/>
    <w:rsid w:val="00E766A6"/>
    <w:rsid w:val="00E76A48"/>
    <w:rsid w:val="00E76B72"/>
    <w:rsid w:val="00E77033"/>
    <w:rsid w:val="00E776CE"/>
    <w:rsid w:val="00E77973"/>
    <w:rsid w:val="00E80CE3"/>
    <w:rsid w:val="00E80D68"/>
    <w:rsid w:val="00E81232"/>
    <w:rsid w:val="00E81241"/>
    <w:rsid w:val="00E818C8"/>
    <w:rsid w:val="00E81C45"/>
    <w:rsid w:val="00E82D93"/>
    <w:rsid w:val="00E82F35"/>
    <w:rsid w:val="00E830E2"/>
    <w:rsid w:val="00E83297"/>
    <w:rsid w:val="00E83612"/>
    <w:rsid w:val="00E83A55"/>
    <w:rsid w:val="00E841A6"/>
    <w:rsid w:val="00E845AE"/>
    <w:rsid w:val="00E852ED"/>
    <w:rsid w:val="00E85437"/>
    <w:rsid w:val="00E857AD"/>
    <w:rsid w:val="00E85AB7"/>
    <w:rsid w:val="00E85E92"/>
    <w:rsid w:val="00E85F18"/>
    <w:rsid w:val="00E85F70"/>
    <w:rsid w:val="00E86BD9"/>
    <w:rsid w:val="00E86C1C"/>
    <w:rsid w:val="00E86D68"/>
    <w:rsid w:val="00E87174"/>
    <w:rsid w:val="00E87263"/>
    <w:rsid w:val="00E875E5"/>
    <w:rsid w:val="00E87CBB"/>
    <w:rsid w:val="00E87D6D"/>
    <w:rsid w:val="00E87F02"/>
    <w:rsid w:val="00E9025D"/>
    <w:rsid w:val="00E90C1D"/>
    <w:rsid w:val="00E9119F"/>
    <w:rsid w:val="00E9168B"/>
    <w:rsid w:val="00E92323"/>
    <w:rsid w:val="00E927D6"/>
    <w:rsid w:val="00E92D49"/>
    <w:rsid w:val="00E932C3"/>
    <w:rsid w:val="00E9334D"/>
    <w:rsid w:val="00E9343B"/>
    <w:rsid w:val="00E93501"/>
    <w:rsid w:val="00E93887"/>
    <w:rsid w:val="00E93CFE"/>
    <w:rsid w:val="00E9417B"/>
    <w:rsid w:val="00E942FF"/>
    <w:rsid w:val="00E945AB"/>
    <w:rsid w:val="00E946C5"/>
    <w:rsid w:val="00E94D4A"/>
    <w:rsid w:val="00E94EC5"/>
    <w:rsid w:val="00E956D4"/>
    <w:rsid w:val="00E95BD9"/>
    <w:rsid w:val="00E95DA6"/>
    <w:rsid w:val="00E95EC4"/>
    <w:rsid w:val="00E95F84"/>
    <w:rsid w:val="00E9635F"/>
    <w:rsid w:val="00E96420"/>
    <w:rsid w:val="00E966ED"/>
    <w:rsid w:val="00E96B99"/>
    <w:rsid w:val="00E96C7F"/>
    <w:rsid w:val="00E96DBC"/>
    <w:rsid w:val="00E96F95"/>
    <w:rsid w:val="00E97101"/>
    <w:rsid w:val="00E97224"/>
    <w:rsid w:val="00E976C1"/>
    <w:rsid w:val="00E97850"/>
    <w:rsid w:val="00E97D7F"/>
    <w:rsid w:val="00E97DB7"/>
    <w:rsid w:val="00EA019E"/>
    <w:rsid w:val="00EA0203"/>
    <w:rsid w:val="00EA0250"/>
    <w:rsid w:val="00EA0AAD"/>
    <w:rsid w:val="00EA0F1B"/>
    <w:rsid w:val="00EA1204"/>
    <w:rsid w:val="00EA1867"/>
    <w:rsid w:val="00EA2090"/>
    <w:rsid w:val="00EA2316"/>
    <w:rsid w:val="00EA2368"/>
    <w:rsid w:val="00EA265F"/>
    <w:rsid w:val="00EA284C"/>
    <w:rsid w:val="00EA2DCC"/>
    <w:rsid w:val="00EA308E"/>
    <w:rsid w:val="00EA3AE9"/>
    <w:rsid w:val="00EA3FFF"/>
    <w:rsid w:val="00EA40AB"/>
    <w:rsid w:val="00EA41AE"/>
    <w:rsid w:val="00EA4831"/>
    <w:rsid w:val="00EA4ABB"/>
    <w:rsid w:val="00EA51D5"/>
    <w:rsid w:val="00EA5363"/>
    <w:rsid w:val="00EA606B"/>
    <w:rsid w:val="00EA6313"/>
    <w:rsid w:val="00EA65B4"/>
    <w:rsid w:val="00EA672D"/>
    <w:rsid w:val="00EA679F"/>
    <w:rsid w:val="00EA67A1"/>
    <w:rsid w:val="00EA68D8"/>
    <w:rsid w:val="00EA6EFF"/>
    <w:rsid w:val="00EA6FF6"/>
    <w:rsid w:val="00EA7016"/>
    <w:rsid w:val="00EA7067"/>
    <w:rsid w:val="00EA734B"/>
    <w:rsid w:val="00EA7CA0"/>
    <w:rsid w:val="00EA7F85"/>
    <w:rsid w:val="00EB0366"/>
    <w:rsid w:val="00EB04D6"/>
    <w:rsid w:val="00EB11E2"/>
    <w:rsid w:val="00EB1585"/>
    <w:rsid w:val="00EB172B"/>
    <w:rsid w:val="00EB1882"/>
    <w:rsid w:val="00EB18E4"/>
    <w:rsid w:val="00EB1947"/>
    <w:rsid w:val="00EB1E4B"/>
    <w:rsid w:val="00EB209C"/>
    <w:rsid w:val="00EB22AB"/>
    <w:rsid w:val="00EB2765"/>
    <w:rsid w:val="00EB2ABB"/>
    <w:rsid w:val="00EB2B5E"/>
    <w:rsid w:val="00EB2D41"/>
    <w:rsid w:val="00EB2D6C"/>
    <w:rsid w:val="00EB30F0"/>
    <w:rsid w:val="00EB32A7"/>
    <w:rsid w:val="00EB32BD"/>
    <w:rsid w:val="00EB372B"/>
    <w:rsid w:val="00EB3778"/>
    <w:rsid w:val="00EB41C7"/>
    <w:rsid w:val="00EB46BA"/>
    <w:rsid w:val="00EB4967"/>
    <w:rsid w:val="00EB5CB7"/>
    <w:rsid w:val="00EB60C6"/>
    <w:rsid w:val="00EB647A"/>
    <w:rsid w:val="00EB6E77"/>
    <w:rsid w:val="00EB7AC6"/>
    <w:rsid w:val="00EB7BBD"/>
    <w:rsid w:val="00EB7D77"/>
    <w:rsid w:val="00EC04B4"/>
    <w:rsid w:val="00EC1013"/>
    <w:rsid w:val="00EC1676"/>
    <w:rsid w:val="00EC1BF0"/>
    <w:rsid w:val="00EC1D6D"/>
    <w:rsid w:val="00EC1F67"/>
    <w:rsid w:val="00EC2A2A"/>
    <w:rsid w:val="00EC2AD7"/>
    <w:rsid w:val="00EC2BC2"/>
    <w:rsid w:val="00EC2BE1"/>
    <w:rsid w:val="00EC380A"/>
    <w:rsid w:val="00EC3893"/>
    <w:rsid w:val="00EC3D90"/>
    <w:rsid w:val="00EC3EAC"/>
    <w:rsid w:val="00EC3F4E"/>
    <w:rsid w:val="00EC4002"/>
    <w:rsid w:val="00EC474E"/>
    <w:rsid w:val="00EC5539"/>
    <w:rsid w:val="00EC55DF"/>
    <w:rsid w:val="00EC57AB"/>
    <w:rsid w:val="00EC5B1E"/>
    <w:rsid w:val="00EC5BFD"/>
    <w:rsid w:val="00EC5C93"/>
    <w:rsid w:val="00EC62F0"/>
    <w:rsid w:val="00EC63B0"/>
    <w:rsid w:val="00EC68E5"/>
    <w:rsid w:val="00EC6CEC"/>
    <w:rsid w:val="00EC739E"/>
    <w:rsid w:val="00EC73F9"/>
    <w:rsid w:val="00EC7539"/>
    <w:rsid w:val="00EC77A1"/>
    <w:rsid w:val="00EC7811"/>
    <w:rsid w:val="00EC7AFE"/>
    <w:rsid w:val="00EC7C7E"/>
    <w:rsid w:val="00EC7E24"/>
    <w:rsid w:val="00EC7E52"/>
    <w:rsid w:val="00ED0100"/>
    <w:rsid w:val="00ED04C5"/>
    <w:rsid w:val="00ED0621"/>
    <w:rsid w:val="00ED0F32"/>
    <w:rsid w:val="00ED12FA"/>
    <w:rsid w:val="00ED1619"/>
    <w:rsid w:val="00ED16CF"/>
    <w:rsid w:val="00ED1702"/>
    <w:rsid w:val="00ED1AF2"/>
    <w:rsid w:val="00ED1D1C"/>
    <w:rsid w:val="00ED1D8D"/>
    <w:rsid w:val="00ED219E"/>
    <w:rsid w:val="00ED2449"/>
    <w:rsid w:val="00ED2D4D"/>
    <w:rsid w:val="00ED2FEC"/>
    <w:rsid w:val="00ED3398"/>
    <w:rsid w:val="00ED3530"/>
    <w:rsid w:val="00ED3852"/>
    <w:rsid w:val="00ED3CDC"/>
    <w:rsid w:val="00ED4276"/>
    <w:rsid w:val="00ED461E"/>
    <w:rsid w:val="00ED4908"/>
    <w:rsid w:val="00ED51E6"/>
    <w:rsid w:val="00ED5311"/>
    <w:rsid w:val="00ED587F"/>
    <w:rsid w:val="00ED5AD8"/>
    <w:rsid w:val="00ED6427"/>
    <w:rsid w:val="00ED76C4"/>
    <w:rsid w:val="00ED7825"/>
    <w:rsid w:val="00ED7ADD"/>
    <w:rsid w:val="00ED7BA9"/>
    <w:rsid w:val="00ED7DB1"/>
    <w:rsid w:val="00ED7E37"/>
    <w:rsid w:val="00ED7FD4"/>
    <w:rsid w:val="00EE0090"/>
    <w:rsid w:val="00EE0D7B"/>
    <w:rsid w:val="00EE1063"/>
    <w:rsid w:val="00EE110E"/>
    <w:rsid w:val="00EE1366"/>
    <w:rsid w:val="00EE1458"/>
    <w:rsid w:val="00EE16A2"/>
    <w:rsid w:val="00EE1824"/>
    <w:rsid w:val="00EE1850"/>
    <w:rsid w:val="00EE188E"/>
    <w:rsid w:val="00EE1AC2"/>
    <w:rsid w:val="00EE1FAE"/>
    <w:rsid w:val="00EE24BC"/>
    <w:rsid w:val="00EE2687"/>
    <w:rsid w:val="00EE2BD0"/>
    <w:rsid w:val="00EE2E80"/>
    <w:rsid w:val="00EE2F9C"/>
    <w:rsid w:val="00EE360E"/>
    <w:rsid w:val="00EE3665"/>
    <w:rsid w:val="00EE3864"/>
    <w:rsid w:val="00EE3C88"/>
    <w:rsid w:val="00EE3F41"/>
    <w:rsid w:val="00EE43D6"/>
    <w:rsid w:val="00EE463A"/>
    <w:rsid w:val="00EE46FA"/>
    <w:rsid w:val="00EE4840"/>
    <w:rsid w:val="00EE485E"/>
    <w:rsid w:val="00EE4C81"/>
    <w:rsid w:val="00EE511C"/>
    <w:rsid w:val="00EE5415"/>
    <w:rsid w:val="00EE56FF"/>
    <w:rsid w:val="00EE57A6"/>
    <w:rsid w:val="00EE57EB"/>
    <w:rsid w:val="00EE5DC1"/>
    <w:rsid w:val="00EE5E0C"/>
    <w:rsid w:val="00EE5E64"/>
    <w:rsid w:val="00EE5ED8"/>
    <w:rsid w:val="00EE5F9E"/>
    <w:rsid w:val="00EE66B9"/>
    <w:rsid w:val="00EE7666"/>
    <w:rsid w:val="00EE76D4"/>
    <w:rsid w:val="00EE77BE"/>
    <w:rsid w:val="00EF02B2"/>
    <w:rsid w:val="00EF051B"/>
    <w:rsid w:val="00EF0D01"/>
    <w:rsid w:val="00EF0DC0"/>
    <w:rsid w:val="00EF101C"/>
    <w:rsid w:val="00EF11C0"/>
    <w:rsid w:val="00EF14B7"/>
    <w:rsid w:val="00EF1CAB"/>
    <w:rsid w:val="00EF2274"/>
    <w:rsid w:val="00EF24D4"/>
    <w:rsid w:val="00EF25ED"/>
    <w:rsid w:val="00EF26A0"/>
    <w:rsid w:val="00EF2A10"/>
    <w:rsid w:val="00EF2CBC"/>
    <w:rsid w:val="00EF2EBB"/>
    <w:rsid w:val="00EF33A1"/>
    <w:rsid w:val="00EF3B0B"/>
    <w:rsid w:val="00EF3B37"/>
    <w:rsid w:val="00EF3DDD"/>
    <w:rsid w:val="00EF3FB1"/>
    <w:rsid w:val="00EF47F9"/>
    <w:rsid w:val="00EF4F0F"/>
    <w:rsid w:val="00EF50BC"/>
    <w:rsid w:val="00EF5C6C"/>
    <w:rsid w:val="00EF5E72"/>
    <w:rsid w:val="00EF665C"/>
    <w:rsid w:val="00EF6E65"/>
    <w:rsid w:val="00EF7484"/>
    <w:rsid w:val="00EF783D"/>
    <w:rsid w:val="00EF7960"/>
    <w:rsid w:val="00F0053E"/>
    <w:rsid w:val="00F0060B"/>
    <w:rsid w:val="00F00C2A"/>
    <w:rsid w:val="00F00EC2"/>
    <w:rsid w:val="00F00F64"/>
    <w:rsid w:val="00F01642"/>
    <w:rsid w:val="00F01848"/>
    <w:rsid w:val="00F01864"/>
    <w:rsid w:val="00F01B73"/>
    <w:rsid w:val="00F01C26"/>
    <w:rsid w:val="00F01C59"/>
    <w:rsid w:val="00F023FE"/>
    <w:rsid w:val="00F02451"/>
    <w:rsid w:val="00F025D6"/>
    <w:rsid w:val="00F028F0"/>
    <w:rsid w:val="00F031B9"/>
    <w:rsid w:val="00F038FB"/>
    <w:rsid w:val="00F03CEC"/>
    <w:rsid w:val="00F03DD0"/>
    <w:rsid w:val="00F03F8F"/>
    <w:rsid w:val="00F03FE9"/>
    <w:rsid w:val="00F04987"/>
    <w:rsid w:val="00F049EF"/>
    <w:rsid w:val="00F04ADE"/>
    <w:rsid w:val="00F04AFE"/>
    <w:rsid w:val="00F04D5D"/>
    <w:rsid w:val="00F052B1"/>
    <w:rsid w:val="00F0658F"/>
    <w:rsid w:val="00F067E5"/>
    <w:rsid w:val="00F06B88"/>
    <w:rsid w:val="00F06BD6"/>
    <w:rsid w:val="00F06FF1"/>
    <w:rsid w:val="00F073CB"/>
    <w:rsid w:val="00F074BA"/>
    <w:rsid w:val="00F079B8"/>
    <w:rsid w:val="00F07E63"/>
    <w:rsid w:val="00F07E88"/>
    <w:rsid w:val="00F10507"/>
    <w:rsid w:val="00F108C2"/>
    <w:rsid w:val="00F10B12"/>
    <w:rsid w:val="00F10D7F"/>
    <w:rsid w:val="00F112BB"/>
    <w:rsid w:val="00F1141E"/>
    <w:rsid w:val="00F11604"/>
    <w:rsid w:val="00F1165A"/>
    <w:rsid w:val="00F11B53"/>
    <w:rsid w:val="00F11D50"/>
    <w:rsid w:val="00F11E2B"/>
    <w:rsid w:val="00F1208E"/>
    <w:rsid w:val="00F120F0"/>
    <w:rsid w:val="00F129A5"/>
    <w:rsid w:val="00F12F74"/>
    <w:rsid w:val="00F13954"/>
    <w:rsid w:val="00F13C9A"/>
    <w:rsid w:val="00F13DA2"/>
    <w:rsid w:val="00F14CCA"/>
    <w:rsid w:val="00F14D88"/>
    <w:rsid w:val="00F14FCB"/>
    <w:rsid w:val="00F15029"/>
    <w:rsid w:val="00F152F6"/>
    <w:rsid w:val="00F154C8"/>
    <w:rsid w:val="00F15B8A"/>
    <w:rsid w:val="00F15BCF"/>
    <w:rsid w:val="00F164B2"/>
    <w:rsid w:val="00F16A43"/>
    <w:rsid w:val="00F17258"/>
    <w:rsid w:val="00F1754D"/>
    <w:rsid w:val="00F17587"/>
    <w:rsid w:val="00F2010D"/>
    <w:rsid w:val="00F20740"/>
    <w:rsid w:val="00F212AD"/>
    <w:rsid w:val="00F2133B"/>
    <w:rsid w:val="00F213E5"/>
    <w:rsid w:val="00F216DF"/>
    <w:rsid w:val="00F217B3"/>
    <w:rsid w:val="00F21D18"/>
    <w:rsid w:val="00F21E56"/>
    <w:rsid w:val="00F22213"/>
    <w:rsid w:val="00F22353"/>
    <w:rsid w:val="00F22527"/>
    <w:rsid w:val="00F22710"/>
    <w:rsid w:val="00F22AC3"/>
    <w:rsid w:val="00F22F1D"/>
    <w:rsid w:val="00F231BF"/>
    <w:rsid w:val="00F23996"/>
    <w:rsid w:val="00F23A09"/>
    <w:rsid w:val="00F23B4D"/>
    <w:rsid w:val="00F23BBD"/>
    <w:rsid w:val="00F23C2D"/>
    <w:rsid w:val="00F23C95"/>
    <w:rsid w:val="00F241E4"/>
    <w:rsid w:val="00F242C0"/>
    <w:rsid w:val="00F2439F"/>
    <w:rsid w:val="00F249C6"/>
    <w:rsid w:val="00F24DE3"/>
    <w:rsid w:val="00F24E2A"/>
    <w:rsid w:val="00F24E9B"/>
    <w:rsid w:val="00F252B9"/>
    <w:rsid w:val="00F25549"/>
    <w:rsid w:val="00F25B23"/>
    <w:rsid w:val="00F25F00"/>
    <w:rsid w:val="00F260D6"/>
    <w:rsid w:val="00F26378"/>
    <w:rsid w:val="00F26876"/>
    <w:rsid w:val="00F268A5"/>
    <w:rsid w:val="00F26ADC"/>
    <w:rsid w:val="00F26CBC"/>
    <w:rsid w:val="00F271D1"/>
    <w:rsid w:val="00F2723D"/>
    <w:rsid w:val="00F272E9"/>
    <w:rsid w:val="00F27377"/>
    <w:rsid w:val="00F27644"/>
    <w:rsid w:val="00F27CD2"/>
    <w:rsid w:val="00F27CEE"/>
    <w:rsid w:val="00F305AE"/>
    <w:rsid w:val="00F30A73"/>
    <w:rsid w:val="00F30C7D"/>
    <w:rsid w:val="00F31101"/>
    <w:rsid w:val="00F3125C"/>
    <w:rsid w:val="00F312F1"/>
    <w:rsid w:val="00F31506"/>
    <w:rsid w:val="00F3164E"/>
    <w:rsid w:val="00F31D19"/>
    <w:rsid w:val="00F31D57"/>
    <w:rsid w:val="00F32302"/>
    <w:rsid w:val="00F32514"/>
    <w:rsid w:val="00F32660"/>
    <w:rsid w:val="00F326B5"/>
    <w:rsid w:val="00F32733"/>
    <w:rsid w:val="00F32899"/>
    <w:rsid w:val="00F32A62"/>
    <w:rsid w:val="00F32CB0"/>
    <w:rsid w:val="00F33263"/>
    <w:rsid w:val="00F333B6"/>
    <w:rsid w:val="00F33B3F"/>
    <w:rsid w:val="00F33EDE"/>
    <w:rsid w:val="00F347A6"/>
    <w:rsid w:val="00F34CDE"/>
    <w:rsid w:val="00F34DF9"/>
    <w:rsid w:val="00F35180"/>
    <w:rsid w:val="00F3551C"/>
    <w:rsid w:val="00F35658"/>
    <w:rsid w:val="00F3593D"/>
    <w:rsid w:val="00F35995"/>
    <w:rsid w:val="00F35C07"/>
    <w:rsid w:val="00F35F92"/>
    <w:rsid w:val="00F360A8"/>
    <w:rsid w:val="00F36204"/>
    <w:rsid w:val="00F36209"/>
    <w:rsid w:val="00F364DD"/>
    <w:rsid w:val="00F366BB"/>
    <w:rsid w:val="00F3693E"/>
    <w:rsid w:val="00F36950"/>
    <w:rsid w:val="00F36BEA"/>
    <w:rsid w:val="00F36E6B"/>
    <w:rsid w:val="00F36E90"/>
    <w:rsid w:val="00F37104"/>
    <w:rsid w:val="00F377AC"/>
    <w:rsid w:val="00F37BFE"/>
    <w:rsid w:val="00F37D87"/>
    <w:rsid w:val="00F37EE4"/>
    <w:rsid w:val="00F400BF"/>
    <w:rsid w:val="00F409FE"/>
    <w:rsid w:val="00F40E89"/>
    <w:rsid w:val="00F41216"/>
    <w:rsid w:val="00F413A5"/>
    <w:rsid w:val="00F417D7"/>
    <w:rsid w:val="00F419A1"/>
    <w:rsid w:val="00F41CD9"/>
    <w:rsid w:val="00F41D43"/>
    <w:rsid w:val="00F42147"/>
    <w:rsid w:val="00F42532"/>
    <w:rsid w:val="00F426F3"/>
    <w:rsid w:val="00F43125"/>
    <w:rsid w:val="00F4348D"/>
    <w:rsid w:val="00F43CD6"/>
    <w:rsid w:val="00F440FF"/>
    <w:rsid w:val="00F44762"/>
    <w:rsid w:val="00F447B2"/>
    <w:rsid w:val="00F44A30"/>
    <w:rsid w:val="00F44E4F"/>
    <w:rsid w:val="00F450C2"/>
    <w:rsid w:val="00F4539C"/>
    <w:rsid w:val="00F45479"/>
    <w:rsid w:val="00F45BB5"/>
    <w:rsid w:val="00F45DC5"/>
    <w:rsid w:val="00F45FDE"/>
    <w:rsid w:val="00F461AE"/>
    <w:rsid w:val="00F46837"/>
    <w:rsid w:val="00F46D15"/>
    <w:rsid w:val="00F46D38"/>
    <w:rsid w:val="00F46DB9"/>
    <w:rsid w:val="00F46E35"/>
    <w:rsid w:val="00F47160"/>
    <w:rsid w:val="00F47D3A"/>
    <w:rsid w:val="00F500E8"/>
    <w:rsid w:val="00F503E6"/>
    <w:rsid w:val="00F506AA"/>
    <w:rsid w:val="00F5077C"/>
    <w:rsid w:val="00F508FD"/>
    <w:rsid w:val="00F51160"/>
    <w:rsid w:val="00F51192"/>
    <w:rsid w:val="00F5155F"/>
    <w:rsid w:val="00F51C63"/>
    <w:rsid w:val="00F51D1F"/>
    <w:rsid w:val="00F51D90"/>
    <w:rsid w:val="00F51DE6"/>
    <w:rsid w:val="00F5212B"/>
    <w:rsid w:val="00F524A2"/>
    <w:rsid w:val="00F5286E"/>
    <w:rsid w:val="00F5327C"/>
    <w:rsid w:val="00F537A1"/>
    <w:rsid w:val="00F53909"/>
    <w:rsid w:val="00F5393B"/>
    <w:rsid w:val="00F53C5E"/>
    <w:rsid w:val="00F548B2"/>
    <w:rsid w:val="00F54B26"/>
    <w:rsid w:val="00F550C2"/>
    <w:rsid w:val="00F552CC"/>
    <w:rsid w:val="00F55366"/>
    <w:rsid w:val="00F55ACC"/>
    <w:rsid w:val="00F55F9B"/>
    <w:rsid w:val="00F561D7"/>
    <w:rsid w:val="00F56409"/>
    <w:rsid w:val="00F566B1"/>
    <w:rsid w:val="00F5673B"/>
    <w:rsid w:val="00F56B03"/>
    <w:rsid w:val="00F57C66"/>
    <w:rsid w:val="00F60080"/>
    <w:rsid w:val="00F6094F"/>
    <w:rsid w:val="00F60E55"/>
    <w:rsid w:val="00F60FE9"/>
    <w:rsid w:val="00F6112A"/>
    <w:rsid w:val="00F61432"/>
    <w:rsid w:val="00F61934"/>
    <w:rsid w:val="00F61958"/>
    <w:rsid w:val="00F62928"/>
    <w:rsid w:val="00F62C8B"/>
    <w:rsid w:val="00F62E25"/>
    <w:rsid w:val="00F62E9C"/>
    <w:rsid w:val="00F63A46"/>
    <w:rsid w:val="00F63E0E"/>
    <w:rsid w:val="00F640D3"/>
    <w:rsid w:val="00F640DE"/>
    <w:rsid w:val="00F641B0"/>
    <w:rsid w:val="00F64EBB"/>
    <w:rsid w:val="00F64F4F"/>
    <w:rsid w:val="00F6515B"/>
    <w:rsid w:val="00F651E6"/>
    <w:rsid w:val="00F652A5"/>
    <w:rsid w:val="00F65CDB"/>
    <w:rsid w:val="00F66156"/>
    <w:rsid w:val="00F6669C"/>
    <w:rsid w:val="00F673F2"/>
    <w:rsid w:val="00F67BBF"/>
    <w:rsid w:val="00F70049"/>
    <w:rsid w:val="00F7007D"/>
    <w:rsid w:val="00F70832"/>
    <w:rsid w:val="00F70A5B"/>
    <w:rsid w:val="00F70AC5"/>
    <w:rsid w:val="00F70B16"/>
    <w:rsid w:val="00F7127E"/>
    <w:rsid w:val="00F7134C"/>
    <w:rsid w:val="00F7165D"/>
    <w:rsid w:val="00F716CC"/>
    <w:rsid w:val="00F71A60"/>
    <w:rsid w:val="00F71AD7"/>
    <w:rsid w:val="00F71B32"/>
    <w:rsid w:val="00F728CC"/>
    <w:rsid w:val="00F73271"/>
    <w:rsid w:val="00F7366C"/>
    <w:rsid w:val="00F736D5"/>
    <w:rsid w:val="00F73B82"/>
    <w:rsid w:val="00F745BD"/>
    <w:rsid w:val="00F74C22"/>
    <w:rsid w:val="00F74DE1"/>
    <w:rsid w:val="00F74E8F"/>
    <w:rsid w:val="00F75748"/>
    <w:rsid w:val="00F75987"/>
    <w:rsid w:val="00F75A23"/>
    <w:rsid w:val="00F75C86"/>
    <w:rsid w:val="00F75EF3"/>
    <w:rsid w:val="00F76AA4"/>
    <w:rsid w:val="00F76ADB"/>
    <w:rsid w:val="00F77791"/>
    <w:rsid w:val="00F77815"/>
    <w:rsid w:val="00F77954"/>
    <w:rsid w:val="00F77DEA"/>
    <w:rsid w:val="00F800C8"/>
    <w:rsid w:val="00F801C7"/>
    <w:rsid w:val="00F80849"/>
    <w:rsid w:val="00F80A0A"/>
    <w:rsid w:val="00F80EF6"/>
    <w:rsid w:val="00F8158C"/>
    <w:rsid w:val="00F817AD"/>
    <w:rsid w:val="00F81D72"/>
    <w:rsid w:val="00F82094"/>
    <w:rsid w:val="00F8212B"/>
    <w:rsid w:val="00F82455"/>
    <w:rsid w:val="00F8278B"/>
    <w:rsid w:val="00F82EBB"/>
    <w:rsid w:val="00F830F6"/>
    <w:rsid w:val="00F84950"/>
    <w:rsid w:val="00F849D0"/>
    <w:rsid w:val="00F84A85"/>
    <w:rsid w:val="00F84F68"/>
    <w:rsid w:val="00F85155"/>
    <w:rsid w:val="00F8515C"/>
    <w:rsid w:val="00F85242"/>
    <w:rsid w:val="00F85780"/>
    <w:rsid w:val="00F8619E"/>
    <w:rsid w:val="00F865D1"/>
    <w:rsid w:val="00F86660"/>
    <w:rsid w:val="00F867AE"/>
    <w:rsid w:val="00F867EB"/>
    <w:rsid w:val="00F869C0"/>
    <w:rsid w:val="00F87543"/>
    <w:rsid w:val="00F875E2"/>
    <w:rsid w:val="00F87EBE"/>
    <w:rsid w:val="00F87EF6"/>
    <w:rsid w:val="00F903A4"/>
    <w:rsid w:val="00F904A3"/>
    <w:rsid w:val="00F9064B"/>
    <w:rsid w:val="00F90709"/>
    <w:rsid w:val="00F90747"/>
    <w:rsid w:val="00F90900"/>
    <w:rsid w:val="00F90BFD"/>
    <w:rsid w:val="00F90FB5"/>
    <w:rsid w:val="00F910A5"/>
    <w:rsid w:val="00F91BCF"/>
    <w:rsid w:val="00F9217D"/>
    <w:rsid w:val="00F92292"/>
    <w:rsid w:val="00F92951"/>
    <w:rsid w:val="00F92AB2"/>
    <w:rsid w:val="00F92F1A"/>
    <w:rsid w:val="00F9369C"/>
    <w:rsid w:val="00F9391A"/>
    <w:rsid w:val="00F93BA8"/>
    <w:rsid w:val="00F93C0B"/>
    <w:rsid w:val="00F93D5A"/>
    <w:rsid w:val="00F93E0C"/>
    <w:rsid w:val="00F93EAD"/>
    <w:rsid w:val="00F93F45"/>
    <w:rsid w:val="00F9479C"/>
    <w:rsid w:val="00F94915"/>
    <w:rsid w:val="00F952A6"/>
    <w:rsid w:val="00F953C3"/>
    <w:rsid w:val="00F95893"/>
    <w:rsid w:val="00F962EF"/>
    <w:rsid w:val="00F965C7"/>
    <w:rsid w:val="00F96D45"/>
    <w:rsid w:val="00F96E5A"/>
    <w:rsid w:val="00F96FDD"/>
    <w:rsid w:val="00F9709B"/>
    <w:rsid w:val="00F972F2"/>
    <w:rsid w:val="00F9787F"/>
    <w:rsid w:val="00F97B17"/>
    <w:rsid w:val="00FA066E"/>
    <w:rsid w:val="00FA0895"/>
    <w:rsid w:val="00FA0CE9"/>
    <w:rsid w:val="00FA0D46"/>
    <w:rsid w:val="00FA0E04"/>
    <w:rsid w:val="00FA1025"/>
    <w:rsid w:val="00FA10DC"/>
    <w:rsid w:val="00FA1C74"/>
    <w:rsid w:val="00FA1D50"/>
    <w:rsid w:val="00FA1F2E"/>
    <w:rsid w:val="00FA210D"/>
    <w:rsid w:val="00FA300E"/>
    <w:rsid w:val="00FA3140"/>
    <w:rsid w:val="00FA34B4"/>
    <w:rsid w:val="00FA398D"/>
    <w:rsid w:val="00FA3A38"/>
    <w:rsid w:val="00FA45EF"/>
    <w:rsid w:val="00FA5468"/>
    <w:rsid w:val="00FA5596"/>
    <w:rsid w:val="00FA55CE"/>
    <w:rsid w:val="00FA55EF"/>
    <w:rsid w:val="00FA63E7"/>
    <w:rsid w:val="00FA6405"/>
    <w:rsid w:val="00FA663F"/>
    <w:rsid w:val="00FA6868"/>
    <w:rsid w:val="00FA6CFF"/>
    <w:rsid w:val="00FA6EB7"/>
    <w:rsid w:val="00FA72B6"/>
    <w:rsid w:val="00FA756F"/>
    <w:rsid w:val="00FA7625"/>
    <w:rsid w:val="00FA76D6"/>
    <w:rsid w:val="00FA7A56"/>
    <w:rsid w:val="00FA7AF9"/>
    <w:rsid w:val="00FA7C4C"/>
    <w:rsid w:val="00FB0597"/>
    <w:rsid w:val="00FB0666"/>
    <w:rsid w:val="00FB09E1"/>
    <w:rsid w:val="00FB0E03"/>
    <w:rsid w:val="00FB101D"/>
    <w:rsid w:val="00FB114E"/>
    <w:rsid w:val="00FB13B4"/>
    <w:rsid w:val="00FB190E"/>
    <w:rsid w:val="00FB19C2"/>
    <w:rsid w:val="00FB1A5B"/>
    <w:rsid w:val="00FB1C6C"/>
    <w:rsid w:val="00FB1DA6"/>
    <w:rsid w:val="00FB245A"/>
    <w:rsid w:val="00FB2601"/>
    <w:rsid w:val="00FB27C1"/>
    <w:rsid w:val="00FB27DA"/>
    <w:rsid w:val="00FB2D18"/>
    <w:rsid w:val="00FB2DEF"/>
    <w:rsid w:val="00FB36E6"/>
    <w:rsid w:val="00FB3726"/>
    <w:rsid w:val="00FB38E2"/>
    <w:rsid w:val="00FB3A5A"/>
    <w:rsid w:val="00FB3E62"/>
    <w:rsid w:val="00FB3FDE"/>
    <w:rsid w:val="00FB4587"/>
    <w:rsid w:val="00FB4795"/>
    <w:rsid w:val="00FB4A96"/>
    <w:rsid w:val="00FB5463"/>
    <w:rsid w:val="00FB58AE"/>
    <w:rsid w:val="00FB599F"/>
    <w:rsid w:val="00FB5A43"/>
    <w:rsid w:val="00FB5AF3"/>
    <w:rsid w:val="00FB5D40"/>
    <w:rsid w:val="00FB5ED3"/>
    <w:rsid w:val="00FB6AEE"/>
    <w:rsid w:val="00FB6C84"/>
    <w:rsid w:val="00FB6F7D"/>
    <w:rsid w:val="00FB7100"/>
    <w:rsid w:val="00FB71DC"/>
    <w:rsid w:val="00FB75AA"/>
    <w:rsid w:val="00FB77FC"/>
    <w:rsid w:val="00FB7952"/>
    <w:rsid w:val="00FB7A87"/>
    <w:rsid w:val="00FB7AA3"/>
    <w:rsid w:val="00FC02C5"/>
    <w:rsid w:val="00FC02FD"/>
    <w:rsid w:val="00FC06F4"/>
    <w:rsid w:val="00FC07F2"/>
    <w:rsid w:val="00FC0B54"/>
    <w:rsid w:val="00FC0FD1"/>
    <w:rsid w:val="00FC19A6"/>
    <w:rsid w:val="00FC1CE9"/>
    <w:rsid w:val="00FC1D7F"/>
    <w:rsid w:val="00FC2536"/>
    <w:rsid w:val="00FC25DF"/>
    <w:rsid w:val="00FC277D"/>
    <w:rsid w:val="00FC2A15"/>
    <w:rsid w:val="00FC2BB6"/>
    <w:rsid w:val="00FC2D0E"/>
    <w:rsid w:val="00FC2E07"/>
    <w:rsid w:val="00FC32F8"/>
    <w:rsid w:val="00FC331B"/>
    <w:rsid w:val="00FC3A47"/>
    <w:rsid w:val="00FC4212"/>
    <w:rsid w:val="00FC4304"/>
    <w:rsid w:val="00FC460D"/>
    <w:rsid w:val="00FC468F"/>
    <w:rsid w:val="00FC49D3"/>
    <w:rsid w:val="00FC4ADC"/>
    <w:rsid w:val="00FC4B0E"/>
    <w:rsid w:val="00FC4CAD"/>
    <w:rsid w:val="00FC4D1A"/>
    <w:rsid w:val="00FC4E08"/>
    <w:rsid w:val="00FC5301"/>
    <w:rsid w:val="00FC5848"/>
    <w:rsid w:val="00FC5856"/>
    <w:rsid w:val="00FC5990"/>
    <w:rsid w:val="00FC5996"/>
    <w:rsid w:val="00FC5B88"/>
    <w:rsid w:val="00FC60C8"/>
    <w:rsid w:val="00FC6200"/>
    <w:rsid w:val="00FC62E4"/>
    <w:rsid w:val="00FC63D4"/>
    <w:rsid w:val="00FC64AD"/>
    <w:rsid w:val="00FC66A3"/>
    <w:rsid w:val="00FC6761"/>
    <w:rsid w:val="00FC6F69"/>
    <w:rsid w:val="00FC7223"/>
    <w:rsid w:val="00FC732F"/>
    <w:rsid w:val="00FC7373"/>
    <w:rsid w:val="00FC762A"/>
    <w:rsid w:val="00FD01D3"/>
    <w:rsid w:val="00FD02E6"/>
    <w:rsid w:val="00FD0992"/>
    <w:rsid w:val="00FD0C75"/>
    <w:rsid w:val="00FD0F61"/>
    <w:rsid w:val="00FD15B2"/>
    <w:rsid w:val="00FD16BB"/>
    <w:rsid w:val="00FD16EB"/>
    <w:rsid w:val="00FD1C76"/>
    <w:rsid w:val="00FD1CE9"/>
    <w:rsid w:val="00FD2A97"/>
    <w:rsid w:val="00FD3A32"/>
    <w:rsid w:val="00FD3CBC"/>
    <w:rsid w:val="00FD3E7D"/>
    <w:rsid w:val="00FD4415"/>
    <w:rsid w:val="00FD4426"/>
    <w:rsid w:val="00FD4DA5"/>
    <w:rsid w:val="00FD5017"/>
    <w:rsid w:val="00FD5BF1"/>
    <w:rsid w:val="00FD5CA5"/>
    <w:rsid w:val="00FD5DEF"/>
    <w:rsid w:val="00FD6157"/>
    <w:rsid w:val="00FD6247"/>
    <w:rsid w:val="00FD6418"/>
    <w:rsid w:val="00FD6E0D"/>
    <w:rsid w:val="00FD73C2"/>
    <w:rsid w:val="00FD75EA"/>
    <w:rsid w:val="00FD7BA3"/>
    <w:rsid w:val="00FD7C7A"/>
    <w:rsid w:val="00FE0054"/>
    <w:rsid w:val="00FE048B"/>
    <w:rsid w:val="00FE0812"/>
    <w:rsid w:val="00FE0B7E"/>
    <w:rsid w:val="00FE0C0D"/>
    <w:rsid w:val="00FE0CBD"/>
    <w:rsid w:val="00FE1245"/>
    <w:rsid w:val="00FE13E7"/>
    <w:rsid w:val="00FE1513"/>
    <w:rsid w:val="00FE1680"/>
    <w:rsid w:val="00FE16E2"/>
    <w:rsid w:val="00FE187F"/>
    <w:rsid w:val="00FE1A3C"/>
    <w:rsid w:val="00FE1EDC"/>
    <w:rsid w:val="00FE21F7"/>
    <w:rsid w:val="00FE22C5"/>
    <w:rsid w:val="00FE25D7"/>
    <w:rsid w:val="00FE2787"/>
    <w:rsid w:val="00FE2913"/>
    <w:rsid w:val="00FE31ED"/>
    <w:rsid w:val="00FE32F1"/>
    <w:rsid w:val="00FE3601"/>
    <w:rsid w:val="00FE397D"/>
    <w:rsid w:val="00FE3CA8"/>
    <w:rsid w:val="00FE3D49"/>
    <w:rsid w:val="00FE3FA9"/>
    <w:rsid w:val="00FE4459"/>
    <w:rsid w:val="00FE48A6"/>
    <w:rsid w:val="00FE4963"/>
    <w:rsid w:val="00FE4ABA"/>
    <w:rsid w:val="00FE4BAB"/>
    <w:rsid w:val="00FE5353"/>
    <w:rsid w:val="00FE566B"/>
    <w:rsid w:val="00FE56B4"/>
    <w:rsid w:val="00FE5A0A"/>
    <w:rsid w:val="00FE5DC6"/>
    <w:rsid w:val="00FE5F51"/>
    <w:rsid w:val="00FE5FFF"/>
    <w:rsid w:val="00FE6829"/>
    <w:rsid w:val="00FE71E2"/>
    <w:rsid w:val="00FE767C"/>
    <w:rsid w:val="00FE7C59"/>
    <w:rsid w:val="00FF029B"/>
    <w:rsid w:val="00FF02B1"/>
    <w:rsid w:val="00FF0414"/>
    <w:rsid w:val="00FF0E9B"/>
    <w:rsid w:val="00FF20A6"/>
    <w:rsid w:val="00FF215B"/>
    <w:rsid w:val="00FF220E"/>
    <w:rsid w:val="00FF244B"/>
    <w:rsid w:val="00FF2B4A"/>
    <w:rsid w:val="00FF2BFB"/>
    <w:rsid w:val="00FF2F52"/>
    <w:rsid w:val="00FF3173"/>
    <w:rsid w:val="00FF3396"/>
    <w:rsid w:val="00FF3659"/>
    <w:rsid w:val="00FF372F"/>
    <w:rsid w:val="00FF3DE1"/>
    <w:rsid w:val="00FF4230"/>
    <w:rsid w:val="00FF4602"/>
    <w:rsid w:val="00FF487F"/>
    <w:rsid w:val="00FF4901"/>
    <w:rsid w:val="00FF4B51"/>
    <w:rsid w:val="00FF4CEF"/>
    <w:rsid w:val="00FF4CF4"/>
    <w:rsid w:val="00FF5098"/>
    <w:rsid w:val="00FF53D1"/>
    <w:rsid w:val="00FF57D1"/>
    <w:rsid w:val="00FF5ABA"/>
    <w:rsid w:val="00FF5F95"/>
    <w:rsid w:val="00FF5FE8"/>
    <w:rsid w:val="00FF614D"/>
    <w:rsid w:val="00FF6400"/>
    <w:rsid w:val="00FF698C"/>
    <w:rsid w:val="00FF6CF0"/>
    <w:rsid w:val="00FF7889"/>
    <w:rsid w:val="00FF7AC1"/>
    <w:rsid w:val="0F322AB7"/>
    <w:rsid w:val="129E6DE6"/>
    <w:rsid w:val="178359FA"/>
    <w:rsid w:val="1A3B077A"/>
    <w:rsid w:val="1AE04F45"/>
    <w:rsid w:val="225C2461"/>
    <w:rsid w:val="28BB60A9"/>
    <w:rsid w:val="2FCB7E05"/>
    <w:rsid w:val="30966219"/>
    <w:rsid w:val="36E657FE"/>
    <w:rsid w:val="3C7E0A66"/>
    <w:rsid w:val="40944812"/>
    <w:rsid w:val="4B300138"/>
    <w:rsid w:val="5FAD1DCB"/>
    <w:rsid w:val="609C379B"/>
    <w:rsid w:val="671F7F3D"/>
    <w:rsid w:val="69512D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unhideWhenUsed="1"/>
    <w:lsdException w:name="annotation text" w:qFormat="1"/>
    <w:lsdException w:name="header" w:uiPriority="99" w:qFormat="1"/>
    <w:lsdException w:name="footer" w:uiPriority="99" w:qFormat="1"/>
    <w:lsdException w:name="index heading" w:semiHidden="1" w:qFormat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qFormat="1"/>
    <w:lsdException w:name="List Number" w:qFormat="1"/>
    <w:lsdException w:name="List 2" w:semiHidden="1" w:unhideWhenUsed="1"/>
    <w:lsdException w:name="List 3" w:qFormat="1"/>
    <w:lsdException w:name="List Bullet 2" w:qFormat="1"/>
    <w:lsdException w:name="List Bullet 3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" w:qFormat="1"/>
    <w:lsdException w:name="Body Text First Indent 2" w:semiHidden="1" w:unhideWhenUsed="1"/>
    <w:lsdException w:name="Note Heading" w:qFormat="1"/>
    <w:lsdException w:name="Body Text 2" w:qFormat="1"/>
    <w:lsdException w:name="Body Text 3" w:semiHidden="1" w:unhideWhenUsed="1"/>
    <w:lsdException w:name="Body Text Indent 2" w:qFormat="1"/>
    <w:lsdException w:name="Body Text Indent 3" w:qFormat="1"/>
    <w:lsdException w:name="Block Text" w:semiHidden="1" w:unhideWhenUsed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Document Map" w:semiHidden="1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2">
    <w:name w:val="Normal"/>
    <w:rsid w:val="00646233"/>
    <w:pPr>
      <w:widowControl w:val="0"/>
      <w:spacing w:before="60" w:after="60" w:line="300" w:lineRule="auto"/>
      <w:jc w:val="both"/>
    </w:pPr>
    <w:rPr>
      <w:spacing w:val="10"/>
      <w:kern w:val="2"/>
      <w:sz w:val="21"/>
    </w:rPr>
  </w:style>
  <w:style w:type="paragraph" w:styleId="1">
    <w:name w:val="heading 1"/>
    <w:basedOn w:val="a2"/>
    <w:next w:val="a3"/>
    <w:link w:val="1Char"/>
    <w:qFormat/>
    <w:rsid w:val="00CC4CDE"/>
    <w:pPr>
      <w:keepLines/>
      <w:numPr>
        <w:numId w:val="1"/>
      </w:numPr>
      <w:tabs>
        <w:tab w:val="left" w:pos="709"/>
      </w:tabs>
      <w:topLinePunct/>
      <w:spacing w:beforeLines="100" w:after="0" w:line="340" w:lineRule="atLeast"/>
      <w:outlineLvl w:val="0"/>
    </w:pPr>
    <w:rPr>
      <w:rFonts w:ascii="Arial" w:eastAsia="微软雅黑" w:hAnsi="Arial" w:cs="Arial"/>
      <w:spacing w:val="0"/>
      <w:sz w:val="44"/>
      <w:szCs w:val="44"/>
    </w:rPr>
  </w:style>
  <w:style w:type="paragraph" w:styleId="20">
    <w:name w:val="heading 2"/>
    <w:basedOn w:val="a2"/>
    <w:next w:val="a3"/>
    <w:link w:val="2Char"/>
    <w:qFormat/>
    <w:rsid w:val="00CC4CDE"/>
    <w:pPr>
      <w:keepNext/>
      <w:keepLines/>
      <w:numPr>
        <w:ilvl w:val="1"/>
        <w:numId w:val="2"/>
      </w:numPr>
      <w:spacing w:before="600" w:after="0" w:line="415" w:lineRule="auto"/>
      <w:outlineLvl w:val="1"/>
    </w:pPr>
    <w:rPr>
      <w:rFonts w:ascii="微软雅黑" w:eastAsia="微软雅黑" w:hAnsi="微软雅黑" w:cs="Arial"/>
      <w:spacing w:val="0"/>
      <w:sz w:val="32"/>
      <w:szCs w:val="32"/>
    </w:rPr>
  </w:style>
  <w:style w:type="paragraph" w:styleId="3">
    <w:name w:val="heading 3"/>
    <w:basedOn w:val="a2"/>
    <w:next w:val="a3"/>
    <w:link w:val="3Char"/>
    <w:qFormat/>
    <w:rsid w:val="00CC4CDE"/>
    <w:pPr>
      <w:keepNext/>
      <w:keepLines/>
      <w:numPr>
        <w:ilvl w:val="2"/>
        <w:numId w:val="2"/>
      </w:numPr>
      <w:spacing w:before="360" w:after="260" w:line="415" w:lineRule="auto"/>
      <w:outlineLvl w:val="2"/>
    </w:pPr>
    <w:rPr>
      <w:rFonts w:ascii="微软雅黑" w:eastAsia="微软雅黑" w:hAnsi="微软雅黑"/>
      <w:spacing w:val="0"/>
      <w:sz w:val="28"/>
      <w:szCs w:val="21"/>
    </w:rPr>
  </w:style>
  <w:style w:type="paragraph" w:styleId="40">
    <w:name w:val="heading 4"/>
    <w:basedOn w:val="a2"/>
    <w:next w:val="a3"/>
    <w:link w:val="4Char"/>
    <w:qFormat/>
    <w:rsid w:val="00CC4CDE"/>
    <w:pPr>
      <w:keepNext/>
      <w:keepLines/>
      <w:tabs>
        <w:tab w:val="left" w:pos="1440"/>
      </w:tabs>
      <w:spacing w:before="280" w:after="290" w:line="376" w:lineRule="auto"/>
      <w:ind w:left="851" w:hanging="851"/>
      <w:outlineLvl w:val="3"/>
    </w:pPr>
    <w:rPr>
      <w:rFonts w:ascii="Arial" w:eastAsia="微软雅黑" w:hAnsi="Arial" w:cs="Arial"/>
      <w:spacing w:val="2"/>
      <w:sz w:val="24"/>
      <w:szCs w:val="21"/>
      <w:lang w:val="en-AU"/>
    </w:rPr>
  </w:style>
  <w:style w:type="paragraph" w:styleId="5">
    <w:name w:val="heading 5"/>
    <w:basedOn w:val="a2"/>
    <w:next w:val="a3"/>
    <w:link w:val="5Char"/>
    <w:qFormat/>
    <w:rsid w:val="002E0BDE"/>
    <w:pPr>
      <w:keepNext/>
      <w:keepLines/>
      <w:numPr>
        <w:ilvl w:val="4"/>
        <w:numId w:val="2"/>
      </w:numPr>
      <w:spacing w:before="280" w:after="290" w:line="376" w:lineRule="auto"/>
      <w:ind w:leftChars="100" w:left="1928" w:rightChars="100" w:right="100"/>
      <w:outlineLvl w:val="4"/>
    </w:pPr>
    <w:rPr>
      <w:rFonts w:eastAsia="微软雅黑"/>
      <w:sz w:val="24"/>
    </w:rPr>
  </w:style>
  <w:style w:type="paragraph" w:styleId="6">
    <w:name w:val="heading 6"/>
    <w:basedOn w:val="a2"/>
    <w:next w:val="a3"/>
    <w:link w:val="6Char"/>
    <w:qFormat/>
    <w:rsid w:val="00CC4CDE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="Arial" w:eastAsia="黑体" w:hAnsi="Arial"/>
      <w:b/>
      <w:spacing w:val="0"/>
      <w:sz w:val="24"/>
    </w:rPr>
  </w:style>
  <w:style w:type="paragraph" w:styleId="7">
    <w:name w:val="heading 7"/>
    <w:basedOn w:val="a2"/>
    <w:next w:val="a3"/>
    <w:link w:val="7Char"/>
    <w:qFormat/>
    <w:rsid w:val="00CC4CDE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rFonts w:ascii="楷体_GB2312" w:eastAsia="楷体_GB2312"/>
      <w:b/>
      <w:spacing w:val="0"/>
      <w:sz w:val="24"/>
    </w:rPr>
  </w:style>
  <w:style w:type="paragraph" w:styleId="8">
    <w:name w:val="heading 8"/>
    <w:basedOn w:val="a2"/>
    <w:next w:val="a3"/>
    <w:link w:val="8Char"/>
    <w:qFormat/>
    <w:rsid w:val="00CC4CDE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eastAsia="黑体" w:hAnsi="Arial"/>
      <w:spacing w:val="0"/>
      <w:sz w:val="24"/>
    </w:rPr>
  </w:style>
  <w:style w:type="paragraph" w:styleId="9">
    <w:name w:val="heading 9"/>
    <w:basedOn w:val="a2"/>
    <w:next w:val="a3"/>
    <w:link w:val="9Char"/>
    <w:qFormat/>
    <w:rsid w:val="00CC4CDE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eastAsia="黑体" w:hAnsi="Arial"/>
      <w:spacing w:val="0"/>
      <w:sz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Normal Indent"/>
    <w:basedOn w:val="a2"/>
    <w:link w:val="Char"/>
    <w:qFormat/>
    <w:rsid w:val="00CC4CDE"/>
    <w:pPr>
      <w:ind w:firstLine="465"/>
    </w:pPr>
    <w:rPr>
      <w:sz w:val="24"/>
      <w:szCs w:val="24"/>
    </w:rPr>
  </w:style>
  <w:style w:type="character" w:customStyle="1" w:styleId="Char">
    <w:name w:val="正文缩进 Char"/>
    <w:link w:val="a3"/>
    <w:qFormat/>
    <w:rsid w:val="00CC4CDE"/>
    <w:rPr>
      <w:rFonts w:eastAsia="宋体"/>
      <w:spacing w:val="10"/>
      <w:kern w:val="2"/>
      <w:sz w:val="24"/>
      <w:szCs w:val="24"/>
      <w:lang w:val="en-US" w:eastAsia="zh-CN" w:bidi="ar-SA"/>
    </w:rPr>
  </w:style>
  <w:style w:type="character" w:customStyle="1" w:styleId="1Char">
    <w:name w:val="标题 1 Char"/>
    <w:link w:val="1"/>
    <w:qFormat/>
    <w:rsid w:val="00CC4CDE"/>
    <w:rPr>
      <w:rFonts w:ascii="Arial" w:eastAsia="微软雅黑" w:hAnsi="Arial" w:cs="Arial"/>
      <w:kern w:val="2"/>
      <w:sz w:val="44"/>
      <w:szCs w:val="44"/>
    </w:rPr>
  </w:style>
  <w:style w:type="character" w:customStyle="1" w:styleId="2Char">
    <w:name w:val="标题 2 Char"/>
    <w:link w:val="20"/>
    <w:qFormat/>
    <w:rsid w:val="00CC4CDE"/>
    <w:rPr>
      <w:rFonts w:ascii="微软雅黑" w:eastAsia="微软雅黑" w:hAnsi="微软雅黑" w:cs="Arial"/>
      <w:kern w:val="2"/>
      <w:sz w:val="32"/>
      <w:szCs w:val="32"/>
    </w:rPr>
  </w:style>
  <w:style w:type="character" w:customStyle="1" w:styleId="3Char">
    <w:name w:val="标题 3 Char"/>
    <w:link w:val="3"/>
    <w:qFormat/>
    <w:rsid w:val="00CC4CDE"/>
    <w:rPr>
      <w:rFonts w:ascii="微软雅黑" w:eastAsia="微软雅黑" w:hAnsi="微软雅黑"/>
      <w:kern w:val="2"/>
      <w:sz w:val="28"/>
      <w:szCs w:val="21"/>
    </w:rPr>
  </w:style>
  <w:style w:type="character" w:customStyle="1" w:styleId="4Char">
    <w:name w:val="标题 4 Char"/>
    <w:basedOn w:val="a4"/>
    <w:link w:val="40"/>
    <w:rsid w:val="00D3212F"/>
    <w:rPr>
      <w:rFonts w:ascii="Arial" w:eastAsia="微软雅黑" w:hAnsi="Arial" w:cs="Arial"/>
      <w:spacing w:val="2"/>
      <w:kern w:val="2"/>
      <w:sz w:val="24"/>
      <w:szCs w:val="21"/>
      <w:lang w:val="en-AU"/>
    </w:rPr>
  </w:style>
  <w:style w:type="character" w:customStyle="1" w:styleId="5Char">
    <w:name w:val="标题 5 Char"/>
    <w:basedOn w:val="a4"/>
    <w:link w:val="5"/>
    <w:rsid w:val="002E0BDE"/>
    <w:rPr>
      <w:rFonts w:eastAsia="微软雅黑"/>
      <w:spacing w:val="10"/>
      <w:kern w:val="2"/>
      <w:sz w:val="24"/>
    </w:rPr>
  </w:style>
  <w:style w:type="character" w:customStyle="1" w:styleId="6Char">
    <w:name w:val="标题 6 Char"/>
    <w:basedOn w:val="a4"/>
    <w:link w:val="6"/>
    <w:rsid w:val="00D3212F"/>
    <w:rPr>
      <w:rFonts w:ascii="Arial" w:eastAsia="黑体" w:hAnsi="Arial"/>
      <w:b/>
      <w:kern w:val="2"/>
      <w:sz w:val="24"/>
    </w:rPr>
  </w:style>
  <w:style w:type="character" w:customStyle="1" w:styleId="7Char">
    <w:name w:val="标题 7 Char"/>
    <w:basedOn w:val="a4"/>
    <w:link w:val="7"/>
    <w:rsid w:val="00D3212F"/>
    <w:rPr>
      <w:rFonts w:ascii="楷体_GB2312" w:eastAsia="楷体_GB2312"/>
      <w:b/>
      <w:kern w:val="2"/>
      <w:sz w:val="24"/>
    </w:rPr>
  </w:style>
  <w:style w:type="character" w:customStyle="1" w:styleId="8Char">
    <w:name w:val="标题 8 Char"/>
    <w:basedOn w:val="a4"/>
    <w:link w:val="8"/>
    <w:rsid w:val="00D3212F"/>
    <w:rPr>
      <w:rFonts w:ascii="Arial" w:eastAsia="黑体" w:hAnsi="Arial"/>
      <w:kern w:val="2"/>
      <w:sz w:val="24"/>
    </w:rPr>
  </w:style>
  <w:style w:type="character" w:customStyle="1" w:styleId="9Char">
    <w:name w:val="标题 9 Char"/>
    <w:basedOn w:val="a4"/>
    <w:link w:val="9"/>
    <w:rsid w:val="00D3212F"/>
    <w:rPr>
      <w:rFonts w:ascii="Arial" w:eastAsia="黑体" w:hAnsi="Arial"/>
      <w:kern w:val="2"/>
      <w:sz w:val="24"/>
    </w:rPr>
  </w:style>
  <w:style w:type="paragraph" w:styleId="30">
    <w:name w:val="List 3"/>
    <w:basedOn w:val="a2"/>
    <w:qFormat/>
    <w:rsid w:val="00CC4CDE"/>
    <w:pPr>
      <w:ind w:leftChars="400" w:left="100" w:hangingChars="200" w:hanging="200"/>
      <w:contextualSpacing/>
    </w:pPr>
  </w:style>
  <w:style w:type="paragraph" w:styleId="a7">
    <w:name w:val="annotation subject"/>
    <w:basedOn w:val="a8"/>
    <w:next w:val="a8"/>
    <w:link w:val="Char0"/>
    <w:semiHidden/>
    <w:unhideWhenUsed/>
    <w:qFormat/>
    <w:rsid w:val="00CC4CDE"/>
    <w:pPr>
      <w:spacing w:before="60" w:after="60" w:line="300" w:lineRule="auto"/>
    </w:pPr>
    <w:rPr>
      <w:b/>
      <w:bCs/>
      <w:spacing w:val="10"/>
      <w:szCs w:val="20"/>
    </w:rPr>
  </w:style>
  <w:style w:type="paragraph" w:styleId="a8">
    <w:name w:val="annotation text"/>
    <w:basedOn w:val="a2"/>
    <w:link w:val="Char1"/>
    <w:qFormat/>
    <w:rsid w:val="00CC4CDE"/>
    <w:pPr>
      <w:spacing w:before="0" w:after="0" w:line="240" w:lineRule="auto"/>
      <w:jc w:val="left"/>
    </w:pPr>
    <w:rPr>
      <w:spacing w:val="0"/>
      <w:szCs w:val="24"/>
    </w:rPr>
  </w:style>
  <w:style w:type="character" w:customStyle="1" w:styleId="Char1">
    <w:name w:val="批注文字 Char"/>
    <w:link w:val="a8"/>
    <w:qFormat/>
    <w:rsid w:val="00CC4CDE"/>
    <w:rPr>
      <w:kern w:val="2"/>
      <w:sz w:val="21"/>
      <w:szCs w:val="24"/>
    </w:rPr>
  </w:style>
  <w:style w:type="character" w:customStyle="1" w:styleId="Char0">
    <w:name w:val="批注主题 Char"/>
    <w:basedOn w:val="Char1"/>
    <w:link w:val="a7"/>
    <w:semiHidden/>
    <w:qFormat/>
    <w:rsid w:val="00CC4CDE"/>
    <w:rPr>
      <w:b/>
      <w:bCs/>
      <w:spacing w:val="10"/>
      <w:kern w:val="2"/>
      <w:sz w:val="21"/>
      <w:szCs w:val="24"/>
    </w:rPr>
  </w:style>
  <w:style w:type="paragraph" w:styleId="70">
    <w:name w:val="toc 7"/>
    <w:basedOn w:val="a2"/>
    <w:next w:val="a2"/>
    <w:uiPriority w:val="39"/>
    <w:qFormat/>
    <w:rsid w:val="00CC4CDE"/>
    <w:pPr>
      <w:spacing w:before="0" w:after="0"/>
      <w:ind w:left="1260"/>
      <w:jc w:val="left"/>
    </w:pPr>
    <w:rPr>
      <w:rFonts w:ascii="Calibri" w:hAnsi="Calibri"/>
      <w:sz w:val="18"/>
      <w:szCs w:val="18"/>
    </w:rPr>
  </w:style>
  <w:style w:type="paragraph" w:styleId="a9">
    <w:name w:val="Body Text First Indent"/>
    <w:basedOn w:val="aa"/>
    <w:link w:val="Char2"/>
    <w:qFormat/>
    <w:rsid w:val="00CC4CDE"/>
    <w:pPr>
      <w:keepNext/>
      <w:snapToGrid w:val="0"/>
      <w:spacing w:before="0" w:after="120"/>
      <w:ind w:leftChars="75" w:left="75" w:firstLineChars="0" w:firstLine="425"/>
    </w:pPr>
    <w:rPr>
      <w:rFonts w:ascii="楷体_GB2312"/>
      <w:sz w:val="21"/>
      <w:szCs w:val="20"/>
    </w:rPr>
  </w:style>
  <w:style w:type="paragraph" w:styleId="aa">
    <w:name w:val="Body Text"/>
    <w:basedOn w:val="a2"/>
    <w:link w:val="Char3"/>
    <w:qFormat/>
    <w:rsid w:val="00CC4CDE"/>
    <w:pPr>
      <w:spacing w:line="360" w:lineRule="auto"/>
      <w:ind w:firstLineChars="200" w:firstLine="200"/>
    </w:pPr>
    <w:rPr>
      <w:spacing w:val="0"/>
      <w:sz w:val="24"/>
      <w:szCs w:val="24"/>
    </w:rPr>
  </w:style>
  <w:style w:type="character" w:customStyle="1" w:styleId="Char3">
    <w:name w:val="正文文本 Char"/>
    <w:basedOn w:val="a4"/>
    <w:link w:val="aa"/>
    <w:rsid w:val="00D3212F"/>
    <w:rPr>
      <w:kern w:val="2"/>
      <w:sz w:val="24"/>
      <w:szCs w:val="24"/>
    </w:rPr>
  </w:style>
  <w:style w:type="character" w:customStyle="1" w:styleId="Char2">
    <w:name w:val="正文首行缩进 Char"/>
    <w:basedOn w:val="Char3"/>
    <w:link w:val="a9"/>
    <w:rsid w:val="00D3212F"/>
    <w:rPr>
      <w:rFonts w:ascii="楷体_GB2312"/>
      <w:kern w:val="2"/>
      <w:sz w:val="21"/>
      <w:szCs w:val="24"/>
    </w:rPr>
  </w:style>
  <w:style w:type="paragraph" w:styleId="ab">
    <w:name w:val="Note Heading"/>
    <w:basedOn w:val="a2"/>
    <w:next w:val="a2"/>
    <w:link w:val="Char4"/>
    <w:qFormat/>
    <w:rsid w:val="00CC4CDE"/>
    <w:pPr>
      <w:spacing w:before="0" w:after="0" w:line="240" w:lineRule="auto"/>
      <w:jc w:val="center"/>
    </w:pPr>
    <w:rPr>
      <w:spacing w:val="20"/>
    </w:rPr>
  </w:style>
  <w:style w:type="character" w:customStyle="1" w:styleId="Char4">
    <w:name w:val="注释标题 Char"/>
    <w:link w:val="ab"/>
    <w:qFormat/>
    <w:rsid w:val="00CC4CDE"/>
    <w:rPr>
      <w:spacing w:val="20"/>
      <w:kern w:val="2"/>
      <w:sz w:val="21"/>
    </w:rPr>
  </w:style>
  <w:style w:type="paragraph" w:styleId="a">
    <w:name w:val="List Number"/>
    <w:basedOn w:val="a2"/>
    <w:qFormat/>
    <w:rsid w:val="00CC4CDE"/>
    <w:pPr>
      <w:numPr>
        <w:numId w:val="3"/>
      </w:numPr>
    </w:pPr>
  </w:style>
  <w:style w:type="paragraph" w:styleId="ac">
    <w:name w:val="caption"/>
    <w:basedOn w:val="a2"/>
    <w:next w:val="a2"/>
    <w:qFormat/>
    <w:rsid w:val="00CC4CDE"/>
    <w:pPr>
      <w:widowControl/>
      <w:spacing w:before="152" w:after="160" w:line="240" w:lineRule="auto"/>
      <w:jc w:val="center"/>
    </w:pPr>
    <w:rPr>
      <w:rFonts w:ascii="宋体" w:hAnsi="宋体" w:cs="Arial"/>
      <w:spacing w:val="0"/>
      <w:kern w:val="0"/>
      <w:sz w:val="22"/>
      <w:szCs w:val="22"/>
    </w:rPr>
  </w:style>
  <w:style w:type="paragraph" w:styleId="ad">
    <w:name w:val="List Bullet"/>
    <w:basedOn w:val="a2"/>
    <w:qFormat/>
    <w:rsid w:val="00CC4CDE"/>
    <w:pPr>
      <w:spacing w:before="0" w:after="0" w:line="360" w:lineRule="auto"/>
      <w:ind w:firstLineChars="225" w:firstLine="540"/>
    </w:pPr>
    <w:rPr>
      <w:spacing w:val="0"/>
      <w:sz w:val="24"/>
    </w:rPr>
  </w:style>
  <w:style w:type="paragraph" w:styleId="ae">
    <w:name w:val="Document Map"/>
    <w:basedOn w:val="a2"/>
    <w:link w:val="Char5"/>
    <w:semiHidden/>
    <w:qFormat/>
    <w:rsid w:val="00CC4CDE"/>
    <w:pPr>
      <w:shd w:val="clear" w:color="auto" w:fill="000080"/>
    </w:pPr>
  </w:style>
  <w:style w:type="character" w:customStyle="1" w:styleId="Char5">
    <w:name w:val="文档结构图 Char"/>
    <w:basedOn w:val="a4"/>
    <w:link w:val="ae"/>
    <w:semiHidden/>
    <w:rsid w:val="00D3212F"/>
    <w:rPr>
      <w:spacing w:val="10"/>
      <w:kern w:val="2"/>
      <w:sz w:val="21"/>
      <w:shd w:val="clear" w:color="auto" w:fill="000080"/>
    </w:rPr>
  </w:style>
  <w:style w:type="paragraph" w:styleId="31">
    <w:name w:val="List Bullet 3"/>
    <w:basedOn w:val="aa"/>
    <w:qFormat/>
    <w:rsid w:val="00CC4CDE"/>
    <w:pPr>
      <w:adjustRightInd w:val="0"/>
      <w:spacing w:before="0" w:after="0"/>
      <w:ind w:left="839" w:firstLineChars="175" w:firstLine="420"/>
    </w:pPr>
    <w:rPr>
      <w:szCs w:val="20"/>
    </w:rPr>
  </w:style>
  <w:style w:type="paragraph" w:styleId="af">
    <w:name w:val="Body Text Indent"/>
    <w:basedOn w:val="a2"/>
    <w:link w:val="Char6"/>
    <w:qFormat/>
    <w:rsid w:val="00CC4CDE"/>
    <w:pPr>
      <w:spacing w:before="0" w:after="0" w:line="360" w:lineRule="auto"/>
      <w:ind w:left="420"/>
    </w:pPr>
    <w:rPr>
      <w:spacing w:val="0"/>
      <w:sz w:val="24"/>
    </w:rPr>
  </w:style>
  <w:style w:type="character" w:customStyle="1" w:styleId="Char6">
    <w:name w:val="正文文本缩进 Char"/>
    <w:link w:val="af"/>
    <w:qFormat/>
    <w:locked/>
    <w:rsid w:val="00CC4CDE"/>
    <w:rPr>
      <w:kern w:val="2"/>
      <w:sz w:val="24"/>
    </w:rPr>
  </w:style>
  <w:style w:type="paragraph" w:styleId="2">
    <w:name w:val="List Bullet 2"/>
    <w:basedOn w:val="a2"/>
    <w:qFormat/>
    <w:rsid w:val="00CC4CDE"/>
    <w:pPr>
      <w:numPr>
        <w:numId w:val="4"/>
      </w:numPr>
      <w:spacing w:before="0" w:after="0" w:line="240" w:lineRule="auto"/>
    </w:pPr>
    <w:rPr>
      <w:spacing w:val="0"/>
      <w:szCs w:val="24"/>
    </w:rPr>
  </w:style>
  <w:style w:type="paragraph" w:styleId="50">
    <w:name w:val="toc 5"/>
    <w:basedOn w:val="a2"/>
    <w:next w:val="a2"/>
    <w:uiPriority w:val="39"/>
    <w:qFormat/>
    <w:rsid w:val="00CC4CDE"/>
    <w:pPr>
      <w:spacing w:before="0" w:after="0"/>
      <w:ind w:left="840"/>
      <w:jc w:val="left"/>
    </w:pPr>
    <w:rPr>
      <w:rFonts w:ascii="Calibri" w:hAnsi="Calibri"/>
      <w:sz w:val="18"/>
      <w:szCs w:val="18"/>
    </w:rPr>
  </w:style>
  <w:style w:type="paragraph" w:styleId="32">
    <w:name w:val="toc 3"/>
    <w:basedOn w:val="a2"/>
    <w:next w:val="a2"/>
    <w:uiPriority w:val="39"/>
    <w:qFormat/>
    <w:rsid w:val="00CC4CDE"/>
    <w:pPr>
      <w:tabs>
        <w:tab w:val="left" w:pos="993"/>
        <w:tab w:val="right" w:leader="dot" w:pos="8302"/>
      </w:tabs>
      <w:spacing w:before="0" w:after="0" w:line="300" w:lineRule="exact"/>
      <w:ind w:left="420"/>
      <w:jc w:val="left"/>
    </w:pPr>
    <w:rPr>
      <w:rFonts w:ascii="Calibri" w:eastAsia="微软雅黑" w:hAnsi="Calibri"/>
      <w:iCs/>
      <w:sz w:val="18"/>
      <w:szCs w:val="18"/>
    </w:rPr>
  </w:style>
  <w:style w:type="paragraph" w:styleId="af0">
    <w:name w:val="Plain Text"/>
    <w:basedOn w:val="a2"/>
    <w:link w:val="Char7"/>
    <w:qFormat/>
    <w:rsid w:val="00CC4CDE"/>
    <w:pPr>
      <w:spacing w:before="0" w:after="0" w:line="240" w:lineRule="auto"/>
    </w:pPr>
    <w:rPr>
      <w:rFonts w:ascii="宋体" w:hAnsi="Courier New"/>
      <w:spacing w:val="0"/>
    </w:rPr>
  </w:style>
  <w:style w:type="character" w:customStyle="1" w:styleId="Char7">
    <w:name w:val="纯文本 Char"/>
    <w:link w:val="af0"/>
    <w:qFormat/>
    <w:rsid w:val="00CC4CDE"/>
    <w:rPr>
      <w:rFonts w:ascii="宋体" w:hAnsi="Courier New"/>
      <w:kern w:val="2"/>
      <w:sz w:val="21"/>
    </w:rPr>
  </w:style>
  <w:style w:type="paragraph" w:styleId="80">
    <w:name w:val="toc 8"/>
    <w:basedOn w:val="a2"/>
    <w:next w:val="a2"/>
    <w:uiPriority w:val="39"/>
    <w:qFormat/>
    <w:rsid w:val="00CC4CDE"/>
    <w:pPr>
      <w:spacing w:before="0" w:after="0"/>
      <w:ind w:left="1470"/>
      <w:jc w:val="left"/>
    </w:pPr>
    <w:rPr>
      <w:rFonts w:ascii="Calibri" w:hAnsi="Calibri"/>
      <w:sz w:val="18"/>
      <w:szCs w:val="18"/>
    </w:rPr>
  </w:style>
  <w:style w:type="paragraph" w:styleId="21">
    <w:name w:val="Body Text Indent 2"/>
    <w:basedOn w:val="a2"/>
    <w:link w:val="2Char0"/>
    <w:qFormat/>
    <w:rsid w:val="00CC4CDE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4"/>
    <w:link w:val="21"/>
    <w:rsid w:val="00D3212F"/>
    <w:rPr>
      <w:spacing w:val="10"/>
      <w:kern w:val="2"/>
      <w:sz w:val="21"/>
    </w:rPr>
  </w:style>
  <w:style w:type="paragraph" w:styleId="af1">
    <w:name w:val="Balloon Text"/>
    <w:basedOn w:val="a2"/>
    <w:link w:val="Char8"/>
    <w:qFormat/>
    <w:rsid w:val="00CC4CDE"/>
    <w:pPr>
      <w:spacing w:before="0" w:after="0" w:line="240" w:lineRule="auto"/>
    </w:pPr>
    <w:rPr>
      <w:sz w:val="18"/>
      <w:szCs w:val="18"/>
    </w:rPr>
  </w:style>
  <w:style w:type="character" w:customStyle="1" w:styleId="Char8">
    <w:name w:val="批注框文本 Char"/>
    <w:link w:val="af1"/>
    <w:qFormat/>
    <w:rsid w:val="00CC4CDE"/>
    <w:rPr>
      <w:spacing w:val="10"/>
      <w:kern w:val="2"/>
      <w:sz w:val="18"/>
      <w:szCs w:val="18"/>
    </w:rPr>
  </w:style>
  <w:style w:type="paragraph" w:styleId="af2">
    <w:name w:val="footer"/>
    <w:basedOn w:val="a2"/>
    <w:link w:val="Char9"/>
    <w:uiPriority w:val="99"/>
    <w:qFormat/>
    <w:rsid w:val="00CC4CDE"/>
    <w:pPr>
      <w:pBdr>
        <w:top w:val="single" w:sz="4" w:space="6" w:color="auto"/>
      </w:pBd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</w:rPr>
  </w:style>
  <w:style w:type="character" w:customStyle="1" w:styleId="Char9">
    <w:name w:val="页脚 Char"/>
    <w:link w:val="af2"/>
    <w:uiPriority w:val="99"/>
    <w:qFormat/>
    <w:rsid w:val="00CC4CDE"/>
    <w:rPr>
      <w:spacing w:val="10"/>
      <w:kern w:val="2"/>
      <w:sz w:val="18"/>
    </w:rPr>
  </w:style>
  <w:style w:type="paragraph" w:styleId="af3">
    <w:name w:val="header"/>
    <w:basedOn w:val="a2"/>
    <w:link w:val="Chara"/>
    <w:uiPriority w:val="99"/>
    <w:qFormat/>
    <w:rsid w:val="00CC4C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</w:rPr>
  </w:style>
  <w:style w:type="character" w:customStyle="1" w:styleId="Chara">
    <w:name w:val="页眉 Char"/>
    <w:link w:val="af3"/>
    <w:uiPriority w:val="99"/>
    <w:qFormat/>
    <w:rsid w:val="00CC4CDE"/>
    <w:rPr>
      <w:spacing w:val="10"/>
      <w:kern w:val="2"/>
      <w:sz w:val="18"/>
    </w:rPr>
  </w:style>
  <w:style w:type="paragraph" w:styleId="10">
    <w:name w:val="toc 1"/>
    <w:basedOn w:val="a2"/>
    <w:next w:val="a2"/>
    <w:uiPriority w:val="39"/>
    <w:qFormat/>
    <w:rsid w:val="00CC4CDE"/>
    <w:pPr>
      <w:tabs>
        <w:tab w:val="left" w:pos="460"/>
        <w:tab w:val="left" w:pos="1050"/>
        <w:tab w:val="right" w:leader="dot" w:pos="8302"/>
      </w:tabs>
      <w:spacing w:before="120" w:after="0" w:line="300" w:lineRule="atLeast"/>
      <w:jc w:val="left"/>
    </w:pPr>
    <w:rPr>
      <w:rFonts w:ascii="Calibri" w:eastAsia="微软雅黑" w:hAnsi="Calibri"/>
      <w:b/>
      <w:bCs/>
      <w:caps/>
    </w:rPr>
  </w:style>
  <w:style w:type="paragraph" w:styleId="41">
    <w:name w:val="toc 4"/>
    <w:basedOn w:val="a2"/>
    <w:next w:val="a2"/>
    <w:uiPriority w:val="39"/>
    <w:qFormat/>
    <w:rsid w:val="00CC4CDE"/>
    <w:pPr>
      <w:tabs>
        <w:tab w:val="left" w:pos="1050"/>
        <w:tab w:val="left" w:pos="1418"/>
        <w:tab w:val="right" w:leader="dot" w:pos="8296"/>
      </w:tabs>
      <w:spacing w:before="0" w:after="0" w:line="280" w:lineRule="atLeast"/>
      <w:ind w:leftChars="300" w:left="690" w:rightChars="100" w:right="230"/>
      <w:jc w:val="left"/>
    </w:pPr>
    <w:rPr>
      <w:rFonts w:ascii="Calibri" w:eastAsia="微软雅黑" w:hAnsi="Calibri"/>
      <w:sz w:val="18"/>
      <w:szCs w:val="18"/>
    </w:rPr>
  </w:style>
  <w:style w:type="paragraph" w:styleId="af4">
    <w:name w:val="index heading"/>
    <w:basedOn w:val="a2"/>
    <w:next w:val="11"/>
    <w:semiHidden/>
    <w:qFormat/>
    <w:rsid w:val="00CC4CDE"/>
    <w:pPr>
      <w:widowControl/>
      <w:spacing w:before="0" w:after="0" w:line="240" w:lineRule="auto"/>
      <w:jc w:val="left"/>
    </w:pPr>
    <w:rPr>
      <w:spacing w:val="0"/>
      <w:kern w:val="0"/>
      <w:sz w:val="20"/>
      <w:szCs w:val="24"/>
      <w:lang w:eastAsia="en-US"/>
    </w:rPr>
  </w:style>
  <w:style w:type="paragraph" w:styleId="11">
    <w:name w:val="index 1"/>
    <w:basedOn w:val="a2"/>
    <w:next w:val="a2"/>
    <w:semiHidden/>
    <w:qFormat/>
    <w:rsid w:val="00CC4CDE"/>
  </w:style>
  <w:style w:type="paragraph" w:styleId="af5">
    <w:name w:val="List"/>
    <w:basedOn w:val="a2"/>
    <w:qFormat/>
    <w:rsid w:val="00CC4CDE"/>
    <w:pPr>
      <w:ind w:left="420" w:hanging="420"/>
    </w:pPr>
  </w:style>
  <w:style w:type="paragraph" w:styleId="60">
    <w:name w:val="toc 6"/>
    <w:basedOn w:val="a2"/>
    <w:next w:val="a2"/>
    <w:uiPriority w:val="39"/>
    <w:qFormat/>
    <w:rsid w:val="00CC4CDE"/>
    <w:pPr>
      <w:spacing w:before="0" w:after="0"/>
      <w:ind w:left="1050"/>
      <w:jc w:val="left"/>
    </w:pPr>
    <w:rPr>
      <w:rFonts w:ascii="Calibri" w:hAnsi="Calibri"/>
      <w:sz w:val="18"/>
      <w:szCs w:val="18"/>
    </w:rPr>
  </w:style>
  <w:style w:type="paragraph" w:styleId="33">
    <w:name w:val="Body Text Indent 3"/>
    <w:basedOn w:val="a2"/>
    <w:link w:val="3Char0"/>
    <w:qFormat/>
    <w:rsid w:val="00CC4CDE"/>
    <w:pPr>
      <w:spacing w:after="120"/>
      <w:ind w:leftChars="200" w:left="420"/>
    </w:pPr>
    <w:rPr>
      <w:sz w:val="16"/>
      <w:szCs w:val="16"/>
    </w:rPr>
  </w:style>
  <w:style w:type="character" w:customStyle="1" w:styleId="3Char0">
    <w:name w:val="正文文本缩进 3 Char"/>
    <w:link w:val="33"/>
    <w:qFormat/>
    <w:rsid w:val="00CC4CDE"/>
    <w:rPr>
      <w:spacing w:val="10"/>
      <w:kern w:val="2"/>
      <w:sz w:val="16"/>
      <w:szCs w:val="16"/>
    </w:rPr>
  </w:style>
  <w:style w:type="paragraph" w:styleId="22">
    <w:name w:val="toc 2"/>
    <w:basedOn w:val="a2"/>
    <w:next w:val="a2"/>
    <w:uiPriority w:val="39"/>
    <w:qFormat/>
    <w:rsid w:val="00CC4CDE"/>
    <w:pPr>
      <w:tabs>
        <w:tab w:val="left" w:pos="567"/>
        <w:tab w:val="right" w:leader="dot" w:pos="8302"/>
      </w:tabs>
      <w:spacing w:before="0" w:after="0" w:line="300" w:lineRule="exact"/>
      <w:ind w:left="210"/>
      <w:jc w:val="left"/>
    </w:pPr>
    <w:rPr>
      <w:rFonts w:ascii="Calibri" w:eastAsia="微软雅黑" w:hAnsi="Calibri"/>
      <w:smallCaps/>
      <w:sz w:val="18"/>
    </w:rPr>
  </w:style>
  <w:style w:type="paragraph" w:styleId="90">
    <w:name w:val="toc 9"/>
    <w:basedOn w:val="a2"/>
    <w:next w:val="a2"/>
    <w:uiPriority w:val="39"/>
    <w:qFormat/>
    <w:rsid w:val="00CC4CDE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23">
    <w:name w:val="Body Text 2"/>
    <w:basedOn w:val="a2"/>
    <w:link w:val="2Char1"/>
    <w:qFormat/>
    <w:rsid w:val="00CC4CDE"/>
    <w:pPr>
      <w:spacing w:before="100" w:beforeAutospacing="1" w:after="0" w:line="360" w:lineRule="auto"/>
      <w:ind w:firstLineChars="200" w:firstLine="200"/>
      <w:jc w:val="left"/>
    </w:pPr>
    <w:rPr>
      <w:rFonts w:ascii="Arial" w:hAnsi="Arial"/>
      <w:snapToGrid w:val="0"/>
      <w:spacing w:val="0"/>
      <w:kern w:val="0"/>
      <w:sz w:val="16"/>
      <w:lang w:eastAsia="en-US"/>
    </w:rPr>
  </w:style>
  <w:style w:type="character" w:customStyle="1" w:styleId="2Char1">
    <w:name w:val="正文文本 2 Char"/>
    <w:link w:val="23"/>
    <w:qFormat/>
    <w:rsid w:val="00CC4CDE"/>
    <w:rPr>
      <w:rFonts w:ascii="Arial" w:hAnsi="Arial"/>
      <w:snapToGrid w:val="0"/>
      <w:sz w:val="16"/>
      <w:lang w:eastAsia="en-US"/>
    </w:rPr>
  </w:style>
  <w:style w:type="paragraph" w:styleId="HTML">
    <w:name w:val="HTML Preformatted"/>
    <w:basedOn w:val="a2"/>
    <w:link w:val="HTMLChar"/>
    <w:uiPriority w:val="99"/>
    <w:unhideWhenUsed/>
    <w:qFormat/>
    <w:rsid w:val="00CC4C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宋体" w:hAnsi="宋体" w:cs="宋体"/>
      <w:spacing w:val="0"/>
      <w:kern w:val="0"/>
      <w:sz w:val="24"/>
      <w:szCs w:val="24"/>
    </w:rPr>
  </w:style>
  <w:style w:type="character" w:customStyle="1" w:styleId="HTMLChar">
    <w:name w:val="HTML 预设格式 Char"/>
    <w:link w:val="HTML"/>
    <w:uiPriority w:val="99"/>
    <w:qFormat/>
    <w:rsid w:val="00CC4CDE"/>
    <w:rPr>
      <w:rFonts w:ascii="宋体" w:hAnsi="宋体" w:cs="宋体"/>
      <w:sz w:val="24"/>
      <w:szCs w:val="24"/>
    </w:rPr>
  </w:style>
  <w:style w:type="paragraph" w:styleId="af6">
    <w:name w:val="Normal (Web)"/>
    <w:basedOn w:val="a2"/>
    <w:uiPriority w:val="99"/>
    <w:qFormat/>
    <w:rsid w:val="00CC4CDE"/>
    <w:pPr>
      <w:widowControl/>
      <w:spacing w:before="100" w:beforeAutospacing="1" w:after="100" w:afterAutospacing="1" w:line="255" w:lineRule="atLeast"/>
      <w:jc w:val="left"/>
    </w:pPr>
    <w:rPr>
      <w:spacing w:val="0"/>
      <w:kern w:val="0"/>
      <w:sz w:val="18"/>
      <w:szCs w:val="18"/>
    </w:rPr>
  </w:style>
  <w:style w:type="paragraph" w:styleId="af7">
    <w:name w:val="Title"/>
    <w:basedOn w:val="a2"/>
    <w:next w:val="a2"/>
    <w:link w:val="Charb"/>
    <w:qFormat/>
    <w:rsid w:val="00CC4CDE"/>
    <w:pPr>
      <w:spacing w:before="24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b">
    <w:name w:val="标题 Char"/>
    <w:link w:val="af7"/>
    <w:qFormat/>
    <w:rsid w:val="00CC4CDE"/>
    <w:rPr>
      <w:rFonts w:ascii="Cambria" w:hAnsi="Cambria"/>
      <w:b/>
      <w:bCs/>
      <w:spacing w:val="10"/>
      <w:kern w:val="2"/>
      <w:sz w:val="32"/>
      <w:szCs w:val="32"/>
    </w:rPr>
  </w:style>
  <w:style w:type="character" w:styleId="af8">
    <w:name w:val="Strong"/>
    <w:uiPriority w:val="22"/>
    <w:qFormat/>
    <w:rsid w:val="00CC4CDE"/>
    <w:rPr>
      <w:rFonts w:ascii="Times New Roman" w:hAnsi="Times New Roman"/>
      <w:b/>
      <w:bCs/>
      <w:sz w:val="32"/>
    </w:rPr>
  </w:style>
  <w:style w:type="character" w:styleId="af9">
    <w:name w:val="page number"/>
    <w:basedOn w:val="a4"/>
    <w:qFormat/>
    <w:rsid w:val="00CC4CDE"/>
  </w:style>
  <w:style w:type="character" w:styleId="afa">
    <w:name w:val="FollowedHyperlink"/>
    <w:qFormat/>
    <w:rsid w:val="00CC4CDE"/>
    <w:rPr>
      <w:color w:val="800080"/>
      <w:u w:val="single"/>
    </w:rPr>
  </w:style>
  <w:style w:type="character" w:styleId="afb">
    <w:name w:val="Emphasis"/>
    <w:basedOn w:val="a4"/>
    <w:qFormat/>
    <w:rsid w:val="00CC4CDE"/>
  </w:style>
  <w:style w:type="character" w:styleId="afc">
    <w:name w:val="Hyperlink"/>
    <w:uiPriority w:val="99"/>
    <w:qFormat/>
    <w:rsid w:val="00CC4CDE"/>
    <w:rPr>
      <w:color w:val="0000FF"/>
      <w:u w:val="single"/>
    </w:rPr>
  </w:style>
  <w:style w:type="character" w:styleId="afd">
    <w:name w:val="annotation reference"/>
    <w:qFormat/>
    <w:rsid w:val="00CC4CDE"/>
    <w:rPr>
      <w:sz w:val="21"/>
      <w:szCs w:val="21"/>
    </w:rPr>
  </w:style>
  <w:style w:type="character" w:styleId="afe">
    <w:name w:val="footnote reference"/>
    <w:qFormat/>
    <w:rsid w:val="00CC4CDE"/>
    <w:rPr>
      <w:vertAlign w:val="superscript"/>
    </w:rPr>
  </w:style>
  <w:style w:type="table" w:styleId="aff">
    <w:name w:val="Table Grid"/>
    <w:basedOn w:val="a5"/>
    <w:uiPriority w:val="59"/>
    <w:qFormat/>
    <w:rsid w:val="00CC4CDE"/>
    <w:pPr>
      <w:widowControl w:val="0"/>
      <w:ind w:leftChars="75" w:left="75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0">
    <w:name w:val="序言称呼"/>
    <w:basedOn w:val="a2"/>
    <w:qFormat/>
    <w:rsid w:val="00CC4CDE"/>
    <w:rPr>
      <w:rFonts w:eastAsia="楷体_GB2312"/>
      <w:b/>
      <w:sz w:val="28"/>
    </w:rPr>
  </w:style>
  <w:style w:type="paragraph" w:customStyle="1" w:styleId="aff1">
    <w:name w:val="序言文字"/>
    <w:basedOn w:val="a2"/>
    <w:qFormat/>
    <w:rsid w:val="00CC4CDE"/>
    <w:pPr>
      <w:ind w:firstLine="465"/>
    </w:pPr>
    <w:rPr>
      <w:rFonts w:eastAsia="楷体_GB2312"/>
    </w:rPr>
  </w:style>
  <w:style w:type="paragraph" w:customStyle="1" w:styleId="12">
    <w:name w:val="修订1"/>
    <w:basedOn w:val="a2"/>
    <w:next w:val="a2"/>
    <w:qFormat/>
    <w:rsid w:val="00CC4CDE"/>
    <w:pPr>
      <w:pageBreakBefore/>
      <w:widowControl/>
      <w:pBdr>
        <w:bottom w:val="single" w:sz="24" w:space="1" w:color="auto"/>
      </w:pBdr>
      <w:spacing w:before="0" w:after="360" w:line="240" w:lineRule="auto"/>
      <w:jc w:val="left"/>
    </w:pPr>
    <w:rPr>
      <w:rFonts w:ascii="Arial" w:hAnsi="Arial"/>
      <w:b/>
      <w:spacing w:val="0"/>
      <w:kern w:val="0"/>
      <w:sz w:val="44"/>
      <w:szCs w:val="24"/>
      <w:lang w:eastAsia="en-US"/>
    </w:rPr>
  </w:style>
  <w:style w:type="paragraph" w:customStyle="1" w:styleId="font5">
    <w:name w:val="font5"/>
    <w:basedOn w:val="a2"/>
    <w:qFormat/>
    <w:rsid w:val="00CC4CDE"/>
    <w:pPr>
      <w:widowControl/>
      <w:spacing w:before="100" w:beforeAutospacing="1" w:after="100" w:afterAutospacing="1" w:line="240" w:lineRule="auto"/>
      <w:ind w:leftChars="75" w:left="75"/>
      <w:jc w:val="left"/>
    </w:pPr>
    <w:rPr>
      <w:rFonts w:ascii="楷体_GB2312" w:eastAsia="楷体_GB2312" w:hAnsi="宋体" w:hint="eastAsia"/>
      <w:spacing w:val="0"/>
      <w:kern w:val="0"/>
      <w:sz w:val="24"/>
    </w:rPr>
  </w:style>
  <w:style w:type="paragraph" w:customStyle="1" w:styleId="font6">
    <w:name w:val="font6"/>
    <w:basedOn w:val="a2"/>
    <w:qFormat/>
    <w:rsid w:val="00CC4CDE"/>
    <w:pPr>
      <w:widowControl/>
      <w:spacing w:before="100" w:beforeAutospacing="1" w:after="100" w:afterAutospacing="1" w:line="240" w:lineRule="auto"/>
      <w:ind w:leftChars="75" w:left="75"/>
      <w:jc w:val="left"/>
    </w:pPr>
    <w:rPr>
      <w:rFonts w:ascii="楷体_GB2312" w:eastAsia="楷体_GB2312"/>
      <w:spacing w:val="0"/>
      <w:kern w:val="0"/>
      <w:sz w:val="24"/>
    </w:rPr>
  </w:style>
  <w:style w:type="paragraph" w:customStyle="1" w:styleId="aff2">
    <w:name w:val="文档正文"/>
    <w:basedOn w:val="a2"/>
    <w:qFormat/>
    <w:rsid w:val="00CC4CDE"/>
    <w:pPr>
      <w:adjustRightInd w:val="0"/>
      <w:snapToGrid w:val="0"/>
      <w:spacing w:before="0" w:after="0" w:line="460" w:lineRule="atLeast"/>
      <w:ind w:firstLine="624"/>
      <w:textAlignment w:val="baseline"/>
    </w:pPr>
    <w:rPr>
      <w:rFonts w:ascii="黑体"/>
      <w:spacing w:val="12"/>
      <w:kern w:val="0"/>
      <w:sz w:val="28"/>
    </w:rPr>
  </w:style>
  <w:style w:type="paragraph" w:customStyle="1" w:styleId="085121217">
    <w:name w:val="样式 两端对齐 首行缩进:  0.85 厘米 段前: 1.2 磅 段后: 1.2 磅 行距: 固定值 17 磅"/>
    <w:basedOn w:val="a2"/>
    <w:qFormat/>
    <w:rsid w:val="00CC4CDE"/>
    <w:pPr>
      <w:spacing w:before="24" w:after="24" w:line="340" w:lineRule="exact"/>
      <w:ind w:firstLine="480"/>
    </w:pPr>
    <w:rPr>
      <w:rFonts w:ascii="宋体" w:hAnsi="宋体" w:cs="宋体"/>
      <w:spacing w:val="0"/>
      <w:sz w:val="18"/>
    </w:rPr>
  </w:style>
  <w:style w:type="paragraph" w:customStyle="1" w:styleId="t1">
    <w:name w:val="t1"/>
    <w:basedOn w:val="a2"/>
    <w:qFormat/>
    <w:rsid w:val="00CC4CDE"/>
    <w:pPr>
      <w:keepNext/>
      <w:spacing w:before="0" w:after="0" w:line="240" w:lineRule="auto"/>
      <w:jc w:val="center"/>
    </w:pPr>
    <w:rPr>
      <w:rFonts w:ascii="宋体"/>
      <w:spacing w:val="0"/>
      <w:sz w:val="24"/>
    </w:rPr>
  </w:style>
  <w:style w:type="paragraph" w:customStyle="1" w:styleId="aff3">
    <w:name w:val="普通标题"/>
    <w:basedOn w:val="a2"/>
    <w:next w:val="a3"/>
    <w:qFormat/>
    <w:rsid w:val="00CC4CDE"/>
    <w:pPr>
      <w:pageBreakBefore/>
      <w:spacing w:beforeLines="200" w:afterLines="100" w:line="240" w:lineRule="auto"/>
      <w:jc w:val="center"/>
    </w:pPr>
    <w:rPr>
      <w:rFonts w:ascii="Arial" w:eastAsia="黑体" w:hAnsi="Arial"/>
      <w:b/>
      <w:spacing w:val="0"/>
      <w:sz w:val="32"/>
      <w:szCs w:val="32"/>
    </w:rPr>
  </w:style>
  <w:style w:type="paragraph" w:customStyle="1" w:styleId="075">
    <w:name w:val="样式 左侧:  0.75 字符"/>
    <w:basedOn w:val="a2"/>
    <w:qFormat/>
    <w:rsid w:val="00CC4CDE"/>
    <w:pPr>
      <w:spacing w:before="0" w:after="0" w:line="240" w:lineRule="auto"/>
    </w:pPr>
    <w:rPr>
      <w:spacing w:val="0"/>
      <w:sz w:val="24"/>
    </w:rPr>
  </w:style>
  <w:style w:type="character" w:customStyle="1" w:styleId="tx1">
    <w:name w:val="tx1"/>
    <w:qFormat/>
    <w:rsid w:val="00CC4CDE"/>
    <w:rPr>
      <w:b/>
      <w:bCs/>
    </w:rPr>
  </w:style>
  <w:style w:type="paragraph" w:customStyle="1" w:styleId="Charc">
    <w:name w:val="Char"/>
    <w:basedOn w:val="a2"/>
    <w:qFormat/>
    <w:rsid w:val="00CC4CDE"/>
    <w:pPr>
      <w:spacing w:before="0" w:after="0" w:line="240" w:lineRule="auto"/>
    </w:pPr>
    <w:rPr>
      <w:bCs/>
      <w:spacing w:val="0"/>
      <w:szCs w:val="24"/>
    </w:rPr>
  </w:style>
  <w:style w:type="character" w:customStyle="1" w:styleId="CharChar">
    <w:name w:val="Char Char"/>
    <w:qFormat/>
    <w:rsid w:val="00CC4CDE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Char10">
    <w:name w:val="Char1"/>
    <w:basedOn w:val="a2"/>
    <w:qFormat/>
    <w:rsid w:val="00CC4CDE"/>
    <w:pPr>
      <w:spacing w:beforeLines="50" w:after="0" w:line="340" w:lineRule="atLeast"/>
    </w:pPr>
    <w:rPr>
      <w:bCs/>
      <w:spacing w:val="0"/>
      <w:szCs w:val="24"/>
    </w:rPr>
  </w:style>
  <w:style w:type="paragraph" w:customStyle="1" w:styleId="2L2L21L22L23L211L24L212L221L231">
    <w:name w:val="样式 标题 2(L2)(L2)1(L2)2(L2)3(L2)11(L2)4(L2)12(L2)21(L2)31..."/>
    <w:basedOn w:val="20"/>
    <w:qFormat/>
    <w:rsid w:val="00CC4CDE"/>
    <w:rPr>
      <w:b/>
      <w:kern w:val="0"/>
      <w:sz w:val="30"/>
    </w:rPr>
  </w:style>
  <w:style w:type="paragraph" w:styleId="aff4">
    <w:name w:val="List Paragraph"/>
    <w:basedOn w:val="a2"/>
    <w:uiPriority w:val="34"/>
    <w:qFormat/>
    <w:rsid w:val="00CC4CDE"/>
    <w:pPr>
      <w:ind w:firstLineChars="200" w:firstLine="420"/>
    </w:pPr>
  </w:style>
  <w:style w:type="character" w:customStyle="1" w:styleId="style31">
    <w:name w:val="style31"/>
    <w:qFormat/>
    <w:rsid w:val="00CC4CDE"/>
    <w:rPr>
      <w:sz w:val="18"/>
      <w:szCs w:val="18"/>
    </w:rPr>
  </w:style>
  <w:style w:type="character" w:customStyle="1" w:styleId="style101">
    <w:name w:val="style101"/>
    <w:qFormat/>
    <w:rsid w:val="00CC4CDE"/>
    <w:rPr>
      <w:b/>
      <w:bCs/>
      <w:color w:val="003399"/>
      <w:sz w:val="27"/>
      <w:szCs w:val="27"/>
    </w:rPr>
  </w:style>
  <w:style w:type="paragraph" w:customStyle="1" w:styleId="TOC1">
    <w:name w:val="TOC 标题1"/>
    <w:basedOn w:val="1"/>
    <w:next w:val="a2"/>
    <w:uiPriority w:val="39"/>
    <w:qFormat/>
    <w:rsid w:val="00CC4CDE"/>
    <w:pPr>
      <w:widowControl/>
      <w:numPr>
        <w:numId w:val="0"/>
      </w:numPr>
      <w:spacing w:before="480" w:line="276" w:lineRule="auto"/>
      <w:outlineLvl w:val="9"/>
    </w:pPr>
    <w:rPr>
      <w:rFonts w:ascii="Cambria" w:eastAsia="宋体" w:hAnsi="Cambria" w:cs="Times New Roman"/>
      <w:b/>
      <w:bCs/>
      <w:color w:val="365F91"/>
      <w:kern w:val="0"/>
      <w:sz w:val="28"/>
      <w:szCs w:val="28"/>
    </w:rPr>
  </w:style>
  <w:style w:type="paragraph" w:customStyle="1" w:styleId="110751">
    <w:name w:val="样式 11 磅 左侧:  0.75 字符1"/>
    <w:basedOn w:val="a2"/>
    <w:qFormat/>
    <w:rsid w:val="00CC4CDE"/>
    <w:pPr>
      <w:spacing w:before="0" w:after="0" w:line="240" w:lineRule="auto"/>
      <w:ind w:leftChars="75" w:left="180"/>
    </w:pPr>
    <w:rPr>
      <w:rFonts w:ascii="Arial" w:eastAsia="楷体_GB2312" w:hAnsi="Arial" w:cs="宋体"/>
      <w:spacing w:val="0"/>
      <w:sz w:val="22"/>
      <w:szCs w:val="22"/>
    </w:rPr>
  </w:style>
  <w:style w:type="paragraph" w:customStyle="1" w:styleId="aff5">
    <w:name w:val="普通正文"/>
    <w:basedOn w:val="a2"/>
    <w:qFormat/>
    <w:rsid w:val="00CC4CDE"/>
    <w:pPr>
      <w:tabs>
        <w:tab w:val="left" w:pos="1212"/>
      </w:tabs>
      <w:autoSpaceDE w:val="0"/>
      <w:autoSpaceDN w:val="0"/>
      <w:adjustRightInd w:val="0"/>
      <w:spacing w:before="120" w:after="0" w:line="360" w:lineRule="auto"/>
      <w:ind w:firstLine="425"/>
      <w:jc w:val="left"/>
      <w:textAlignment w:val="baseline"/>
    </w:pPr>
    <w:rPr>
      <w:rFonts w:ascii="宋体"/>
      <w:color w:val="000000"/>
      <w:spacing w:val="0"/>
      <w:kern w:val="0"/>
      <w:sz w:val="24"/>
    </w:rPr>
  </w:style>
  <w:style w:type="paragraph" w:customStyle="1" w:styleId="1107510">
    <w:name w:val="样式 样式 11 磅 左侧:  0.75 字符1 + 宋体 五号"/>
    <w:basedOn w:val="110751"/>
    <w:qFormat/>
    <w:rsid w:val="00CC4CDE"/>
    <w:pPr>
      <w:ind w:leftChars="0" w:left="0"/>
    </w:pPr>
    <w:rPr>
      <w:rFonts w:ascii="Times New Roman" w:eastAsia="宋体" w:hAnsi="Times New Roman"/>
      <w:sz w:val="21"/>
      <w:szCs w:val="21"/>
    </w:rPr>
  </w:style>
  <w:style w:type="paragraph" w:customStyle="1" w:styleId="ParaChar">
    <w:name w:val="默认段落字体 Para Char"/>
    <w:basedOn w:val="1"/>
    <w:qFormat/>
    <w:rsid w:val="00CC4CDE"/>
    <w:pPr>
      <w:numPr>
        <w:numId w:val="0"/>
      </w:numPr>
      <w:ind w:left="360" w:hanging="360"/>
    </w:pPr>
    <w:rPr>
      <w:snapToGrid w:val="0"/>
      <w:kern w:val="0"/>
      <w:sz w:val="24"/>
      <w:szCs w:val="20"/>
    </w:rPr>
  </w:style>
  <w:style w:type="paragraph" w:customStyle="1" w:styleId="body-text">
    <w:name w:val="body-text"/>
    <w:qFormat/>
    <w:rsid w:val="00CC4CDE"/>
    <w:pPr>
      <w:widowControl w:val="0"/>
      <w:adjustRightInd w:val="0"/>
      <w:spacing w:line="312" w:lineRule="atLeast"/>
      <w:textAlignment w:val="baseline"/>
    </w:pPr>
    <w:rPr>
      <w:sz w:val="24"/>
    </w:rPr>
  </w:style>
  <w:style w:type="character" w:customStyle="1" w:styleId="c01">
    <w:name w:val="c01"/>
    <w:qFormat/>
    <w:rsid w:val="00CC4CDE"/>
    <w:rPr>
      <w:spacing w:val="280"/>
      <w:sz w:val="22"/>
      <w:szCs w:val="22"/>
      <w:shd w:val="clear" w:color="auto" w:fill="FBF8E6"/>
    </w:rPr>
  </w:style>
  <w:style w:type="paragraph" w:customStyle="1" w:styleId="content">
    <w:name w:val="content"/>
    <w:basedOn w:val="a2"/>
    <w:qFormat/>
    <w:rsid w:val="00CC4CDE"/>
    <w:pPr>
      <w:widowControl/>
      <w:spacing w:before="100" w:beforeAutospacing="1" w:after="100" w:afterAutospacing="1" w:line="432" w:lineRule="auto"/>
      <w:ind w:firstLineChars="200" w:firstLine="340"/>
      <w:jc w:val="left"/>
    </w:pPr>
    <w:rPr>
      <w:snapToGrid w:val="0"/>
      <w:color w:val="000066"/>
      <w:spacing w:val="0"/>
      <w:kern w:val="0"/>
      <w:sz w:val="18"/>
      <w:szCs w:val="18"/>
      <w:lang w:eastAsia="en-US"/>
    </w:rPr>
  </w:style>
  <w:style w:type="paragraph" w:customStyle="1" w:styleId="DetailedResp">
    <w:name w:val="Detailed Resp"/>
    <w:basedOn w:val="a2"/>
    <w:qFormat/>
    <w:rsid w:val="00CC4CDE"/>
    <w:pPr>
      <w:widowControl/>
      <w:tabs>
        <w:tab w:val="left" w:pos="360"/>
      </w:tabs>
      <w:overflowPunct w:val="0"/>
      <w:autoSpaceDE w:val="0"/>
      <w:autoSpaceDN w:val="0"/>
      <w:adjustRightInd w:val="0"/>
      <w:spacing w:before="0" w:after="0" w:line="360" w:lineRule="auto"/>
      <w:ind w:left="360" w:firstLineChars="200" w:hanging="360"/>
      <w:jc w:val="left"/>
      <w:textAlignment w:val="baseline"/>
    </w:pPr>
    <w:rPr>
      <w:rFonts w:ascii="Arial" w:eastAsia="Times New Roman" w:hAnsi="Arial"/>
      <w:snapToGrid w:val="0"/>
      <w:spacing w:val="0"/>
      <w:kern w:val="0"/>
      <w:sz w:val="24"/>
      <w:lang w:eastAsia="en-US"/>
    </w:rPr>
  </w:style>
  <w:style w:type="paragraph" w:customStyle="1" w:styleId="Heading3Text">
    <w:name w:val="Heading3Text"/>
    <w:basedOn w:val="a2"/>
    <w:qFormat/>
    <w:rsid w:val="00CC4CDE"/>
    <w:pPr>
      <w:widowControl/>
      <w:spacing w:before="120" w:after="120" w:line="360" w:lineRule="auto"/>
      <w:ind w:left="1219" w:firstLineChars="200" w:firstLine="200"/>
      <w:jc w:val="left"/>
    </w:pPr>
    <w:rPr>
      <w:rFonts w:eastAsia="Times New Roman"/>
      <w:snapToGrid w:val="0"/>
      <w:spacing w:val="0"/>
      <w:kern w:val="0"/>
      <w:sz w:val="22"/>
      <w:lang w:val="en-GB" w:eastAsia="en-US"/>
    </w:rPr>
  </w:style>
  <w:style w:type="paragraph" w:customStyle="1" w:styleId="Normal2">
    <w:name w:val="Normal 2"/>
    <w:basedOn w:val="a2"/>
    <w:qFormat/>
    <w:rsid w:val="00CC4CDE"/>
    <w:pPr>
      <w:tabs>
        <w:tab w:val="left" w:pos="540"/>
        <w:tab w:val="left" w:pos="2160"/>
      </w:tabs>
      <w:overflowPunct w:val="0"/>
      <w:autoSpaceDE w:val="0"/>
      <w:autoSpaceDN w:val="0"/>
      <w:adjustRightInd w:val="0"/>
      <w:spacing w:before="0" w:after="0" w:line="360" w:lineRule="auto"/>
      <w:ind w:left="1620" w:firstLineChars="200" w:hanging="540"/>
      <w:jc w:val="left"/>
      <w:textAlignment w:val="baseline"/>
    </w:pPr>
    <w:rPr>
      <w:rFonts w:ascii="Arial" w:eastAsia="BatangChe" w:hAnsi="Arial"/>
      <w:snapToGrid w:val="0"/>
      <w:spacing w:val="0"/>
      <w:kern w:val="0"/>
      <w:sz w:val="20"/>
      <w:lang w:eastAsia="ko-KR"/>
    </w:rPr>
  </w:style>
  <w:style w:type="paragraph" w:customStyle="1" w:styleId="Normal1">
    <w:name w:val="Normal1"/>
    <w:basedOn w:val="a2"/>
    <w:qFormat/>
    <w:rsid w:val="00CC4CDE"/>
    <w:pPr>
      <w:widowControl/>
      <w:spacing w:before="0" w:after="0" w:line="360" w:lineRule="auto"/>
      <w:ind w:firstLineChars="200" w:firstLine="200"/>
      <w:jc w:val="left"/>
    </w:pPr>
    <w:rPr>
      <w:rFonts w:eastAsia="Arial Unicode MS"/>
      <w:snapToGrid w:val="0"/>
      <w:spacing w:val="0"/>
      <w:kern w:val="0"/>
      <w:sz w:val="20"/>
      <w:lang w:val="en-GB" w:eastAsia="en-US"/>
    </w:rPr>
  </w:style>
  <w:style w:type="paragraph" w:customStyle="1" w:styleId="TableNormal">
    <w:name w:val="Table Normal"/>
    <w:basedOn w:val="a2"/>
    <w:qFormat/>
    <w:rsid w:val="00CC4CDE"/>
    <w:pPr>
      <w:widowControl/>
      <w:spacing w:line="360" w:lineRule="auto"/>
      <w:ind w:firstLineChars="200" w:firstLine="200"/>
      <w:jc w:val="left"/>
    </w:pPr>
    <w:rPr>
      <w:rFonts w:eastAsia="Times New Roman"/>
      <w:snapToGrid w:val="0"/>
      <w:spacing w:val="0"/>
      <w:kern w:val="0"/>
      <w:sz w:val="16"/>
      <w:lang w:val="en-GB" w:eastAsia="en-US"/>
    </w:rPr>
  </w:style>
  <w:style w:type="paragraph" w:customStyle="1" w:styleId="TableBullet1">
    <w:name w:val="Table Bullet1"/>
    <w:basedOn w:val="TableNormal"/>
    <w:qFormat/>
    <w:rsid w:val="00CC4CDE"/>
    <w:pPr>
      <w:spacing w:before="120"/>
      <w:ind w:left="357" w:hanging="357"/>
    </w:pPr>
  </w:style>
  <w:style w:type="paragraph" w:customStyle="1" w:styleId="Text2">
    <w:name w:val="Text 2"/>
    <w:basedOn w:val="Normal2"/>
    <w:qFormat/>
    <w:rsid w:val="00CC4CDE"/>
    <w:pPr>
      <w:ind w:left="1080" w:firstLine="0"/>
    </w:pPr>
  </w:style>
  <w:style w:type="paragraph" w:customStyle="1" w:styleId="A-S-1">
    <w:name w:val="首行缩进(A-S-1)"/>
    <w:qFormat/>
    <w:rsid w:val="00CC4CDE"/>
    <w:pPr>
      <w:spacing w:beforeLines="100" w:line="360" w:lineRule="auto"/>
      <w:ind w:firstLine="454"/>
    </w:pPr>
    <w:rPr>
      <w:sz w:val="24"/>
    </w:rPr>
  </w:style>
  <w:style w:type="paragraph" w:customStyle="1" w:styleId="074">
    <w:name w:val="样式 (西文) 宋体 (中文) 宋体 小四 首行缩进:  0.74 厘米"/>
    <w:basedOn w:val="a2"/>
    <w:qFormat/>
    <w:rsid w:val="00CC4CDE"/>
    <w:pPr>
      <w:spacing w:before="0" w:after="0" w:line="360" w:lineRule="auto"/>
      <w:ind w:firstLine="420"/>
      <w:jc w:val="left"/>
    </w:pPr>
    <w:rPr>
      <w:rFonts w:ascii="宋体" w:hAnsi="宋体"/>
      <w:snapToGrid w:val="0"/>
      <w:spacing w:val="0"/>
      <w:kern w:val="0"/>
      <w:sz w:val="24"/>
      <w:szCs w:val="24"/>
      <w:lang w:eastAsia="en-US"/>
    </w:rPr>
  </w:style>
  <w:style w:type="paragraph" w:customStyle="1" w:styleId="13">
    <w:name w:val="样式1"/>
    <w:basedOn w:val="5"/>
    <w:qFormat/>
    <w:rsid w:val="00CC4CDE"/>
    <w:pPr>
      <w:keepNext w:val="0"/>
      <w:keepLines w:val="0"/>
      <w:tabs>
        <w:tab w:val="clear" w:pos="1008"/>
        <w:tab w:val="left" w:pos="2232"/>
      </w:tabs>
      <w:snapToGrid w:val="0"/>
      <w:spacing w:before="0" w:after="0" w:line="240" w:lineRule="auto"/>
      <w:ind w:left="2232" w:right="23" w:hanging="2232"/>
      <w:jc w:val="center"/>
    </w:pPr>
    <w:rPr>
      <w:rFonts w:ascii="Arial Black" w:eastAsia="宋体" w:hAnsi="Arial Black"/>
      <w:bCs/>
      <w:spacing w:val="0"/>
    </w:rPr>
  </w:style>
  <w:style w:type="paragraph" w:customStyle="1" w:styleId="IBM">
    <w:name w:val="IBM 正文"/>
    <w:basedOn w:val="a2"/>
    <w:qFormat/>
    <w:rsid w:val="00CC4CDE"/>
    <w:pPr>
      <w:spacing w:before="0" w:after="0" w:line="360" w:lineRule="exact"/>
    </w:pPr>
    <w:rPr>
      <w:rFonts w:ascii="Arial" w:hAnsi="Arial"/>
      <w:spacing w:val="0"/>
      <w:szCs w:val="24"/>
    </w:rPr>
  </w:style>
  <w:style w:type="paragraph" w:customStyle="1" w:styleId="Body">
    <w:name w:val="Body"/>
    <w:qFormat/>
    <w:rsid w:val="00CC4CDE"/>
    <w:pPr>
      <w:spacing w:after="260" w:line="260" w:lineRule="atLeast"/>
    </w:pPr>
    <w:rPr>
      <w:rFonts w:ascii="NewCenturySchlbk" w:eastAsia="PMingLiU" w:hAnsi="NewCenturySchlbk"/>
      <w:kern w:val="22"/>
      <w:sz w:val="22"/>
      <w:lang w:eastAsia="en-US"/>
    </w:rPr>
  </w:style>
  <w:style w:type="paragraph" w:customStyle="1" w:styleId="14">
    <w:name w:val="斜体1"/>
    <w:basedOn w:val="24"/>
    <w:qFormat/>
    <w:rsid w:val="00CC4CDE"/>
    <w:rPr>
      <w:b w:val="0"/>
      <w:i/>
    </w:rPr>
  </w:style>
  <w:style w:type="paragraph" w:customStyle="1" w:styleId="24">
    <w:name w:val="正文2"/>
    <w:basedOn w:val="15"/>
    <w:qFormat/>
    <w:rsid w:val="00CC4CDE"/>
  </w:style>
  <w:style w:type="paragraph" w:customStyle="1" w:styleId="15">
    <w:name w:val="正文1"/>
    <w:basedOn w:val="a2"/>
    <w:qFormat/>
    <w:rsid w:val="00CC4CDE"/>
    <w:pPr>
      <w:autoSpaceDE w:val="0"/>
      <w:adjustRightInd w:val="0"/>
      <w:snapToGrid w:val="0"/>
      <w:spacing w:before="0" w:after="120" w:line="288" w:lineRule="auto"/>
      <w:ind w:left="845" w:hanging="420"/>
    </w:pPr>
    <w:rPr>
      <w:rFonts w:ascii="Arial" w:hAnsi="Arial"/>
      <w:b/>
      <w:spacing w:val="0"/>
      <w:sz w:val="24"/>
      <w:szCs w:val="24"/>
    </w:rPr>
  </w:style>
  <w:style w:type="paragraph" w:customStyle="1" w:styleId="25">
    <w:name w:val="斜体2"/>
    <w:basedOn w:val="14"/>
    <w:qFormat/>
    <w:rsid w:val="00CC4CDE"/>
  </w:style>
  <w:style w:type="paragraph" w:customStyle="1" w:styleId="1C-1">
    <w:name w:val="项目1(C-1)"/>
    <w:basedOn w:val="a2"/>
    <w:next w:val="a2"/>
    <w:qFormat/>
    <w:rsid w:val="00CC4CDE"/>
    <w:pPr>
      <w:numPr>
        <w:numId w:val="5"/>
      </w:numPr>
      <w:spacing w:before="0" w:after="0" w:line="360" w:lineRule="auto"/>
      <w:jc w:val="left"/>
    </w:pPr>
    <w:rPr>
      <w:b/>
      <w:snapToGrid w:val="0"/>
      <w:spacing w:val="0"/>
      <w:kern w:val="0"/>
      <w:sz w:val="28"/>
      <w:lang w:eastAsia="en-US"/>
    </w:rPr>
  </w:style>
  <w:style w:type="paragraph" w:customStyle="1" w:styleId="A-S-3">
    <w:name w:val="附加说明(A-S-3)"/>
    <w:next w:val="A-S-1"/>
    <w:qFormat/>
    <w:rsid w:val="00CC4CDE"/>
    <w:pPr>
      <w:ind w:left="567"/>
    </w:pPr>
    <w:rPr>
      <w:sz w:val="18"/>
    </w:rPr>
  </w:style>
  <w:style w:type="paragraph" w:customStyle="1" w:styleId="26">
    <w:name w:val="项目2"/>
    <w:basedOn w:val="a2"/>
    <w:next w:val="a2"/>
    <w:qFormat/>
    <w:rsid w:val="00CC4CDE"/>
    <w:pPr>
      <w:spacing w:beforeLines="50" w:afterLines="50" w:line="360" w:lineRule="auto"/>
      <w:ind w:left="961"/>
    </w:pPr>
    <w:rPr>
      <w:rFonts w:ascii="宋体"/>
      <w:bCs/>
      <w:spacing w:val="0"/>
      <w:sz w:val="24"/>
      <w:szCs w:val="24"/>
    </w:rPr>
  </w:style>
  <w:style w:type="paragraph" w:customStyle="1" w:styleId="BOC">
    <w:name w:val="BOC正文"/>
    <w:basedOn w:val="a2"/>
    <w:qFormat/>
    <w:rsid w:val="00CC4CDE"/>
    <w:pPr>
      <w:snapToGrid w:val="0"/>
      <w:spacing w:before="120" w:after="0" w:line="360" w:lineRule="exact"/>
      <w:ind w:firstLine="425"/>
    </w:pPr>
    <w:rPr>
      <w:spacing w:val="0"/>
      <w:sz w:val="24"/>
    </w:rPr>
  </w:style>
  <w:style w:type="paragraph" w:customStyle="1" w:styleId="aff6">
    <w:name w:val="数字标题"/>
    <w:basedOn w:val="a2"/>
    <w:qFormat/>
    <w:rsid w:val="00CC4CDE"/>
    <w:pPr>
      <w:tabs>
        <w:tab w:val="left" w:pos="1191"/>
      </w:tabs>
      <w:autoSpaceDE w:val="0"/>
      <w:autoSpaceDN w:val="0"/>
      <w:adjustRightInd w:val="0"/>
      <w:spacing w:before="0" w:after="0" w:line="360" w:lineRule="auto"/>
      <w:ind w:left="1191" w:hanging="511"/>
      <w:textAlignment w:val="baseline"/>
    </w:pPr>
    <w:rPr>
      <w:rFonts w:ascii="宋体"/>
      <w:spacing w:val="0"/>
      <w:sz w:val="28"/>
    </w:rPr>
  </w:style>
  <w:style w:type="paragraph" w:customStyle="1" w:styleId="A-S-2">
    <w:name w:val="全部缩进(A-S-2)"/>
    <w:qFormat/>
    <w:rsid w:val="00CC4CDE"/>
    <w:pPr>
      <w:spacing w:line="360" w:lineRule="auto"/>
      <w:ind w:left="567"/>
    </w:pPr>
    <w:rPr>
      <w:kern w:val="44"/>
      <w:sz w:val="24"/>
    </w:rPr>
  </w:style>
  <w:style w:type="paragraph" w:customStyle="1" w:styleId="BOCbullet">
    <w:name w:val="BOC bullet"/>
    <w:basedOn w:val="a2"/>
    <w:qFormat/>
    <w:rsid w:val="00CC4CDE"/>
    <w:pPr>
      <w:snapToGrid w:val="0"/>
      <w:spacing w:before="120" w:after="0" w:line="400" w:lineRule="exact"/>
      <w:ind w:left="845"/>
    </w:pPr>
    <w:rPr>
      <w:snapToGrid w:val="0"/>
      <w:color w:val="000000"/>
      <w:spacing w:val="0"/>
      <w:sz w:val="22"/>
    </w:rPr>
  </w:style>
  <w:style w:type="paragraph" w:customStyle="1" w:styleId="contentnoteheader">
    <w:name w:val="contentnoteheader"/>
    <w:basedOn w:val="a2"/>
    <w:qFormat/>
    <w:rsid w:val="00CC4CDE"/>
    <w:pPr>
      <w:widowControl/>
      <w:spacing w:before="35" w:after="100" w:afterAutospacing="1" w:line="240" w:lineRule="auto"/>
      <w:ind w:left="105"/>
      <w:jc w:val="left"/>
    </w:pPr>
    <w:rPr>
      <w:rFonts w:ascii="Arial Unicode MS" w:eastAsia="Arial Unicode MS" w:hAnsi="Arial Unicode MS" w:cs="Arial Unicode MS"/>
      <w:b/>
      <w:bCs/>
      <w:color w:val="990000"/>
      <w:spacing w:val="0"/>
      <w:kern w:val="0"/>
      <w:szCs w:val="21"/>
    </w:rPr>
  </w:style>
  <w:style w:type="character" w:customStyle="1" w:styleId="contentlabel1">
    <w:name w:val="contentlabel1"/>
    <w:qFormat/>
    <w:rsid w:val="00CC4CDE"/>
    <w:rPr>
      <w:color w:val="336666"/>
      <w:sz w:val="21"/>
      <w:szCs w:val="21"/>
      <w:u w:val="none"/>
    </w:rPr>
  </w:style>
  <w:style w:type="paragraph" w:customStyle="1" w:styleId="l18">
    <w:name w:val="l18"/>
    <w:basedOn w:val="a2"/>
    <w:qFormat/>
    <w:rsid w:val="00CC4CDE"/>
    <w:pPr>
      <w:widowControl/>
      <w:spacing w:before="35" w:after="100" w:afterAutospacing="1" w:line="316" w:lineRule="atLeast"/>
      <w:ind w:left="105"/>
      <w:jc w:val="left"/>
    </w:pPr>
    <w:rPr>
      <w:rFonts w:ascii="Arial Unicode MS" w:eastAsia="Arial Unicode MS" w:hAnsi="Arial Unicode MS" w:cs="Arial Unicode MS"/>
      <w:color w:val="000000"/>
      <w:spacing w:val="0"/>
      <w:kern w:val="0"/>
      <w:szCs w:val="21"/>
    </w:rPr>
  </w:style>
  <w:style w:type="paragraph" w:customStyle="1" w:styleId="118">
    <w:name w:val="118"/>
    <w:basedOn w:val="a2"/>
    <w:qFormat/>
    <w:rsid w:val="00CC4CDE"/>
    <w:pPr>
      <w:widowControl/>
      <w:spacing w:before="35" w:after="100" w:afterAutospacing="1" w:line="240" w:lineRule="auto"/>
      <w:ind w:left="105"/>
      <w:jc w:val="left"/>
    </w:pPr>
    <w:rPr>
      <w:rFonts w:ascii="Arial Unicode MS" w:eastAsia="Arial Unicode MS" w:hAnsi="Arial Unicode MS" w:cs="Arial Unicode MS"/>
      <w:color w:val="000000"/>
      <w:spacing w:val="0"/>
      <w:kern w:val="0"/>
      <w:szCs w:val="21"/>
    </w:rPr>
  </w:style>
  <w:style w:type="paragraph" w:customStyle="1" w:styleId="fnt">
    <w:name w:val="fnt"/>
    <w:basedOn w:val="a2"/>
    <w:qFormat/>
    <w:rsid w:val="00CC4CDE"/>
    <w:pPr>
      <w:widowControl/>
      <w:spacing w:before="100" w:beforeAutospacing="1" w:after="100" w:afterAutospacing="1" w:line="240" w:lineRule="auto"/>
      <w:jc w:val="left"/>
    </w:pPr>
    <w:rPr>
      <w:rFonts w:ascii="Verdana" w:eastAsia="Arial Unicode MS" w:hAnsi="Verdana" w:cs="Arial"/>
      <w:spacing w:val="0"/>
      <w:kern w:val="0"/>
      <w:sz w:val="19"/>
      <w:szCs w:val="19"/>
    </w:rPr>
  </w:style>
  <w:style w:type="paragraph" w:customStyle="1" w:styleId="aff7">
    <w:name w:val="三级列表项目"/>
    <w:basedOn w:val="a2"/>
    <w:qFormat/>
    <w:rsid w:val="00CC4CDE"/>
    <w:pPr>
      <w:spacing w:before="120" w:after="120" w:line="360" w:lineRule="auto"/>
      <w:ind w:left="523" w:firstLineChars="286" w:firstLine="286"/>
    </w:pPr>
    <w:rPr>
      <w:rFonts w:ascii="宋体"/>
      <w:spacing w:val="20"/>
    </w:rPr>
  </w:style>
  <w:style w:type="paragraph" w:customStyle="1" w:styleId="ListText1">
    <w:name w:val="List Text 1"/>
    <w:basedOn w:val="a"/>
    <w:qFormat/>
    <w:rsid w:val="00CC4CDE"/>
  </w:style>
  <w:style w:type="paragraph" w:customStyle="1" w:styleId="CharCharCharCharCharCharCharCharChar">
    <w:name w:val="Char Char Char Char Char Char Char Char Char"/>
    <w:basedOn w:val="a2"/>
    <w:qFormat/>
    <w:rsid w:val="00CC4CDE"/>
    <w:pPr>
      <w:spacing w:before="0" w:after="0" w:line="360" w:lineRule="auto"/>
    </w:pPr>
    <w:rPr>
      <w:rFonts w:ascii="Tahoma" w:hAnsi="Tahoma"/>
      <w:spacing w:val="0"/>
      <w:sz w:val="24"/>
      <w:szCs w:val="24"/>
    </w:rPr>
  </w:style>
  <w:style w:type="paragraph" w:customStyle="1" w:styleId="aff8">
    <w:name w:val="表格文字（大）"/>
    <w:basedOn w:val="a2"/>
    <w:qFormat/>
    <w:rsid w:val="00CC4CDE"/>
    <w:pPr>
      <w:spacing w:before="20" w:after="20" w:line="240" w:lineRule="auto"/>
    </w:pPr>
    <w:rPr>
      <w:rFonts w:ascii="Century Gothic" w:hAnsi="Century Gothic"/>
      <w:spacing w:val="0"/>
      <w:sz w:val="24"/>
    </w:rPr>
  </w:style>
  <w:style w:type="paragraph" w:customStyle="1" w:styleId="Char20">
    <w:name w:val="Char2"/>
    <w:basedOn w:val="a2"/>
    <w:qFormat/>
    <w:rsid w:val="00CC4CDE"/>
    <w:pPr>
      <w:spacing w:before="0" w:after="0" w:line="240" w:lineRule="auto"/>
    </w:pPr>
    <w:rPr>
      <w:spacing w:val="0"/>
      <w:szCs w:val="24"/>
    </w:rPr>
  </w:style>
  <w:style w:type="paragraph" w:customStyle="1" w:styleId="Body1">
    <w:name w:val="*Body 1"/>
    <w:qFormat/>
    <w:rsid w:val="00CC4CDE"/>
    <w:pPr>
      <w:spacing w:after="240" w:line="360" w:lineRule="auto"/>
      <w:ind w:firstLine="454"/>
    </w:pPr>
    <w:rPr>
      <w:sz w:val="22"/>
      <w:lang w:eastAsia="en-US"/>
    </w:rPr>
  </w:style>
  <w:style w:type="paragraph" w:customStyle="1" w:styleId="Bullet3">
    <w:name w:val="*Bullet 3"/>
    <w:basedOn w:val="a2"/>
    <w:qFormat/>
    <w:rsid w:val="00CC4CDE"/>
    <w:pPr>
      <w:widowControl/>
      <w:numPr>
        <w:numId w:val="6"/>
      </w:numPr>
      <w:tabs>
        <w:tab w:val="left" w:pos="1800"/>
        <w:tab w:val="left" w:pos="2160"/>
      </w:tabs>
      <w:adjustRightInd w:val="0"/>
      <w:snapToGrid w:val="0"/>
      <w:spacing w:beforeLines="50" w:afterLines="50" w:line="360" w:lineRule="auto"/>
      <w:jc w:val="left"/>
    </w:pPr>
    <w:rPr>
      <w:rFonts w:ascii="Arial" w:hAnsi="宋体" w:cs="Arial"/>
      <w:color w:val="000000"/>
      <w:spacing w:val="0"/>
      <w:kern w:val="0"/>
      <w:sz w:val="22"/>
      <w:szCs w:val="22"/>
      <w:lang w:val="en-AU"/>
    </w:rPr>
  </w:style>
  <w:style w:type="paragraph" w:customStyle="1" w:styleId="Tablebodytext">
    <w:name w:val="*Table body text"/>
    <w:basedOn w:val="a2"/>
    <w:qFormat/>
    <w:rsid w:val="00CC4CDE"/>
    <w:pPr>
      <w:widowControl/>
      <w:spacing w:line="240" w:lineRule="auto"/>
      <w:jc w:val="left"/>
    </w:pPr>
    <w:rPr>
      <w:spacing w:val="0"/>
      <w:kern w:val="0"/>
      <w:sz w:val="20"/>
      <w:lang w:eastAsia="en-US"/>
    </w:rPr>
  </w:style>
  <w:style w:type="paragraph" w:customStyle="1" w:styleId="Bullet2">
    <w:name w:val="*Bullet 2"/>
    <w:qFormat/>
    <w:rsid w:val="00CC4CDE"/>
    <w:pPr>
      <w:keepLines/>
      <w:numPr>
        <w:numId w:val="7"/>
      </w:numPr>
      <w:adjustRightInd w:val="0"/>
      <w:snapToGrid w:val="0"/>
      <w:spacing w:before="120" w:after="120" w:line="360" w:lineRule="auto"/>
    </w:pPr>
    <w:rPr>
      <w:rFonts w:ascii="宋体" w:hAnsi="宋体"/>
      <w:sz w:val="22"/>
      <w:szCs w:val="24"/>
    </w:rPr>
  </w:style>
  <w:style w:type="paragraph" w:customStyle="1" w:styleId="style24">
    <w:name w:val="style24"/>
    <w:basedOn w:val="a2"/>
    <w:qFormat/>
    <w:rsid w:val="00CC4CDE"/>
    <w:pPr>
      <w:widowControl/>
      <w:spacing w:before="0" w:after="0" w:line="312" w:lineRule="auto"/>
      <w:ind w:left="1080"/>
    </w:pPr>
    <w:rPr>
      <w:rFonts w:ascii="新宋体" w:eastAsia="新宋体" w:hAnsi="新宋体"/>
      <w:spacing w:val="20"/>
      <w:kern w:val="0"/>
      <w:sz w:val="22"/>
      <w:szCs w:val="22"/>
    </w:rPr>
  </w:style>
  <w:style w:type="character" w:customStyle="1" w:styleId="style21char">
    <w:name w:val="style21char"/>
    <w:qFormat/>
    <w:rsid w:val="00CC4CDE"/>
    <w:rPr>
      <w:rFonts w:ascii="宋体" w:eastAsia="宋体" w:hAnsi="宋体" w:hint="eastAsia"/>
      <w:spacing w:val="20"/>
    </w:rPr>
  </w:style>
  <w:style w:type="paragraph" w:customStyle="1" w:styleId="Heading3">
    <w:name w:val="Heading 3 + 华文楷体"/>
    <w:basedOn w:val="20"/>
    <w:qFormat/>
    <w:rsid w:val="00CC4CDE"/>
    <w:pPr>
      <w:keepLines w:val="0"/>
      <w:widowControl/>
      <w:numPr>
        <w:numId w:val="0"/>
      </w:numPr>
      <w:tabs>
        <w:tab w:val="left" w:pos="1296"/>
      </w:tabs>
      <w:spacing w:before="120" w:after="120" w:line="360" w:lineRule="auto"/>
      <w:ind w:firstLine="450"/>
      <w:jc w:val="left"/>
    </w:pPr>
    <w:rPr>
      <w:rFonts w:ascii="华文楷体" w:eastAsia="华文楷体" w:hAnsi="华文楷体" w:cs="Times New Roman"/>
      <w:spacing w:val="20"/>
      <w:kern w:val="0"/>
      <w:sz w:val="24"/>
      <w:szCs w:val="20"/>
    </w:rPr>
  </w:style>
  <w:style w:type="paragraph" w:customStyle="1" w:styleId="PictureText">
    <w:name w:val="Picture Text"/>
    <w:basedOn w:val="aa"/>
    <w:qFormat/>
    <w:rsid w:val="00CC4CDE"/>
    <w:pPr>
      <w:widowControl/>
      <w:spacing w:before="0" w:after="120"/>
      <w:ind w:left="1260" w:firstLineChars="0" w:firstLine="0"/>
    </w:pPr>
    <w:rPr>
      <w:rFonts w:ascii="Arial" w:hAnsi="Arial"/>
      <w:kern w:val="0"/>
      <w:lang w:eastAsia="zh-TW"/>
    </w:rPr>
  </w:style>
  <w:style w:type="paragraph" w:customStyle="1" w:styleId="CharCharChar">
    <w:name w:val="Char Char Char"/>
    <w:basedOn w:val="a2"/>
    <w:semiHidden/>
    <w:qFormat/>
    <w:rsid w:val="00CC4CDE"/>
    <w:pPr>
      <w:spacing w:before="0" w:after="0" w:line="240" w:lineRule="auto"/>
    </w:pPr>
    <w:rPr>
      <w:rFonts w:ascii="Tahoma" w:hAnsi="Tahoma"/>
      <w:spacing w:val="0"/>
      <w:sz w:val="24"/>
    </w:rPr>
  </w:style>
  <w:style w:type="paragraph" w:customStyle="1" w:styleId="a1">
    <w:name w:val="表中文字"/>
    <w:basedOn w:val="a2"/>
    <w:qFormat/>
    <w:rsid w:val="00CC4CDE"/>
    <w:pPr>
      <w:numPr>
        <w:numId w:val="8"/>
      </w:numPr>
      <w:spacing w:before="0" w:after="0" w:line="240" w:lineRule="auto"/>
    </w:pPr>
    <w:rPr>
      <w:spacing w:val="0"/>
      <w:szCs w:val="24"/>
    </w:rPr>
  </w:style>
  <w:style w:type="paragraph" w:customStyle="1" w:styleId="222122">
    <w:name w:val="样式 样式 正文首行缩进 2 + 左侧:  2 字符 首行缩进:  2 字符1 + 左侧:  2 字符 首行缩进:  2 字符"/>
    <w:basedOn w:val="a2"/>
    <w:qFormat/>
    <w:rsid w:val="00CC4CDE"/>
    <w:pPr>
      <w:spacing w:before="0" w:after="0" w:line="360" w:lineRule="auto"/>
      <w:ind w:firstLineChars="200" w:firstLine="200"/>
    </w:pPr>
    <w:rPr>
      <w:rFonts w:cs="宋体"/>
      <w:spacing w:val="0"/>
      <w:kern w:val="0"/>
      <w:sz w:val="24"/>
    </w:rPr>
  </w:style>
  <w:style w:type="paragraph" w:customStyle="1" w:styleId="StyleBodyTextFirstline075cm">
    <w:name w:val="Style Body Text + First line:  0.75 cm"/>
    <w:basedOn w:val="a2"/>
    <w:qFormat/>
    <w:rsid w:val="00CC4CDE"/>
    <w:pPr>
      <w:widowControl/>
      <w:numPr>
        <w:numId w:val="9"/>
      </w:numPr>
      <w:spacing w:before="0" w:after="120" w:line="360" w:lineRule="auto"/>
      <w:ind w:left="959"/>
      <w:jc w:val="left"/>
    </w:pPr>
    <w:rPr>
      <w:rFonts w:ascii="宋体" w:hAnsi="宋体" w:cs="Arial"/>
      <w:spacing w:val="0"/>
      <w:kern w:val="0"/>
      <w:sz w:val="24"/>
      <w:szCs w:val="24"/>
    </w:rPr>
  </w:style>
  <w:style w:type="paragraph" w:customStyle="1" w:styleId="NormalIndental">
    <w:name w:val="Normal Indental"/>
    <w:basedOn w:val="a2"/>
    <w:rsid w:val="00CC4CDE"/>
    <w:pPr>
      <w:widowControl/>
      <w:overflowPunct w:val="0"/>
      <w:autoSpaceDE w:val="0"/>
      <w:autoSpaceDN w:val="0"/>
      <w:adjustRightInd w:val="0"/>
      <w:spacing w:before="0" w:after="240" w:line="360" w:lineRule="auto"/>
      <w:ind w:firstLineChars="200" w:firstLine="520"/>
      <w:textAlignment w:val="baseline"/>
    </w:pPr>
    <w:rPr>
      <w:rFonts w:ascii="Arial Narrow" w:eastAsia="楷体_GB2312" w:hAnsi="Arial Narrow"/>
      <w:kern w:val="0"/>
      <w:sz w:val="24"/>
    </w:rPr>
  </w:style>
  <w:style w:type="paragraph" w:customStyle="1" w:styleId="Default">
    <w:name w:val="Default"/>
    <w:qFormat/>
    <w:rsid w:val="00CC4CDE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110">
    <w:name w:val="样式 11 磅 居中"/>
    <w:basedOn w:val="a2"/>
    <w:rsid w:val="00CC4CDE"/>
    <w:pPr>
      <w:spacing w:before="0" w:after="0" w:line="240" w:lineRule="auto"/>
      <w:jc w:val="center"/>
    </w:pPr>
    <w:rPr>
      <w:rFonts w:ascii="Arial" w:eastAsia="楷体_GB2312" w:hAnsi="Arial" w:cs="宋体"/>
      <w:spacing w:val="0"/>
      <w:sz w:val="22"/>
      <w:szCs w:val="22"/>
    </w:rPr>
  </w:style>
  <w:style w:type="paragraph" w:customStyle="1" w:styleId="210">
    <w:name w:val="样式 正文首行缩进 + 首行缩进:  2 字符1"/>
    <w:basedOn w:val="a9"/>
    <w:link w:val="21Char"/>
    <w:qFormat/>
    <w:rsid w:val="00CC4CDE"/>
    <w:pPr>
      <w:keepNext w:val="0"/>
      <w:snapToGrid/>
      <w:spacing w:after="0" w:line="300" w:lineRule="auto"/>
      <w:ind w:leftChars="0" w:left="0" w:firstLineChars="200" w:firstLine="420"/>
    </w:pPr>
    <w:rPr>
      <w:rFonts w:ascii="Times New Roman" w:cs="宋体"/>
    </w:rPr>
  </w:style>
  <w:style w:type="character" w:customStyle="1" w:styleId="21Char">
    <w:name w:val="样式 正文首行缩进 + 首行缩进:  2 字符1 Char"/>
    <w:link w:val="210"/>
    <w:qFormat/>
    <w:rsid w:val="00CC4CDE"/>
    <w:rPr>
      <w:rFonts w:cs="宋体"/>
      <w:kern w:val="2"/>
      <w:sz w:val="21"/>
    </w:rPr>
  </w:style>
  <w:style w:type="paragraph" w:customStyle="1" w:styleId="111">
    <w:name w:val="样式 样式 11 磅 居中 + 宋体 五号 两端对齐"/>
    <w:basedOn w:val="110"/>
    <w:qFormat/>
    <w:rsid w:val="00CC4CDE"/>
    <w:pPr>
      <w:jc w:val="both"/>
    </w:pPr>
    <w:rPr>
      <w:rFonts w:ascii="Times New Roman" w:eastAsia="宋体" w:hAnsi="Times New Roman"/>
      <w:sz w:val="21"/>
      <w:szCs w:val="21"/>
    </w:rPr>
  </w:style>
  <w:style w:type="character" w:customStyle="1" w:styleId="aff9">
    <w:name w:val="样式 宋体 五号"/>
    <w:qFormat/>
    <w:rsid w:val="00CC4CDE"/>
    <w:rPr>
      <w:rFonts w:ascii="Times New Roman" w:eastAsia="宋体" w:hAnsi="Times New Roman"/>
      <w:sz w:val="21"/>
      <w:szCs w:val="21"/>
    </w:rPr>
  </w:style>
  <w:style w:type="paragraph" w:customStyle="1" w:styleId="ParaCharCharCharCharCharCharCharCharCharCharCharCharChar">
    <w:name w:val="默认段落字体 Para Char Char Char Char Char Char Char Char Char Char Char Char Char"/>
    <w:basedOn w:val="a2"/>
    <w:qFormat/>
    <w:rsid w:val="00CC4CDE"/>
    <w:pPr>
      <w:spacing w:before="0" w:after="0" w:line="240" w:lineRule="auto"/>
    </w:pPr>
    <w:rPr>
      <w:spacing w:val="0"/>
      <w:szCs w:val="24"/>
    </w:rPr>
  </w:style>
  <w:style w:type="paragraph" w:customStyle="1" w:styleId="4">
    <w:name w:val="样式4"/>
    <w:basedOn w:val="3"/>
    <w:link w:val="4Char0"/>
    <w:qFormat/>
    <w:rsid w:val="00CC4CDE"/>
    <w:pPr>
      <w:numPr>
        <w:ilvl w:val="3"/>
      </w:numPr>
      <w:tabs>
        <w:tab w:val="left" w:pos="993"/>
      </w:tabs>
      <w:ind w:left="993" w:hanging="993"/>
    </w:pPr>
    <w:rPr>
      <w:sz w:val="24"/>
      <w:szCs w:val="24"/>
    </w:rPr>
  </w:style>
  <w:style w:type="character" w:customStyle="1" w:styleId="4Char0">
    <w:name w:val="样式4 Char"/>
    <w:link w:val="4"/>
    <w:qFormat/>
    <w:rsid w:val="00CC4CDE"/>
    <w:rPr>
      <w:rFonts w:ascii="微软雅黑" w:eastAsia="微软雅黑" w:hAnsi="微软雅黑"/>
      <w:kern w:val="2"/>
      <w:sz w:val="24"/>
      <w:szCs w:val="24"/>
    </w:rPr>
  </w:style>
  <w:style w:type="paragraph" w:customStyle="1" w:styleId="1TimesNewRoman15">
    <w:name w:val="样式 标题 1 + (西文) Times New Roman (中文) 黑体 三号 行距: 1.5 倍行距"/>
    <w:basedOn w:val="1"/>
    <w:qFormat/>
    <w:rsid w:val="00CC4CDE"/>
    <w:pPr>
      <w:numPr>
        <w:numId w:val="10"/>
      </w:numPr>
      <w:spacing w:before="120" w:after="120"/>
    </w:pPr>
    <w:rPr>
      <w:rFonts w:ascii="Times New Roman" w:eastAsia="黑体" w:hAnsi="Times New Roman" w:cs="宋体"/>
      <w:b/>
      <w:bCs/>
      <w:kern w:val="44"/>
      <w:sz w:val="32"/>
      <w:szCs w:val="20"/>
    </w:rPr>
  </w:style>
  <w:style w:type="paragraph" w:customStyle="1" w:styleId="1Char1">
    <w:name w:val="样式 正文缩进表正文正文非缩进正文双线四号特点正文不缩进段1正文缩进 Char上海中望标准正文（首行缩进两字）...1"/>
    <w:basedOn w:val="a3"/>
    <w:qFormat/>
    <w:rsid w:val="00CC4CDE"/>
    <w:pPr>
      <w:spacing w:before="0" w:after="0" w:line="360" w:lineRule="auto"/>
      <w:ind w:firstLineChars="200" w:firstLine="200"/>
    </w:pPr>
    <w:rPr>
      <w:rFonts w:ascii="宋体" w:hAnsi="宋体" w:cs="宋体"/>
      <w:spacing w:val="0"/>
      <w:szCs w:val="20"/>
    </w:rPr>
  </w:style>
  <w:style w:type="paragraph" w:customStyle="1" w:styleId="affa">
    <w:name w:val="第二级"/>
    <w:basedOn w:val="20"/>
    <w:link w:val="Chard"/>
    <w:qFormat/>
    <w:rsid w:val="00CC4CDE"/>
    <w:pPr>
      <w:keepNext w:val="0"/>
      <w:numPr>
        <w:ilvl w:val="0"/>
        <w:numId w:val="0"/>
      </w:numPr>
      <w:tabs>
        <w:tab w:val="left" w:pos="567"/>
      </w:tabs>
      <w:spacing w:before="260" w:after="260"/>
      <w:ind w:left="567" w:hanging="567"/>
    </w:pPr>
    <w:rPr>
      <w:rFonts w:cs="Times New Roman"/>
      <w:spacing w:val="10"/>
      <w:sz w:val="24"/>
      <w:szCs w:val="24"/>
    </w:rPr>
  </w:style>
  <w:style w:type="character" w:customStyle="1" w:styleId="Chard">
    <w:name w:val="第二级 Char"/>
    <w:link w:val="affa"/>
    <w:qFormat/>
    <w:rsid w:val="00CC4CDE"/>
    <w:rPr>
      <w:rFonts w:ascii="微软雅黑" w:eastAsia="微软雅黑" w:hAnsi="微软雅黑"/>
      <w:spacing w:val="10"/>
      <w:kern w:val="2"/>
      <w:sz w:val="24"/>
      <w:szCs w:val="24"/>
    </w:rPr>
  </w:style>
  <w:style w:type="paragraph" w:customStyle="1" w:styleId="affb">
    <w:name w:val="第一级"/>
    <w:basedOn w:val="1"/>
    <w:link w:val="Chare"/>
    <w:qFormat/>
    <w:rsid w:val="00CC4CDE"/>
    <w:pPr>
      <w:tabs>
        <w:tab w:val="left" w:pos="425"/>
      </w:tabs>
      <w:spacing w:beforeLines="200"/>
      <w:ind w:left="425" w:hanging="425"/>
    </w:pPr>
    <w:rPr>
      <w:rFonts w:ascii="微软雅黑" w:hAnsi="微软雅黑"/>
      <w:kern w:val="0"/>
      <w:sz w:val="30"/>
      <w:szCs w:val="30"/>
    </w:rPr>
  </w:style>
  <w:style w:type="character" w:customStyle="1" w:styleId="Chare">
    <w:name w:val="第一级 Char"/>
    <w:link w:val="affb"/>
    <w:qFormat/>
    <w:rsid w:val="00CC4CDE"/>
    <w:rPr>
      <w:rFonts w:ascii="微软雅黑" w:eastAsia="微软雅黑" w:hAnsi="微软雅黑" w:cs="Arial"/>
      <w:sz w:val="30"/>
      <w:szCs w:val="30"/>
    </w:rPr>
  </w:style>
  <w:style w:type="paragraph" w:styleId="affc">
    <w:name w:val="No Spacing"/>
    <w:link w:val="Charf"/>
    <w:uiPriority w:val="1"/>
    <w:qFormat/>
    <w:rsid w:val="00CC4CDE"/>
    <w:rPr>
      <w:rFonts w:ascii="Calibri" w:hAnsi="Calibri"/>
      <w:sz w:val="22"/>
      <w:szCs w:val="22"/>
    </w:rPr>
  </w:style>
  <w:style w:type="character" w:customStyle="1" w:styleId="Charf">
    <w:name w:val="无间隔 Char"/>
    <w:link w:val="affc"/>
    <w:uiPriority w:val="1"/>
    <w:qFormat/>
    <w:rsid w:val="00CC4CDE"/>
    <w:rPr>
      <w:rFonts w:ascii="Calibri" w:eastAsia="宋体" w:hAnsi="Calibri" w:cs="Times New Roman"/>
      <w:sz w:val="22"/>
      <w:szCs w:val="22"/>
    </w:rPr>
  </w:style>
  <w:style w:type="paragraph" w:customStyle="1" w:styleId="A-4">
    <w:name w:val="A-4"/>
    <w:basedOn w:val="4"/>
    <w:link w:val="A-4Char"/>
    <w:qFormat/>
    <w:rsid w:val="00CC4CDE"/>
    <w:pPr>
      <w:tabs>
        <w:tab w:val="clear" w:pos="993"/>
      </w:tabs>
      <w:ind w:left="864" w:hanging="864"/>
    </w:pPr>
  </w:style>
  <w:style w:type="character" w:customStyle="1" w:styleId="A-4Char">
    <w:name w:val="A-4 Char"/>
    <w:link w:val="A-4"/>
    <w:qFormat/>
    <w:rsid w:val="00CC4CDE"/>
    <w:rPr>
      <w:rFonts w:ascii="微软雅黑" w:eastAsia="微软雅黑" w:hAnsi="微软雅黑"/>
      <w:kern w:val="2"/>
      <w:sz w:val="24"/>
      <w:szCs w:val="24"/>
    </w:rPr>
  </w:style>
  <w:style w:type="paragraph" w:customStyle="1" w:styleId="A-2">
    <w:name w:val="A-2"/>
    <w:basedOn w:val="20"/>
    <w:link w:val="A-2Char"/>
    <w:qFormat/>
    <w:rsid w:val="00CC4CDE"/>
    <w:rPr>
      <w:spacing w:val="2"/>
    </w:rPr>
  </w:style>
  <w:style w:type="character" w:customStyle="1" w:styleId="A-2Char">
    <w:name w:val="A-2 Char"/>
    <w:link w:val="A-2"/>
    <w:qFormat/>
    <w:rsid w:val="00CC4CDE"/>
    <w:rPr>
      <w:rFonts w:ascii="微软雅黑" w:eastAsia="微软雅黑" w:hAnsi="微软雅黑" w:cs="Arial"/>
      <w:spacing w:val="2"/>
      <w:kern w:val="2"/>
      <w:sz w:val="32"/>
      <w:szCs w:val="32"/>
    </w:rPr>
  </w:style>
  <w:style w:type="paragraph" w:customStyle="1" w:styleId="affd">
    <w:name w:val="我的正文"/>
    <w:basedOn w:val="af"/>
    <w:link w:val="Charf0"/>
    <w:qFormat/>
    <w:rsid w:val="00CC4CDE"/>
    <w:pPr>
      <w:spacing w:beforeLines="50" w:line="380" w:lineRule="atLeast"/>
      <w:ind w:left="0" w:firstLine="425"/>
    </w:pPr>
    <w:rPr>
      <w:rFonts w:ascii="宋体" w:hAnsi="宋体" w:cs="Arial"/>
      <w:sz w:val="21"/>
      <w:szCs w:val="21"/>
    </w:rPr>
  </w:style>
  <w:style w:type="character" w:customStyle="1" w:styleId="Charf0">
    <w:name w:val="我的正文 Char"/>
    <w:link w:val="affd"/>
    <w:qFormat/>
    <w:rsid w:val="00CC4CDE"/>
    <w:rPr>
      <w:rFonts w:ascii="宋体" w:hAnsi="宋体" w:cs="Arial"/>
      <w:kern w:val="2"/>
      <w:sz w:val="21"/>
      <w:szCs w:val="21"/>
    </w:rPr>
  </w:style>
  <w:style w:type="paragraph" w:customStyle="1" w:styleId="ParaCharCharChar1Char">
    <w:name w:val="默认段落字体 Para Char Char Char1 Char"/>
    <w:basedOn w:val="a2"/>
    <w:qFormat/>
    <w:rsid w:val="00CC4CDE"/>
    <w:pPr>
      <w:spacing w:before="0" w:after="0" w:line="240" w:lineRule="auto"/>
    </w:pPr>
    <w:rPr>
      <w:rFonts w:ascii="Tahoma" w:hAnsi="Tahoma"/>
      <w:spacing w:val="0"/>
      <w:sz w:val="24"/>
    </w:rPr>
  </w:style>
  <w:style w:type="paragraph" w:customStyle="1" w:styleId="34">
    <w:name w:val="正文3"/>
    <w:qFormat/>
    <w:rsid w:val="00CC4CDE"/>
    <w:pPr>
      <w:widowControl w:val="0"/>
      <w:adjustRightInd w:val="0"/>
      <w:spacing w:line="312" w:lineRule="atLeast"/>
      <w:jc w:val="both"/>
      <w:textAlignment w:val="baseline"/>
    </w:pPr>
    <w:rPr>
      <w:rFonts w:ascii="宋体"/>
      <w:sz w:val="34"/>
    </w:rPr>
  </w:style>
  <w:style w:type="paragraph" w:customStyle="1" w:styleId="42">
    <w:name w:val="正文4"/>
    <w:qFormat/>
    <w:rsid w:val="00CC4CDE"/>
    <w:pPr>
      <w:widowControl w:val="0"/>
      <w:adjustRightInd w:val="0"/>
      <w:spacing w:line="312" w:lineRule="atLeast"/>
      <w:jc w:val="both"/>
      <w:textAlignment w:val="baseline"/>
    </w:pPr>
    <w:rPr>
      <w:rFonts w:ascii="宋体"/>
      <w:sz w:val="34"/>
    </w:rPr>
  </w:style>
  <w:style w:type="paragraph" w:customStyle="1" w:styleId="SectionTitle">
    <w:name w:val="Section Title"/>
    <w:basedOn w:val="a2"/>
    <w:next w:val="a2"/>
    <w:qFormat/>
    <w:rsid w:val="00CC4CDE"/>
    <w:pPr>
      <w:widowControl/>
      <w:shd w:val="pct10" w:color="auto" w:fill="auto"/>
      <w:tabs>
        <w:tab w:val="left" w:pos="4662"/>
        <w:tab w:val="left" w:pos="7002"/>
      </w:tabs>
      <w:spacing w:before="120" w:after="0" w:line="240" w:lineRule="auto"/>
      <w:ind w:right="-126"/>
      <w:jc w:val="left"/>
    </w:pPr>
    <w:rPr>
      <w:rFonts w:ascii="Arial" w:hAnsi="Arial" w:cs="Arial"/>
      <w:b/>
      <w:iCs/>
      <w:spacing w:val="-10"/>
      <w:kern w:val="0"/>
      <w:position w:val="7"/>
      <w:sz w:val="28"/>
      <w:szCs w:val="18"/>
    </w:rPr>
  </w:style>
  <w:style w:type="paragraph" w:customStyle="1" w:styleId="51">
    <w:name w:val="正文5"/>
    <w:qFormat/>
    <w:rsid w:val="00CC4CDE"/>
    <w:pPr>
      <w:widowControl w:val="0"/>
      <w:adjustRightInd w:val="0"/>
      <w:spacing w:line="312" w:lineRule="atLeast"/>
      <w:jc w:val="both"/>
      <w:textAlignment w:val="baseline"/>
    </w:pPr>
    <w:rPr>
      <w:rFonts w:ascii="宋体"/>
      <w:sz w:val="34"/>
    </w:rPr>
  </w:style>
  <w:style w:type="paragraph" w:customStyle="1" w:styleId="61">
    <w:name w:val="正文6"/>
    <w:qFormat/>
    <w:rsid w:val="00CC4CDE"/>
    <w:pPr>
      <w:widowControl w:val="0"/>
      <w:adjustRightInd w:val="0"/>
      <w:spacing w:line="312" w:lineRule="atLeast"/>
      <w:jc w:val="both"/>
      <w:textAlignment w:val="baseline"/>
    </w:pPr>
    <w:rPr>
      <w:rFonts w:ascii="宋体"/>
      <w:sz w:val="34"/>
    </w:rPr>
  </w:style>
  <w:style w:type="paragraph" w:customStyle="1" w:styleId="affe">
    <w:name w:val="第一部分"/>
    <w:basedOn w:val="ae"/>
    <w:link w:val="Charf1"/>
    <w:qFormat/>
    <w:rsid w:val="00CC4CDE"/>
    <w:pPr>
      <w:spacing w:beforeLines="50" w:afterLines="50" w:line="360" w:lineRule="atLeast"/>
      <w:jc w:val="center"/>
    </w:pPr>
    <w:rPr>
      <w:rFonts w:ascii="Arial" w:eastAsia="微软雅黑" w:hAnsi="Arial" w:cs="Arial"/>
      <w:spacing w:val="2"/>
      <w:sz w:val="44"/>
      <w:szCs w:val="44"/>
    </w:rPr>
  </w:style>
  <w:style w:type="character" w:customStyle="1" w:styleId="Charf1">
    <w:name w:val="第一部分 Char"/>
    <w:link w:val="affe"/>
    <w:qFormat/>
    <w:rsid w:val="00CC4CDE"/>
    <w:rPr>
      <w:rFonts w:ascii="Arial" w:eastAsia="微软雅黑" w:hAnsi="Arial" w:cs="Arial"/>
      <w:spacing w:val="2"/>
      <w:kern w:val="2"/>
      <w:sz w:val="44"/>
      <w:szCs w:val="44"/>
      <w:shd w:val="clear" w:color="auto" w:fill="000080"/>
    </w:rPr>
  </w:style>
  <w:style w:type="paragraph" w:customStyle="1" w:styleId="infoblue">
    <w:name w:val="infoblue"/>
    <w:basedOn w:val="a2"/>
    <w:qFormat/>
    <w:rsid w:val="00CC4CDE"/>
    <w:pPr>
      <w:widowControl/>
      <w:spacing w:before="100" w:beforeAutospacing="1" w:after="100" w:afterAutospacing="1" w:line="240" w:lineRule="atLeast"/>
      <w:ind w:firstLineChars="200" w:firstLine="200"/>
      <w:jc w:val="left"/>
    </w:pPr>
    <w:rPr>
      <w:i/>
      <w:iCs/>
      <w:color w:val="0000FF"/>
      <w:spacing w:val="0"/>
      <w:kern w:val="0"/>
    </w:rPr>
  </w:style>
  <w:style w:type="paragraph" w:customStyle="1" w:styleId="afff">
    <w:name w:val="正文标题"/>
    <w:basedOn w:val="affd"/>
    <w:link w:val="Charf2"/>
    <w:qFormat/>
    <w:rsid w:val="00CC4CDE"/>
    <w:pPr>
      <w:spacing w:beforeLines="100"/>
      <w:ind w:firstLine="0"/>
    </w:pPr>
    <w:rPr>
      <w:rFonts w:ascii="微软雅黑" w:eastAsia="微软雅黑" w:hAnsi="微软雅黑"/>
    </w:rPr>
  </w:style>
  <w:style w:type="character" w:customStyle="1" w:styleId="Charf2">
    <w:name w:val="正文标题 Char"/>
    <w:link w:val="afff"/>
    <w:qFormat/>
    <w:rsid w:val="00CC4CDE"/>
    <w:rPr>
      <w:rFonts w:ascii="微软雅黑" w:eastAsia="微软雅黑" w:hAnsi="微软雅黑" w:cs="Arial"/>
      <w:spacing w:val="2"/>
      <w:kern w:val="2"/>
      <w:sz w:val="21"/>
      <w:szCs w:val="21"/>
    </w:rPr>
  </w:style>
  <w:style w:type="character" w:customStyle="1" w:styleId="CharChar0">
    <w:name w:val="我的正文 Char Char"/>
    <w:qFormat/>
    <w:rsid w:val="00CC4CDE"/>
    <w:rPr>
      <w:rFonts w:ascii="Arial" w:eastAsia="宋体" w:hAnsi="Arial" w:cs="Arial"/>
      <w:spacing w:val="4"/>
      <w:kern w:val="2"/>
      <w:sz w:val="21"/>
      <w:szCs w:val="21"/>
      <w:lang w:val="en-US" w:eastAsia="zh-CN" w:bidi="ar-SA"/>
    </w:rPr>
  </w:style>
  <w:style w:type="character" w:customStyle="1" w:styleId="21CharChar">
    <w:name w:val="样式 正文首行缩进 + 首行缩进:  2 字符1 Char Char"/>
    <w:qFormat/>
    <w:rsid w:val="00CC4CDE"/>
    <w:rPr>
      <w:rFonts w:cs="宋体"/>
      <w:kern w:val="2"/>
      <w:sz w:val="21"/>
    </w:rPr>
  </w:style>
  <w:style w:type="paragraph" w:customStyle="1" w:styleId="112">
    <w:name w:val="样式 样式 11 磅 居中 + 宋体 小五 两端对齐"/>
    <w:basedOn w:val="110"/>
    <w:qFormat/>
    <w:rsid w:val="00CC4CDE"/>
    <w:pPr>
      <w:jc w:val="both"/>
    </w:pPr>
    <w:rPr>
      <w:rFonts w:ascii="Times New Roman" w:eastAsia="宋体" w:hAnsi="Times New Roman"/>
      <w:sz w:val="18"/>
      <w:szCs w:val="18"/>
    </w:rPr>
  </w:style>
  <w:style w:type="paragraph" w:customStyle="1" w:styleId="a0">
    <w:name w:val="附录"/>
    <w:basedOn w:val="affd"/>
    <w:link w:val="Charf3"/>
    <w:qFormat/>
    <w:rsid w:val="00CC4CDE"/>
    <w:pPr>
      <w:numPr>
        <w:numId w:val="11"/>
      </w:numPr>
      <w:tabs>
        <w:tab w:val="left" w:pos="1843"/>
      </w:tabs>
      <w:spacing w:before="156"/>
      <w:ind w:left="0" w:firstLine="0"/>
    </w:pPr>
    <w:rPr>
      <w:rFonts w:ascii="微软雅黑" w:eastAsia="微软雅黑"/>
      <w:sz w:val="44"/>
    </w:rPr>
  </w:style>
  <w:style w:type="character" w:customStyle="1" w:styleId="Charf3">
    <w:name w:val="附录 Char"/>
    <w:link w:val="a0"/>
    <w:qFormat/>
    <w:rsid w:val="00CC4CDE"/>
    <w:rPr>
      <w:rFonts w:ascii="微软雅黑" w:eastAsia="微软雅黑" w:hAnsi="宋体" w:cs="Arial"/>
      <w:kern w:val="2"/>
      <w:sz w:val="44"/>
      <w:szCs w:val="21"/>
    </w:rPr>
  </w:style>
  <w:style w:type="paragraph" w:customStyle="1" w:styleId="71">
    <w:name w:val="正文7"/>
    <w:qFormat/>
    <w:rsid w:val="00CC4CDE"/>
    <w:pPr>
      <w:widowControl w:val="0"/>
      <w:adjustRightInd w:val="0"/>
      <w:spacing w:line="312" w:lineRule="atLeast"/>
      <w:jc w:val="both"/>
    </w:pPr>
    <w:rPr>
      <w:rFonts w:ascii="宋体"/>
      <w:sz w:val="34"/>
    </w:rPr>
  </w:style>
  <w:style w:type="paragraph" w:customStyle="1" w:styleId="TableHeading">
    <w:name w:val="Table Heading"/>
    <w:basedOn w:val="a2"/>
    <w:qFormat/>
    <w:rsid w:val="00CC4CDE"/>
    <w:pPr>
      <w:suppressAutoHyphens/>
      <w:autoSpaceDE w:val="0"/>
      <w:spacing w:before="0" w:after="0" w:line="240" w:lineRule="auto"/>
      <w:jc w:val="left"/>
    </w:pPr>
    <w:rPr>
      <w:rFonts w:ascii="Arial" w:hAnsi="Arial" w:cs="Arial"/>
      <w:b/>
      <w:bCs/>
      <w:spacing w:val="0"/>
      <w:kern w:val="0"/>
      <w:sz w:val="20"/>
      <w:lang w:eastAsia="ar-SA"/>
    </w:rPr>
  </w:style>
  <w:style w:type="paragraph" w:customStyle="1" w:styleId="Cover-other">
    <w:name w:val="Cover-other"/>
    <w:basedOn w:val="a2"/>
    <w:qFormat/>
    <w:rsid w:val="00CC4CDE"/>
    <w:pPr>
      <w:adjustRightInd w:val="0"/>
      <w:spacing w:before="0" w:line="360" w:lineRule="atLeast"/>
      <w:jc w:val="center"/>
      <w:textAlignment w:val="baseline"/>
    </w:pPr>
    <w:rPr>
      <w:rFonts w:eastAsia="Times New Roman"/>
      <w:b/>
      <w:spacing w:val="0"/>
      <w:kern w:val="0"/>
      <w:sz w:val="24"/>
      <w:szCs w:val="24"/>
      <w:lang w:eastAsia="en-US"/>
    </w:rPr>
  </w:style>
  <w:style w:type="character" w:customStyle="1" w:styleId="apple-converted-space">
    <w:name w:val="apple-converted-space"/>
    <w:basedOn w:val="a4"/>
    <w:qFormat/>
    <w:rsid w:val="00CC4CDE"/>
  </w:style>
  <w:style w:type="character" w:customStyle="1" w:styleId="16">
    <w:name w:val="符号标志1"/>
    <w:qFormat/>
    <w:rsid w:val="00CC4CDE"/>
    <w:rPr>
      <w:rFonts w:ascii="Arial" w:eastAsia="宋体" w:hAnsi="Arial"/>
      <w:kern w:val="2"/>
      <w:sz w:val="21"/>
      <w:szCs w:val="24"/>
      <w:lang w:val="en-GB" w:eastAsia="zh-CN" w:bidi="ar-SA"/>
    </w:rPr>
  </w:style>
  <w:style w:type="character" w:customStyle="1" w:styleId="5Char0">
    <w:name w:val="标题5 Char"/>
    <w:link w:val="52"/>
    <w:qFormat/>
    <w:rsid w:val="00CC4CDE"/>
    <w:rPr>
      <w:rFonts w:ascii="微软雅黑" w:eastAsia="微软雅黑" w:hAnsi="微软雅黑" w:cs="Arial"/>
      <w:spacing w:val="10"/>
      <w:kern w:val="2"/>
      <w:sz w:val="21"/>
      <w:szCs w:val="21"/>
    </w:rPr>
  </w:style>
  <w:style w:type="paragraph" w:customStyle="1" w:styleId="52">
    <w:name w:val="标题5"/>
    <w:basedOn w:val="a3"/>
    <w:link w:val="5Char0"/>
    <w:qFormat/>
    <w:rsid w:val="00CC4CDE"/>
    <w:pPr>
      <w:spacing w:beforeLines="100" w:after="80" w:line="180" w:lineRule="exact"/>
      <w:ind w:firstLine="0"/>
    </w:pPr>
    <w:rPr>
      <w:rFonts w:ascii="微软雅黑" w:eastAsia="微软雅黑" w:hAnsi="微软雅黑" w:cs="Arial"/>
      <w:sz w:val="21"/>
      <w:szCs w:val="21"/>
    </w:rPr>
  </w:style>
  <w:style w:type="character" w:customStyle="1" w:styleId="HTMLChar1">
    <w:name w:val="HTML 预设格式 Char1"/>
    <w:basedOn w:val="a4"/>
    <w:semiHidden/>
    <w:qFormat/>
    <w:rsid w:val="00CC4CDE"/>
    <w:rPr>
      <w:rFonts w:ascii="Courier New" w:hAnsi="Courier New" w:cs="Courier New"/>
      <w:spacing w:val="10"/>
      <w:kern w:val="2"/>
    </w:rPr>
  </w:style>
  <w:style w:type="character" w:customStyle="1" w:styleId="Char11">
    <w:name w:val="标题 Char1"/>
    <w:basedOn w:val="a4"/>
    <w:qFormat/>
    <w:rsid w:val="00CC4CDE"/>
    <w:rPr>
      <w:rFonts w:asciiTheme="majorHAnsi" w:hAnsiTheme="majorHAnsi" w:cstheme="majorBidi"/>
      <w:b/>
      <w:bCs/>
      <w:spacing w:val="10"/>
      <w:kern w:val="2"/>
      <w:sz w:val="32"/>
      <w:szCs w:val="32"/>
    </w:rPr>
  </w:style>
  <w:style w:type="paragraph" w:customStyle="1" w:styleId="afff0">
    <w:name w:val="项目排列"/>
    <w:basedOn w:val="a2"/>
    <w:qFormat/>
    <w:rsid w:val="00CC4CDE"/>
    <w:pPr>
      <w:tabs>
        <w:tab w:val="left" w:pos="900"/>
        <w:tab w:val="left" w:pos="1080"/>
      </w:tabs>
      <w:spacing w:beforeLines="50" w:afterLines="50"/>
      <w:ind w:leftChars="200" w:left="350" w:hangingChars="150" w:hanging="150"/>
    </w:pPr>
    <w:rPr>
      <w:spacing w:val="0"/>
      <w:sz w:val="24"/>
      <w:szCs w:val="24"/>
    </w:rPr>
  </w:style>
  <w:style w:type="paragraph" w:customStyle="1" w:styleId="4CharCharChar1Char">
    <w:name w:val="4 Char Char Char1 Char"/>
    <w:basedOn w:val="a2"/>
    <w:qFormat/>
    <w:rsid w:val="00CC4CDE"/>
    <w:pPr>
      <w:spacing w:before="0" w:after="0" w:line="360" w:lineRule="auto"/>
      <w:ind w:firstLineChars="257" w:firstLine="617"/>
    </w:pPr>
    <w:rPr>
      <w:spacing w:val="0"/>
      <w:sz w:val="24"/>
      <w:szCs w:val="24"/>
      <w:lang w:val="en-GB"/>
    </w:rPr>
  </w:style>
  <w:style w:type="paragraph" w:customStyle="1" w:styleId="17">
    <w:name w:val="正文缩进1"/>
    <w:basedOn w:val="a2"/>
    <w:qFormat/>
    <w:rsid w:val="00CC4CDE"/>
    <w:pPr>
      <w:ind w:firstLine="465"/>
    </w:pPr>
    <w:rPr>
      <w:sz w:val="24"/>
      <w:szCs w:val="24"/>
    </w:rPr>
  </w:style>
  <w:style w:type="paragraph" w:customStyle="1" w:styleId="2ASAPHeading22Heading2HiddenHeading2CCBSheadin">
    <w:name w:val="样式 标题 2ASAPHeading 2标题2Heading 2 HiddenHeading 2 CCBSheadin..."/>
    <w:basedOn w:val="20"/>
    <w:qFormat/>
    <w:rsid w:val="00CC4CDE"/>
    <w:pPr>
      <w:keepLines w:val="0"/>
      <w:widowControl/>
      <w:pBdr>
        <w:top w:val="single" w:sz="24" w:space="1" w:color="auto"/>
      </w:pBdr>
      <w:tabs>
        <w:tab w:val="left" w:pos="720"/>
        <w:tab w:val="left" w:pos="1134"/>
      </w:tabs>
      <w:spacing w:before="240" w:after="240" w:line="240" w:lineRule="auto"/>
    </w:pPr>
    <w:rPr>
      <w:rFonts w:ascii="Arial" w:eastAsia="宋体" w:hAnsi="Arial" w:cs="Times New Roman"/>
      <w:b/>
      <w:bCs/>
      <w:kern w:val="0"/>
      <w:szCs w:val="20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unhideWhenUsed="1"/>
    <w:lsdException w:name="annotation text" w:qFormat="1"/>
    <w:lsdException w:name="header" w:qFormat="1"/>
    <w:lsdException w:name="footer" w:uiPriority="99" w:qFormat="1"/>
    <w:lsdException w:name="index heading" w:semiHidden="1" w:qFormat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qFormat="1"/>
    <w:lsdException w:name="List Number" w:qFormat="1"/>
    <w:lsdException w:name="List 2" w:semiHidden="1" w:unhideWhenUsed="1"/>
    <w:lsdException w:name="List 3" w:qFormat="1"/>
    <w:lsdException w:name="List Bullet 2" w:qFormat="1"/>
    <w:lsdException w:name="List Bullet 3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" w:qFormat="1"/>
    <w:lsdException w:name="Body Text First Indent 2" w:semiHidden="1" w:unhideWhenUsed="1"/>
    <w:lsdException w:name="Note Heading" w:qFormat="1"/>
    <w:lsdException w:name="Body Text 2" w:qFormat="1"/>
    <w:lsdException w:name="Body Text 3" w:semiHidden="1" w:unhideWhenUsed="1"/>
    <w:lsdException w:name="Body Text Indent 2" w:qFormat="1"/>
    <w:lsdException w:name="Body Text Indent 3" w:qFormat="1"/>
    <w:lsdException w:name="Block Text" w:semiHidden="1" w:unhideWhenUsed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Document Map" w:semiHidden="1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2">
    <w:name w:val="Normal"/>
    <w:rsid w:val="00FA7A56"/>
    <w:pPr>
      <w:widowControl w:val="0"/>
      <w:spacing w:before="60" w:after="60" w:line="300" w:lineRule="auto"/>
      <w:jc w:val="both"/>
    </w:pPr>
    <w:rPr>
      <w:spacing w:val="10"/>
      <w:kern w:val="2"/>
      <w:sz w:val="21"/>
    </w:rPr>
  </w:style>
  <w:style w:type="paragraph" w:styleId="1">
    <w:name w:val="heading 1"/>
    <w:basedOn w:val="a2"/>
    <w:next w:val="a3"/>
    <w:link w:val="1Char"/>
    <w:qFormat/>
    <w:pPr>
      <w:keepLines/>
      <w:numPr>
        <w:numId w:val="1"/>
      </w:numPr>
      <w:tabs>
        <w:tab w:val="left" w:pos="709"/>
      </w:tabs>
      <w:topLinePunct/>
      <w:spacing w:beforeLines="100" w:before="312" w:after="0" w:line="340" w:lineRule="atLeast"/>
      <w:outlineLvl w:val="0"/>
    </w:pPr>
    <w:rPr>
      <w:rFonts w:ascii="Arial" w:eastAsia="微软雅黑" w:hAnsi="Arial" w:cs="Arial"/>
      <w:spacing w:val="0"/>
      <w:sz w:val="44"/>
      <w:szCs w:val="44"/>
    </w:rPr>
  </w:style>
  <w:style w:type="paragraph" w:styleId="20">
    <w:name w:val="heading 2"/>
    <w:basedOn w:val="a2"/>
    <w:next w:val="a3"/>
    <w:link w:val="2Char"/>
    <w:qFormat/>
    <w:pPr>
      <w:keepNext/>
      <w:keepLines/>
      <w:numPr>
        <w:ilvl w:val="1"/>
        <w:numId w:val="2"/>
      </w:numPr>
      <w:tabs>
        <w:tab w:val="left" w:pos="432"/>
      </w:tabs>
      <w:spacing w:before="600" w:after="0" w:line="415" w:lineRule="auto"/>
      <w:outlineLvl w:val="1"/>
    </w:pPr>
    <w:rPr>
      <w:rFonts w:ascii="微软雅黑" w:eastAsia="微软雅黑" w:hAnsi="微软雅黑" w:cs="Arial"/>
      <w:spacing w:val="0"/>
      <w:sz w:val="32"/>
      <w:szCs w:val="32"/>
    </w:rPr>
  </w:style>
  <w:style w:type="paragraph" w:styleId="3">
    <w:name w:val="heading 3"/>
    <w:basedOn w:val="a2"/>
    <w:next w:val="a3"/>
    <w:link w:val="3Char"/>
    <w:qFormat/>
    <w:pPr>
      <w:keepNext/>
      <w:keepLines/>
      <w:numPr>
        <w:ilvl w:val="2"/>
        <w:numId w:val="2"/>
      </w:numPr>
      <w:tabs>
        <w:tab w:val="left" w:pos="432"/>
      </w:tabs>
      <w:spacing w:before="360" w:after="260" w:line="415" w:lineRule="auto"/>
      <w:outlineLvl w:val="2"/>
    </w:pPr>
    <w:rPr>
      <w:rFonts w:ascii="微软雅黑" w:eastAsia="微软雅黑" w:hAnsi="微软雅黑"/>
      <w:spacing w:val="0"/>
      <w:sz w:val="28"/>
      <w:szCs w:val="21"/>
    </w:rPr>
  </w:style>
  <w:style w:type="paragraph" w:styleId="40">
    <w:name w:val="heading 4"/>
    <w:basedOn w:val="a2"/>
    <w:next w:val="a3"/>
    <w:link w:val="4Char"/>
    <w:qFormat/>
    <w:pPr>
      <w:keepNext/>
      <w:keepLines/>
      <w:tabs>
        <w:tab w:val="left" w:pos="1440"/>
      </w:tabs>
      <w:spacing w:before="280" w:after="290" w:line="376" w:lineRule="auto"/>
      <w:ind w:left="851" w:hanging="851"/>
      <w:outlineLvl w:val="3"/>
    </w:pPr>
    <w:rPr>
      <w:rFonts w:ascii="Arial" w:eastAsia="微软雅黑" w:hAnsi="Arial" w:cs="Arial"/>
      <w:spacing w:val="2"/>
      <w:sz w:val="24"/>
      <w:szCs w:val="21"/>
      <w:lang w:val="en-AU"/>
    </w:rPr>
  </w:style>
  <w:style w:type="paragraph" w:styleId="5">
    <w:name w:val="heading 5"/>
    <w:basedOn w:val="a2"/>
    <w:next w:val="a3"/>
    <w:link w:val="5Char"/>
    <w:qFormat/>
    <w:pPr>
      <w:keepNext/>
      <w:keepLines/>
      <w:numPr>
        <w:ilvl w:val="4"/>
        <w:numId w:val="2"/>
      </w:numPr>
      <w:tabs>
        <w:tab w:val="left" w:pos="432"/>
      </w:tabs>
      <w:spacing w:before="280" w:after="290" w:line="376" w:lineRule="auto"/>
      <w:outlineLvl w:val="4"/>
    </w:pPr>
    <w:rPr>
      <w:rFonts w:eastAsia="黑体"/>
      <w:b/>
      <w:sz w:val="28"/>
    </w:rPr>
  </w:style>
  <w:style w:type="paragraph" w:styleId="6">
    <w:name w:val="heading 6"/>
    <w:basedOn w:val="a2"/>
    <w:next w:val="a3"/>
    <w:link w:val="6Char"/>
    <w:qFormat/>
    <w:pPr>
      <w:keepNext/>
      <w:keepLines/>
      <w:numPr>
        <w:ilvl w:val="5"/>
        <w:numId w:val="2"/>
      </w:numPr>
      <w:tabs>
        <w:tab w:val="left" w:pos="432"/>
      </w:tabs>
      <w:spacing w:before="240" w:after="64" w:line="320" w:lineRule="auto"/>
      <w:outlineLvl w:val="5"/>
    </w:pPr>
    <w:rPr>
      <w:rFonts w:ascii="Arial" w:eastAsia="黑体" w:hAnsi="Arial"/>
      <w:b/>
      <w:spacing w:val="0"/>
      <w:sz w:val="24"/>
    </w:rPr>
  </w:style>
  <w:style w:type="paragraph" w:styleId="7">
    <w:name w:val="heading 7"/>
    <w:basedOn w:val="a2"/>
    <w:next w:val="a3"/>
    <w:link w:val="7Char"/>
    <w:qFormat/>
    <w:pPr>
      <w:keepNext/>
      <w:keepLines/>
      <w:numPr>
        <w:ilvl w:val="6"/>
        <w:numId w:val="2"/>
      </w:numPr>
      <w:tabs>
        <w:tab w:val="left" w:pos="432"/>
      </w:tabs>
      <w:spacing w:before="240" w:after="64" w:line="320" w:lineRule="auto"/>
      <w:outlineLvl w:val="6"/>
    </w:pPr>
    <w:rPr>
      <w:rFonts w:ascii="楷体_GB2312" w:eastAsia="楷体_GB2312"/>
      <w:b/>
      <w:spacing w:val="0"/>
      <w:sz w:val="24"/>
    </w:rPr>
  </w:style>
  <w:style w:type="paragraph" w:styleId="8">
    <w:name w:val="heading 8"/>
    <w:basedOn w:val="a2"/>
    <w:next w:val="a3"/>
    <w:link w:val="8Char"/>
    <w:qFormat/>
    <w:pPr>
      <w:keepNext/>
      <w:keepLines/>
      <w:numPr>
        <w:ilvl w:val="7"/>
        <w:numId w:val="2"/>
      </w:numPr>
      <w:tabs>
        <w:tab w:val="left" w:pos="432"/>
      </w:tabs>
      <w:spacing w:before="240" w:after="64" w:line="320" w:lineRule="auto"/>
      <w:outlineLvl w:val="7"/>
    </w:pPr>
    <w:rPr>
      <w:rFonts w:ascii="Arial" w:eastAsia="黑体" w:hAnsi="Arial"/>
      <w:spacing w:val="0"/>
      <w:sz w:val="24"/>
    </w:rPr>
  </w:style>
  <w:style w:type="paragraph" w:styleId="9">
    <w:name w:val="heading 9"/>
    <w:basedOn w:val="a2"/>
    <w:next w:val="a3"/>
    <w:link w:val="9Char"/>
    <w:qFormat/>
    <w:pPr>
      <w:keepNext/>
      <w:keepLines/>
      <w:numPr>
        <w:ilvl w:val="8"/>
        <w:numId w:val="2"/>
      </w:numPr>
      <w:tabs>
        <w:tab w:val="left" w:pos="432"/>
      </w:tabs>
      <w:spacing w:before="240" w:after="64" w:line="320" w:lineRule="auto"/>
      <w:outlineLvl w:val="8"/>
    </w:pPr>
    <w:rPr>
      <w:rFonts w:ascii="Arial" w:eastAsia="黑体" w:hAnsi="Arial"/>
      <w:spacing w:val="0"/>
      <w:sz w:val="2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Normal Indent"/>
    <w:basedOn w:val="a2"/>
    <w:link w:val="Char"/>
    <w:qFormat/>
    <w:pPr>
      <w:ind w:firstLine="465"/>
    </w:pPr>
    <w:rPr>
      <w:sz w:val="24"/>
      <w:szCs w:val="24"/>
    </w:rPr>
  </w:style>
  <w:style w:type="paragraph" w:styleId="30">
    <w:name w:val="List 3"/>
    <w:basedOn w:val="a2"/>
    <w:qFormat/>
    <w:pPr>
      <w:ind w:leftChars="400" w:left="100" w:hangingChars="200" w:hanging="200"/>
      <w:contextualSpacing/>
    </w:pPr>
  </w:style>
  <w:style w:type="paragraph" w:styleId="a7">
    <w:name w:val="annotation subject"/>
    <w:basedOn w:val="a8"/>
    <w:next w:val="a8"/>
    <w:link w:val="Char0"/>
    <w:semiHidden/>
    <w:unhideWhenUsed/>
    <w:qFormat/>
    <w:pPr>
      <w:spacing w:before="60" w:after="60" w:line="300" w:lineRule="auto"/>
    </w:pPr>
    <w:rPr>
      <w:b/>
      <w:bCs/>
      <w:spacing w:val="10"/>
      <w:szCs w:val="20"/>
    </w:rPr>
  </w:style>
  <w:style w:type="paragraph" w:styleId="a8">
    <w:name w:val="annotation text"/>
    <w:basedOn w:val="a2"/>
    <w:link w:val="Char1"/>
    <w:qFormat/>
    <w:pPr>
      <w:spacing w:before="0" w:after="0" w:line="240" w:lineRule="auto"/>
      <w:jc w:val="left"/>
    </w:pPr>
    <w:rPr>
      <w:spacing w:val="0"/>
      <w:szCs w:val="24"/>
    </w:rPr>
  </w:style>
  <w:style w:type="paragraph" w:styleId="70">
    <w:name w:val="toc 7"/>
    <w:basedOn w:val="a2"/>
    <w:next w:val="a2"/>
    <w:uiPriority w:val="39"/>
    <w:qFormat/>
    <w:pPr>
      <w:spacing w:before="0" w:after="0"/>
      <w:ind w:left="1260"/>
      <w:jc w:val="left"/>
    </w:pPr>
    <w:rPr>
      <w:rFonts w:ascii="Calibri" w:hAnsi="Calibri"/>
      <w:sz w:val="18"/>
      <w:szCs w:val="18"/>
    </w:rPr>
  </w:style>
  <w:style w:type="paragraph" w:styleId="a9">
    <w:name w:val="Body Text First Indent"/>
    <w:basedOn w:val="aa"/>
    <w:link w:val="Char2"/>
    <w:qFormat/>
    <w:pPr>
      <w:keepNext/>
      <w:snapToGrid w:val="0"/>
      <w:spacing w:before="0" w:after="120"/>
      <w:ind w:leftChars="75" w:left="75" w:firstLineChars="0" w:firstLine="425"/>
    </w:pPr>
    <w:rPr>
      <w:rFonts w:ascii="楷体_GB2312"/>
      <w:sz w:val="21"/>
      <w:szCs w:val="20"/>
    </w:rPr>
  </w:style>
  <w:style w:type="paragraph" w:styleId="aa">
    <w:name w:val="Body Text"/>
    <w:basedOn w:val="a2"/>
    <w:link w:val="Char3"/>
    <w:qFormat/>
    <w:pPr>
      <w:spacing w:line="360" w:lineRule="auto"/>
      <w:ind w:firstLineChars="200" w:firstLine="200"/>
    </w:pPr>
    <w:rPr>
      <w:spacing w:val="0"/>
      <w:sz w:val="24"/>
      <w:szCs w:val="24"/>
    </w:rPr>
  </w:style>
  <w:style w:type="paragraph" w:styleId="ab">
    <w:name w:val="Note Heading"/>
    <w:basedOn w:val="a2"/>
    <w:next w:val="a2"/>
    <w:link w:val="Char4"/>
    <w:qFormat/>
    <w:pPr>
      <w:spacing w:before="0" w:after="0" w:line="240" w:lineRule="auto"/>
      <w:jc w:val="center"/>
    </w:pPr>
    <w:rPr>
      <w:spacing w:val="20"/>
    </w:rPr>
  </w:style>
  <w:style w:type="paragraph" w:styleId="a">
    <w:name w:val="List Number"/>
    <w:basedOn w:val="a2"/>
    <w:qFormat/>
    <w:pPr>
      <w:numPr>
        <w:numId w:val="3"/>
      </w:numPr>
    </w:pPr>
  </w:style>
  <w:style w:type="paragraph" w:styleId="ac">
    <w:name w:val="caption"/>
    <w:basedOn w:val="a2"/>
    <w:next w:val="a2"/>
    <w:qFormat/>
    <w:pPr>
      <w:widowControl/>
      <w:spacing w:before="152" w:after="160" w:line="240" w:lineRule="auto"/>
      <w:jc w:val="center"/>
    </w:pPr>
    <w:rPr>
      <w:rFonts w:ascii="宋体" w:hAnsi="宋体" w:cs="Arial"/>
      <w:spacing w:val="0"/>
      <w:kern w:val="0"/>
      <w:sz w:val="22"/>
      <w:szCs w:val="22"/>
    </w:rPr>
  </w:style>
  <w:style w:type="paragraph" w:styleId="ad">
    <w:name w:val="List Bullet"/>
    <w:basedOn w:val="a2"/>
    <w:qFormat/>
    <w:pPr>
      <w:spacing w:before="0" w:after="0" w:line="360" w:lineRule="auto"/>
      <w:ind w:firstLineChars="225" w:firstLine="540"/>
    </w:pPr>
    <w:rPr>
      <w:spacing w:val="0"/>
      <w:sz w:val="24"/>
    </w:rPr>
  </w:style>
  <w:style w:type="paragraph" w:styleId="ae">
    <w:name w:val="Document Map"/>
    <w:basedOn w:val="a2"/>
    <w:link w:val="Char5"/>
    <w:semiHidden/>
    <w:qFormat/>
    <w:pPr>
      <w:shd w:val="clear" w:color="auto" w:fill="000080"/>
    </w:pPr>
  </w:style>
  <w:style w:type="paragraph" w:styleId="31">
    <w:name w:val="List Bullet 3"/>
    <w:basedOn w:val="aa"/>
    <w:qFormat/>
    <w:pPr>
      <w:adjustRightInd w:val="0"/>
      <w:spacing w:before="0" w:after="0"/>
      <w:ind w:left="839" w:firstLineChars="175" w:firstLine="420"/>
    </w:pPr>
    <w:rPr>
      <w:szCs w:val="20"/>
    </w:rPr>
  </w:style>
  <w:style w:type="paragraph" w:styleId="af">
    <w:name w:val="Body Text Indent"/>
    <w:basedOn w:val="a2"/>
    <w:link w:val="Char6"/>
    <w:qFormat/>
    <w:pPr>
      <w:spacing w:before="0" w:after="0" w:line="360" w:lineRule="auto"/>
      <w:ind w:left="420"/>
    </w:pPr>
    <w:rPr>
      <w:spacing w:val="0"/>
      <w:sz w:val="24"/>
    </w:rPr>
  </w:style>
  <w:style w:type="paragraph" w:styleId="2">
    <w:name w:val="List Bullet 2"/>
    <w:basedOn w:val="a2"/>
    <w:qFormat/>
    <w:pPr>
      <w:numPr>
        <w:numId w:val="4"/>
      </w:numPr>
      <w:spacing w:before="0" w:after="0" w:line="240" w:lineRule="auto"/>
    </w:pPr>
    <w:rPr>
      <w:spacing w:val="0"/>
      <w:szCs w:val="24"/>
    </w:rPr>
  </w:style>
  <w:style w:type="paragraph" w:styleId="50">
    <w:name w:val="toc 5"/>
    <w:basedOn w:val="a2"/>
    <w:next w:val="a2"/>
    <w:uiPriority w:val="39"/>
    <w:qFormat/>
    <w:pPr>
      <w:spacing w:before="0" w:after="0"/>
      <w:ind w:left="840"/>
      <w:jc w:val="left"/>
    </w:pPr>
    <w:rPr>
      <w:rFonts w:ascii="Calibri" w:hAnsi="Calibri"/>
      <w:sz w:val="18"/>
      <w:szCs w:val="18"/>
    </w:rPr>
  </w:style>
  <w:style w:type="paragraph" w:styleId="32">
    <w:name w:val="toc 3"/>
    <w:basedOn w:val="a2"/>
    <w:next w:val="a2"/>
    <w:uiPriority w:val="39"/>
    <w:qFormat/>
    <w:pPr>
      <w:tabs>
        <w:tab w:val="left" w:pos="993"/>
        <w:tab w:val="right" w:leader="dot" w:pos="8302"/>
      </w:tabs>
      <w:spacing w:before="0" w:after="0" w:line="300" w:lineRule="exact"/>
      <w:ind w:left="420"/>
      <w:jc w:val="left"/>
    </w:pPr>
    <w:rPr>
      <w:rFonts w:ascii="Calibri" w:eastAsia="微软雅黑" w:hAnsi="Calibri"/>
      <w:iCs/>
      <w:sz w:val="18"/>
      <w:szCs w:val="18"/>
    </w:rPr>
  </w:style>
  <w:style w:type="paragraph" w:styleId="af0">
    <w:name w:val="Plain Text"/>
    <w:basedOn w:val="a2"/>
    <w:link w:val="Char7"/>
    <w:qFormat/>
    <w:pPr>
      <w:spacing w:before="0" w:after="0" w:line="240" w:lineRule="auto"/>
    </w:pPr>
    <w:rPr>
      <w:rFonts w:ascii="宋体" w:hAnsi="Courier New"/>
      <w:spacing w:val="0"/>
    </w:rPr>
  </w:style>
  <w:style w:type="paragraph" w:styleId="80">
    <w:name w:val="toc 8"/>
    <w:basedOn w:val="a2"/>
    <w:next w:val="a2"/>
    <w:uiPriority w:val="39"/>
    <w:qFormat/>
    <w:pPr>
      <w:spacing w:before="0" w:after="0"/>
      <w:ind w:left="1470"/>
      <w:jc w:val="left"/>
    </w:pPr>
    <w:rPr>
      <w:rFonts w:ascii="Calibri" w:hAnsi="Calibri"/>
      <w:sz w:val="18"/>
      <w:szCs w:val="18"/>
    </w:rPr>
  </w:style>
  <w:style w:type="paragraph" w:styleId="21">
    <w:name w:val="Body Text Indent 2"/>
    <w:basedOn w:val="a2"/>
    <w:link w:val="2Char0"/>
    <w:qFormat/>
    <w:pPr>
      <w:spacing w:after="120" w:line="480" w:lineRule="auto"/>
      <w:ind w:leftChars="200" w:left="420"/>
    </w:pPr>
  </w:style>
  <w:style w:type="paragraph" w:styleId="af1">
    <w:name w:val="Balloon Text"/>
    <w:basedOn w:val="a2"/>
    <w:link w:val="Char8"/>
    <w:qFormat/>
    <w:pPr>
      <w:spacing w:before="0" w:after="0" w:line="240" w:lineRule="auto"/>
    </w:pPr>
    <w:rPr>
      <w:sz w:val="18"/>
      <w:szCs w:val="18"/>
    </w:rPr>
  </w:style>
  <w:style w:type="paragraph" w:styleId="af2">
    <w:name w:val="footer"/>
    <w:basedOn w:val="a2"/>
    <w:link w:val="Char9"/>
    <w:uiPriority w:val="99"/>
    <w:qFormat/>
    <w:pPr>
      <w:pBdr>
        <w:top w:val="single" w:sz="4" w:space="6" w:color="auto"/>
      </w:pBd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</w:rPr>
  </w:style>
  <w:style w:type="paragraph" w:styleId="af3">
    <w:name w:val="header"/>
    <w:basedOn w:val="a2"/>
    <w:link w:val="Char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</w:rPr>
  </w:style>
  <w:style w:type="paragraph" w:styleId="10">
    <w:name w:val="toc 1"/>
    <w:basedOn w:val="a2"/>
    <w:next w:val="a2"/>
    <w:uiPriority w:val="39"/>
    <w:qFormat/>
    <w:pPr>
      <w:tabs>
        <w:tab w:val="left" w:pos="460"/>
        <w:tab w:val="left" w:pos="1050"/>
        <w:tab w:val="right" w:leader="dot" w:pos="8302"/>
      </w:tabs>
      <w:spacing w:before="120" w:after="0" w:line="300" w:lineRule="atLeast"/>
      <w:jc w:val="left"/>
    </w:pPr>
    <w:rPr>
      <w:rFonts w:ascii="Calibri" w:eastAsia="微软雅黑" w:hAnsi="Calibri"/>
      <w:b/>
      <w:bCs/>
      <w:caps/>
    </w:rPr>
  </w:style>
  <w:style w:type="paragraph" w:styleId="41">
    <w:name w:val="toc 4"/>
    <w:basedOn w:val="a2"/>
    <w:next w:val="a2"/>
    <w:uiPriority w:val="39"/>
    <w:qFormat/>
    <w:pPr>
      <w:tabs>
        <w:tab w:val="left" w:pos="1050"/>
        <w:tab w:val="left" w:pos="1418"/>
        <w:tab w:val="right" w:leader="dot" w:pos="8296"/>
      </w:tabs>
      <w:spacing w:before="0" w:after="0" w:line="280" w:lineRule="atLeast"/>
      <w:ind w:leftChars="300" w:left="690" w:rightChars="100" w:right="230"/>
      <w:jc w:val="left"/>
    </w:pPr>
    <w:rPr>
      <w:rFonts w:ascii="Calibri" w:eastAsia="微软雅黑" w:hAnsi="Calibri"/>
      <w:sz w:val="18"/>
      <w:szCs w:val="18"/>
    </w:rPr>
  </w:style>
  <w:style w:type="paragraph" w:styleId="af4">
    <w:name w:val="index heading"/>
    <w:basedOn w:val="a2"/>
    <w:next w:val="11"/>
    <w:semiHidden/>
    <w:qFormat/>
    <w:pPr>
      <w:widowControl/>
      <w:spacing w:before="0" w:after="0" w:line="240" w:lineRule="auto"/>
      <w:jc w:val="left"/>
    </w:pPr>
    <w:rPr>
      <w:spacing w:val="0"/>
      <w:kern w:val="0"/>
      <w:sz w:val="20"/>
      <w:szCs w:val="24"/>
      <w:lang w:eastAsia="en-US"/>
    </w:rPr>
  </w:style>
  <w:style w:type="paragraph" w:styleId="11">
    <w:name w:val="index 1"/>
    <w:basedOn w:val="a2"/>
    <w:next w:val="a2"/>
    <w:semiHidden/>
    <w:qFormat/>
  </w:style>
  <w:style w:type="paragraph" w:styleId="af5">
    <w:name w:val="List"/>
    <w:basedOn w:val="a2"/>
    <w:qFormat/>
    <w:pPr>
      <w:ind w:left="420" w:hanging="420"/>
    </w:pPr>
  </w:style>
  <w:style w:type="paragraph" w:styleId="60">
    <w:name w:val="toc 6"/>
    <w:basedOn w:val="a2"/>
    <w:next w:val="a2"/>
    <w:uiPriority w:val="39"/>
    <w:qFormat/>
    <w:pPr>
      <w:spacing w:before="0" w:after="0"/>
      <w:ind w:left="1050"/>
      <w:jc w:val="left"/>
    </w:pPr>
    <w:rPr>
      <w:rFonts w:ascii="Calibri" w:hAnsi="Calibri"/>
      <w:sz w:val="18"/>
      <w:szCs w:val="18"/>
    </w:rPr>
  </w:style>
  <w:style w:type="paragraph" w:styleId="33">
    <w:name w:val="Body Text Indent 3"/>
    <w:basedOn w:val="a2"/>
    <w:link w:val="3Char0"/>
    <w:qFormat/>
    <w:pPr>
      <w:spacing w:after="120"/>
      <w:ind w:leftChars="200" w:left="420"/>
    </w:pPr>
    <w:rPr>
      <w:sz w:val="16"/>
      <w:szCs w:val="16"/>
    </w:rPr>
  </w:style>
  <w:style w:type="paragraph" w:styleId="22">
    <w:name w:val="toc 2"/>
    <w:basedOn w:val="a2"/>
    <w:next w:val="a2"/>
    <w:uiPriority w:val="39"/>
    <w:qFormat/>
    <w:pPr>
      <w:tabs>
        <w:tab w:val="left" w:pos="567"/>
        <w:tab w:val="right" w:leader="dot" w:pos="8302"/>
      </w:tabs>
      <w:spacing w:before="0" w:after="0" w:line="300" w:lineRule="exact"/>
      <w:ind w:left="210"/>
      <w:jc w:val="left"/>
    </w:pPr>
    <w:rPr>
      <w:rFonts w:ascii="Calibri" w:eastAsia="微软雅黑" w:hAnsi="Calibri"/>
      <w:smallCaps/>
      <w:sz w:val="18"/>
    </w:rPr>
  </w:style>
  <w:style w:type="paragraph" w:styleId="90">
    <w:name w:val="toc 9"/>
    <w:basedOn w:val="a2"/>
    <w:next w:val="a2"/>
    <w:uiPriority w:val="39"/>
    <w:qFormat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23">
    <w:name w:val="Body Text 2"/>
    <w:basedOn w:val="a2"/>
    <w:link w:val="2Char1"/>
    <w:qFormat/>
    <w:pPr>
      <w:spacing w:before="100" w:beforeAutospacing="1" w:after="0" w:line="360" w:lineRule="auto"/>
      <w:ind w:firstLineChars="200" w:firstLine="200"/>
      <w:jc w:val="left"/>
    </w:pPr>
    <w:rPr>
      <w:rFonts w:ascii="Arial" w:hAnsi="Arial"/>
      <w:snapToGrid w:val="0"/>
      <w:spacing w:val="0"/>
      <w:kern w:val="0"/>
      <w:sz w:val="16"/>
      <w:lang w:eastAsia="en-US"/>
    </w:rPr>
  </w:style>
  <w:style w:type="paragraph" w:styleId="HTML">
    <w:name w:val="HTML Preformatted"/>
    <w:basedOn w:val="a2"/>
    <w:link w:val="HTMLChar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宋体" w:hAnsi="宋体" w:cs="宋体"/>
      <w:spacing w:val="0"/>
      <w:kern w:val="0"/>
      <w:sz w:val="24"/>
      <w:szCs w:val="24"/>
    </w:rPr>
  </w:style>
  <w:style w:type="paragraph" w:styleId="af6">
    <w:name w:val="Normal (Web)"/>
    <w:basedOn w:val="a2"/>
    <w:uiPriority w:val="99"/>
    <w:qFormat/>
    <w:pPr>
      <w:widowControl/>
      <w:spacing w:before="100" w:beforeAutospacing="1" w:after="100" w:afterAutospacing="1" w:line="255" w:lineRule="atLeast"/>
      <w:jc w:val="left"/>
    </w:pPr>
    <w:rPr>
      <w:spacing w:val="0"/>
      <w:kern w:val="0"/>
      <w:sz w:val="18"/>
      <w:szCs w:val="18"/>
    </w:rPr>
  </w:style>
  <w:style w:type="paragraph" w:styleId="af7">
    <w:name w:val="Title"/>
    <w:basedOn w:val="a2"/>
    <w:next w:val="a2"/>
    <w:link w:val="Charb"/>
    <w:qFormat/>
    <w:pPr>
      <w:spacing w:before="24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af8">
    <w:name w:val="Strong"/>
    <w:uiPriority w:val="22"/>
    <w:qFormat/>
    <w:rPr>
      <w:rFonts w:ascii="Times New Roman" w:hAnsi="Times New Roman"/>
      <w:b/>
      <w:bCs/>
      <w:sz w:val="32"/>
    </w:rPr>
  </w:style>
  <w:style w:type="character" w:styleId="af9">
    <w:name w:val="page number"/>
    <w:basedOn w:val="a4"/>
    <w:qFormat/>
  </w:style>
  <w:style w:type="character" w:styleId="afa">
    <w:name w:val="FollowedHyperlink"/>
    <w:qFormat/>
    <w:rPr>
      <w:color w:val="800080"/>
      <w:u w:val="single"/>
    </w:rPr>
  </w:style>
  <w:style w:type="character" w:styleId="afb">
    <w:name w:val="Emphasis"/>
    <w:basedOn w:val="a4"/>
    <w:qFormat/>
  </w:style>
  <w:style w:type="character" w:styleId="afc">
    <w:name w:val="Hyperlink"/>
    <w:uiPriority w:val="99"/>
    <w:qFormat/>
    <w:rPr>
      <w:color w:val="0000FF"/>
      <w:u w:val="single"/>
    </w:rPr>
  </w:style>
  <w:style w:type="character" w:styleId="afd">
    <w:name w:val="annotation reference"/>
    <w:qFormat/>
    <w:rPr>
      <w:sz w:val="21"/>
      <w:szCs w:val="21"/>
    </w:rPr>
  </w:style>
  <w:style w:type="character" w:styleId="afe">
    <w:name w:val="footnote reference"/>
    <w:qFormat/>
    <w:rPr>
      <w:vertAlign w:val="superscript"/>
    </w:rPr>
  </w:style>
  <w:style w:type="table" w:styleId="aff">
    <w:name w:val="Table Grid"/>
    <w:basedOn w:val="a5"/>
    <w:uiPriority w:val="59"/>
    <w:qFormat/>
    <w:pPr>
      <w:widowControl w:val="0"/>
      <w:ind w:leftChars="75" w:left="75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0">
    <w:name w:val="序言称呼"/>
    <w:basedOn w:val="a2"/>
    <w:qFormat/>
    <w:rPr>
      <w:rFonts w:eastAsia="楷体_GB2312"/>
      <w:b/>
      <w:sz w:val="28"/>
    </w:rPr>
  </w:style>
  <w:style w:type="paragraph" w:customStyle="1" w:styleId="aff1">
    <w:name w:val="序言文字"/>
    <w:basedOn w:val="a2"/>
    <w:qFormat/>
    <w:pPr>
      <w:ind w:firstLine="465"/>
    </w:pPr>
    <w:rPr>
      <w:rFonts w:eastAsia="楷体_GB2312"/>
    </w:rPr>
  </w:style>
  <w:style w:type="paragraph" w:customStyle="1" w:styleId="12">
    <w:name w:val="修订1"/>
    <w:basedOn w:val="a2"/>
    <w:next w:val="a2"/>
    <w:qFormat/>
    <w:pPr>
      <w:pageBreakBefore/>
      <w:widowControl/>
      <w:pBdr>
        <w:bottom w:val="single" w:sz="24" w:space="1" w:color="auto"/>
      </w:pBdr>
      <w:spacing w:before="0" w:after="360" w:line="240" w:lineRule="auto"/>
      <w:jc w:val="left"/>
    </w:pPr>
    <w:rPr>
      <w:rFonts w:ascii="Arial" w:hAnsi="Arial"/>
      <w:b/>
      <w:spacing w:val="0"/>
      <w:kern w:val="0"/>
      <w:sz w:val="44"/>
      <w:szCs w:val="24"/>
      <w:lang w:eastAsia="en-US"/>
    </w:rPr>
  </w:style>
  <w:style w:type="paragraph" w:customStyle="1" w:styleId="font5">
    <w:name w:val="font5"/>
    <w:basedOn w:val="a2"/>
    <w:qFormat/>
    <w:pPr>
      <w:widowControl/>
      <w:spacing w:before="100" w:beforeAutospacing="1" w:after="100" w:afterAutospacing="1" w:line="240" w:lineRule="auto"/>
      <w:ind w:leftChars="75" w:left="75"/>
      <w:jc w:val="left"/>
    </w:pPr>
    <w:rPr>
      <w:rFonts w:ascii="楷体_GB2312" w:eastAsia="楷体_GB2312" w:hAnsi="宋体" w:hint="eastAsia"/>
      <w:spacing w:val="0"/>
      <w:kern w:val="0"/>
      <w:sz w:val="24"/>
    </w:rPr>
  </w:style>
  <w:style w:type="paragraph" w:customStyle="1" w:styleId="font6">
    <w:name w:val="font6"/>
    <w:basedOn w:val="a2"/>
    <w:qFormat/>
    <w:pPr>
      <w:widowControl/>
      <w:spacing w:before="100" w:beforeAutospacing="1" w:after="100" w:afterAutospacing="1" w:line="240" w:lineRule="auto"/>
      <w:ind w:leftChars="75" w:left="75"/>
      <w:jc w:val="left"/>
    </w:pPr>
    <w:rPr>
      <w:rFonts w:ascii="楷体_GB2312" w:eastAsia="楷体_GB2312"/>
      <w:spacing w:val="0"/>
      <w:kern w:val="0"/>
      <w:sz w:val="24"/>
    </w:rPr>
  </w:style>
  <w:style w:type="paragraph" w:customStyle="1" w:styleId="aff2">
    <w:name w:val="文档正文"/>
    <w:basedOn w:val="a2"/>
    <w:qFormat/>
    <w:pPr>
      <w:adjustRightInd w:val="0"/>
      <w:snapToGrid w:val="0"/>
      <w:spacing w:before="0" w:after="0" w:line="460" w:lineRule="atLeast"/>
      <w:ind w:firstLine="624"/>
      <w:textAlignment w:val="baseline"/>
    </w:pPr>
    <w:rPr>
      <w:rFonts w:ascii="黑体"/>
      <w:spacing w:val="12"/>
      <w:kern w:val="0"/>
      <w:sz w:val="28"/>
    </w:rPr>
  </w:style>
  <w:style w:type="paragraph" w:customStyle="1" w:styleId="085121217">
    <w:name w:val="样式 两端对齐 首行缩进:  0.85 厘米 段前: 1.2 磅 段后: 1.2 磅 行距: 固定值 17 磅"/>
    <w:basedOn w:val="a2"/>
    <w:qFormat/>
    <w:pPr>
      <w:spacing w:before="24" w:after="24" w:line="340" w:lineRule="exact"/>
      <w:ind w:firstLine="480"/>
    </w:pPr>
    <w:rPr>
      <w:rFonts w:ascii="宋体" w:hAnsi="宋体" w:cs="宋体"/>
      <w:spacing w:val="0"/>
      <w:sz w:val="18"/>
    </w:rPr>
  </w:style>
  <w:style w:type="paragraph" w:customStyle="1" w:styleId="t1">
    <w:name w:val="t1"/>
    <w:basedOn w:val="a2"/>
    <w:qFormat/>
    <w:pPr>
      <w:keepNext/>
      <w:spacing w:before="0" w:after="0" w:line="240" w:lineRule="auto"/>
      <w:jc w:val="center"/>
    </w:pPr>
    <w:rPr>
      <w:rFonts w:ascii="宋体"/>
      <w:spacing w:val="0"/>
      <w:sz w:val="24"/>
    </w:rPr>
  </w:style>
  <w:style w:type="paragraph" w:customStyle="1" w:styleId="aff3">
    <w:name w:val="普通标题"/>
    <w:basedOn w:val="a2"/>
    <w:next w:val="a3"/>
    <w:qFormat/>
    <w:pPr>
      <w:pageBreakBefore/>
      <w:spacing w:beforeLines="200" w:afterLines="100" w:line="240" w:lineRule="auto"/>
      <w:jc w:val="center"/>
    </w:pPr>
    <w:rPr>
      <w:rFonts w:ascii="Arial" w:eastAsia="黑体" w:hAnsi="Arial"/>
      <w:b/>
      <w:spacing w:val="0"/>
      <w:sz w:val="32"/>
      <w:szCs w:val="32"/>
    </w:rPr>
  </w:style>
  <w:style w:type="character" w:customStyle="1" w:styleId="Char">
    <w:name w:val="正文缩进 Char"/>
    <w:link w:val="a3"/>
    <w:qFormat/>
    <w:rPr>
      <w:rFonts w:eastAsia="宋体"/>
      <w:spacing w:val="10"/>
      <w:kern w:val="2"/>
      <w:sz w:val="24"/>
      <w:szCs w:val="24"/>
      <w:lang w:val="en-US" w:eastAsia="zh-CN" w:bidi="ar-SA"/>
    </w:rPr>
  </w:style>
  <w:style w:type="paragraph" w:customStyle="1" w:styleId="075">
    <w:name w:val="样式 左侧:  0.75 字符"/>
    <w:basedOn w:val="a2"/>
    <w:qFormat/>
    <w:pPr>
      <w:spacing w:before="0" w:after="0" w:line="240" w:lineRule="auto"/>
    </w:pPr>
    <w:rPr>
      <w:spacing w:val="0"/>
      <w:sz w:val="24"/>
    </w:rPr>
  </w:style>
  <w:style w:type="character" w:customStyle="1" w:styleId="tx1">
    <w:name w:val="tx1"/>
    <w:qFormat/>
    <w:rPr>
      <w:b/>
      <w:bCs/>
    </w:rPr>
  </w:style>
  <w:style w:type="paragraph" w:customStyle="1" w:styleId="Charc">
    <w:name w:val="Char"/>
    <w:basedOn w:val="a2"/>
    <w:qFormat/>
    <w:pPr>
      <w:spacing w:before="0" w:after="0" w:line="240" w:lineRule="auto"/>
    </w:pPr>
    <w:rPr>
      <w:bCs/>
      <w:spacing w:val="0"/>
      <w:szCs w:val="24"/>
    </w:rPr>
  </w:style>
  <w:style w:type="character" w:customStyle="1" w:styleId="CharChar">
    <w:name w:val="Char Char"/>
    <w:qFormat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Char10">
    <w:name w:val="Char1"/>
    <w:basedOn w:val="a2"/>
    <w:qFormat/>
    <w:pPr>
      <w:spacing w:beforeLines="50" w:after="0" w:line="340" w:lineRule="atLeast"/>
    </w:pPr>
    <w:rPr>
      <w:bCs/>
      <w:spacing w:val="0"/>
      <w:szCs w:val="24"/>
    </w:rPr>
  </w:style>
  <w:style w:type="paragraph" w:customStyle="1" w:styleId="2L2L21L22L23L211L24L212L221L231">
    <w:name w:val="样式 标题 2(L2)(L2)1(L2)2(L2)3(L2)11(L2)4(L2)12(L2)21(L2)31..."/>
    <w:basedOn w:val="20"/>
    <w:qFormat/>
    <w:rPr>
      <w:b/>
      <w:kern w:val="0"/>
      <w:sz w:val="30"/>
    </w:rPr>
  </w:style>
  <w:style w:type="character" w:customStyle="1" w:styleId="Char8">
    <w:name w:val="批注框文本 Char"/>
    <w:link w:val="af1"/>
    <w:qFormat/>
    <w:rPr>
      <w:spacing w:val="10"/>
      <w:kern w:val="2"/>
      <w:sz w:val="18"/>
      <w:szCs w:val="18"/>
    </w:rPr>
  </w:style>
  <w:style w:type="paragraph" w:styleId="aff4">
    <w:name w:val="List Paragraph"/>
    <w:basedOn w:val="a2"/>
    <w:uiPriority w:val="34"/>
    <w:qFormat/>
    <w:pPr>
      <w:ind w:firstLineChars="200" w:firstLine="420"/>
    </w:pPr>
  </w:style>
  <w:style w:type="character" w:customStyle="1" w:styleId="style31">
    <w:name w:val="style31"/>
    <w:qFormat/>
    <w:rPr>
      <w:sz w:val="18"/>
      <w:szCs w:val="18"/>
    </w:rPr>
  </w:style>
  <w:style w:type="character" w:customStyle="1" w:styleId="style101">
    <w:name w:val="style101"/>
    <w:qFormat/>
    <w:rPr>
      <w:b/>
      <w:bCs/>
      <w:color w:val="003399"/>
      <w:sz w:val="27"/>
      <w:szCs w:val="27"/>
    </w:rPr>
  </w:style>
  <w:style w:type="paragraph" w:customStyle="1" w:styleId="TOC1">
    <w:name w:val="TOC 标题1"/>
    <w:basedOn w:val="1"/>
    <w:next w:val="a2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eastAsia="宋体" w:hAnsi="Cambria" w:cs="Times New Roman"/>
      <w:b/>
      <w:bCs/>
      <w:color w:val="365F91"/>
      <w:kern w:val="0"/>
      <w:sz w:val="28"/>
      <w:szCs w:val="28"/>
    </w:rPr>
  </w:style>
  <w:style w:type="paragraph" w:customStyle="1" w:styleId="110751">
    <w:name w:val="样式 11 磅 左侧:  0.75 字符1"/>
    <w:basedOn w:val="a2"/>
    <w:qFormat/>
    <w:pPr>
      <w:spacing w:before="0" w:after="0" w:line="240" w:lineRule="auto"/>
      <w:ind w:leftChars="75" w:left="180"/>
    </w:pPr>
    <w:rPr>
      <w:rFonts w:ascii="Arial" w:eastAsia="楷体_GB2312" w:hAnsi="Arial" w:cs="宋体"/>
      <w:spacing w:val="0"/>
      <w:sz w:val="22"/>
      <w:szCs w:val="22"/>
    </w:rPr>
  </w:style>
  <w:style w:type="paragraph" w:customStyle="1" w:styleId="aff5">
    <w:name w:val="普通正文"/>
    <w:basedOn w:val="a2"/>
    <w:qFormat/>
    <w:pPr>
      <w:tabs>
        <w:tab w:val="left" w:pos="1212"/>
      </w:tabs>
      <w:autoSpaceDE w:val="0"/>
      <w:autoSpaceDN w:val="0"/>
      <w:adjustRightInd w:val="0"/>
      <w:spacing w:before="120" w:after="0" w:line="360" w:lineRule="auto"/>
      <w:ind w:firstLine="425"/>
      <w:jc w:val="left"/>
      <w:textAlignment w:val="baseline"/>
    </w:pPr>
    <w:rPr>
      <w:rFonts w:ascii="宋体"/>
      <w:color w:val="000000"/>
      <w:spacing w:val="0"/>
      <w:kern w:val="0"/>
      <w:sz w:val="24"/>
    </w:rPr>
  </w:style>
  <w:style w:type="paragraph" w:customStyle="1" w:styleId="1107510">
    <w:name w:val="样式 样式 11 磅 左侧:  0.75 字符1 + 宋体 五号"/>
    <w:basedOn w:val="110751"/>
    <w:qFormat/>
    <w:pPr>
      <w:ind w:leftChars="0" w:left="0"/>
    </w:pPr>
    <w:rPr>
      <w:rFonts w:ascii="Times New Roman" w:eastAsia="宋体" w:hAnsi="Times New Roman"/>
      <w:sz w:val="21"/>
      <w:szCs w:val="21"/>
    </w:rPr>
  </w:style>
  <w:style w:type="character" w:customStyle="1" w:styleId="3Char0">
    <w:name w:val="正文文本缩进 3 Char"/>
    <w:link w:val="33"/>
    <w:qFormat/>
    <w:rPr>
      <w:spacing w:val="10"/>
      <w:kern w:val="2"/>
      <w:sz w:val="16"/>
      <w:szCs w:val="16"/>
    </w:rPr>
  </w:style>
  <w:style w:type="paragraph" w:customStyle="1" w:styleId="ParaChar">
    <w:name w:val="默认段落字体 Para Char"/>
    <w:basedOn w:val="1"/>
    <w:qFormat/>
    <w:pPr>
      <w:numPr>
        <w:numId w:val="0"/>
      </w:numPr>
      <w:ind w:left="360" w:hanging="360"/>
    </w:pPr>
    <w:rPr>
      <w:snapToGrid w:val="0"/>
      <w:kern w:val="0"/>
      <w:sz w:val="24"/>
      <w:szCs w:val="20"/>
    </w:rPr>
  </w:style>
  <w:style w:type="paragraph" w:customStyle="1" w:styleId="body-text">
    <w:name w:val="body-text"/>
    <w:qFormat/>
    <w:pPr>
      <w:widowControl w:val="0"/>
      <w:adjustRightInd w:val="0"/>
      <w:spacing w:line="312" w:lineRule="atLeast"/>
      <w:textAlignment w:val="baseline"/>
    </w:pPr>
    <w:rPr>
      <w:sz w:val="24"/>
    </w:rPr>
  </w:style>
  <w:style w:type="character" w:customStyle="1" w:styleId="c01">
    <w:name w:val="c01"/>
    <w:qFormat/>
    <w:rPr>
      <w:spacing w:val="280"/>
      <w:sz w:val="22"/>
      <w:szCs w:val="22"/>
      <w:shd w:val="clear" w:color="auto" w:fill="FBF8E6"/>
    </w:rPr>
  </w:style>
  <w:style w:type="paragraph" w:customStyle="1" w:styleId="content">
    <w:name w:val="content"/>
    <w:basedOn w:val="a2"/>
    <w:qFormat/>
    <w:pPr>
      <w:widowControl/>
      <w:spacing w:before="100" w:beforeAutospacing="1" w:after="100" w:afterAutospacing="1" w:line="432" w:lineRule="auto"/>
      <w:ind w:firstLineChars="200" w:firstLine="340"/>
      <w:jc w:val="left"/>
    </w:pPr>
    <w:rPr>
      <w:snapToGrid w:val="0"/>
      <w:color w:val="000066"/>
      <w:spacing w:val="0"/>
      <w:kern w:val="0"/>
      <w:sz w:val="18"/>
      <w:szCs w:val="18"/>
      <w:lang w:eastAsia="en-US"/>
    </w:rPr>
  </w:style>
  <w:style w:type="paragraph" w:customStyle="1" w:styleId="DetailedResp">
    <w:name w:val="Detailed Resp"/>
    <w:basedOn w:val="a2"/>
    <w:qFormat/>
    <w:pPr>
      <w:widowControl/>
      <w:tabs>
        <w:tab w:val="left" w:pos="360"/>
      </w:tabs>
      <w:overflowPunct w:val="0"/>
      <w:autoSpaceDE w:val="0"/>
      <w:autoSpaceDN w:val="0"/>
      <w:adjustRightInd w:val="0"/>
      <w:spacing w:before="0" w:after="0" w:line="360" w:lineRule="auto"/>
      <w:ind w:left="360" w:firstLineChars="200" w:hanging="360"/>
      <w:jc w:val="left"/>
      <w:textAlignment w:val="baseline"/>
    </w:pPr>
    <w:rPr>
      <w:rFonts w:ascii="Arial" w:eastAsia="Times New Roman" w:hAnsi="Arial"/>
      <w:snapToGrid w:val="0"/>
      <w:spacing w:val="0"/>
      <w:kern w:val="0"/>
      <w:sz w:val="24"/>
      <w:lang w:eastAsia="en-US"/>
    </w:rPr>
  </w:style>
  <w:style w:type="paragraph" w:customStyle="1" w:styleId="Heading3Text">
    <w:name w:val="Heading3Text"/>
    <w:basedOn w:val="a2"/>
    <w:qFormat/>
    <w:pPr>
      <w:widowControl/>
      <w:spacing w:before="120" w:after="120" w:line="360" w:lineRule="auto"/>
      <w:ind w:left="1219" w:firstLineChars="200" w:firstLine="200"/>
      <w:jc w:val="left"/>
    </w:pPr>
    <w:rPr>
      <w:rFonts w:eastAsia="Times New Roman"/>
      <w:snapToGrid w:val="0"/>
      <w:spacing w:val="0"/>
      <w:kern w:val="0"/>
      <w:sz w:val="22"/>
      <w:lang w:val="en-GB" w:eastAsia="en-US"/>
    </w:rPr>
  </w:style>
  <w:style w:type="paragraph" w:customStyle="1" w:styleId="Normal2">
    <w:name w:val="Normal 2"/>
    <w:basedOn w:val="a2"/>
    <w:qFormat/>
    <w:pPr>
      <w:tabs>
        <w:tab w:val="left" w:pos="540"/>
        <w:tab w:val="left" w:pos="2160"/>
      </w:tabs>
      <w:overflowPunct w:val="0"/>
      <w:autoSpaceDE w:val="0"/>
      <w:autoSpaceDN w:val="0"/>
      <w:adjustRightInd w:val="0"/>
      <w:spacing w:before="0" w:after="0" w:line="360" w:lineRule="auto"/>
      <w:ind w:left="1620" w:firstLineChars="200" w:hanging="540"/>
      <w:jc w:val="left"/>
      <w:textAlignment w:val="baseline"/>
    </w:pPr>
    <w:rPr>
      <w:rFonts w:ascii="Arial" w:eastAsia="BatangChe" w:hAnsi="Arial"/>
      <w:snapToGrid w:val="0"/>
      <w:spacing w:val="0"/>
      <w:kern w:val="0"/>
      <w:sz w:val="20"/>
      <w:lang w:eastAsia="ko-KR"/>
    </w:rPr>
  </w:style>
  <w:style w:type="paragraph" w:customStyle="1" w:styleId="Normal1">
    <w:name w:val="Normal1"/>
    <w:basedOn w:val="a2"/>
    <w:qFormat/>
    <w:pPr>
      <w:widowControl/>
      <w:spacing w:before="0" w:after="0" w:line="360" w:lineRule="auto"/>
      <w:ind w:firstLineChars="200" w:firstLine="200"/>
      <w:jc w:val="left"/>
    </w:pPr>
    <w:rPr>
      <w:rFonts w:eastAsia="Arial Unicode MS"/>
      <w:snapToGrid w:val="0"/>
      <w:spacing w:val="0"/>
      <w:kern w:val="0"/>
      <w:sz w:val="20"/>
      <w:lang w:val="en-GB" w:eastAsia="en-US"/>
    </w:rPr>
  </w:style>
  <w:style w:type="paragraph" w:customStyle="1" w:styleId="TableNormal">
    <w:name w:val="Table Normal"/>
    <w:basedOn w:val="a2"/>
    <w:qFormat/>
    <w:pPr>
      <w:widowControl/>
      <w:spacing w:line="360" w:lineRule="auto"/>
      <w:ind w:firstLineChars="200" w:firstLine="200"/>
      <w:jc w:val="left"/>
    </w:pPr>
    <w:rPr>
      <w:rFonts w:eastAsia="Times New Roman"/>
      <w:snapToGrid w:val="0"/>
      <w:spacing w:val="0"/>
      <w:kern w:val="0"/>
      <w:sz w:val="16"/>
      <w:lang w:val="en-GB" w:eastAsia="en-US"/>
    </w:rPr>
  </w:style>
  <w:style w:type="paragraph" w:customStyle="1" w:styleId="TableBullet1">
    <w:name w:val="Table Bullet1"/>
    <w:basedOn w:val="TableNormal"/>
    <w:qFormat/>
    <w:pPr>
      <w:spacing w:before="120"/>
      <w:ind w:left="357" w:hanging="357"/>
    </w:pPr>
  </w:style>
  <w:style w:type="paragraph" w:customStyle="1" w:styleId="Text2">
    <w:name w:val="Text 2"/>
    <w:basedOn w:val="Normal2"/>
    <w:qFormat/>
    <w:pPr>
      <w:ind w:left="1080" w:firstLine="0"/>
    </w:pPr>
  </w:style>
  <w:style w:type="paragraph" w:customStyle="1" w:styleId="A-S-1">
    <w:name w:val="首行缩进(A-S-1)"/>
    <w:qFormat/>
    <w:pPr>
      <w:spacing w:beforeLines="100" w:line="360" w:lineRule="auto"/>
      <w:ind w:firstLine="454"/>
    </w:pPr>
    <w:rPr>
      <w:sz w:val="24"/>
    </w:rPr>
  </w:style>
  <w:style w:type="paragraph" w:customStyle="1" w:styleId="074">
    <w:name w:val="样式 (西文) 宋体 (中文) 宋体 小四 首行缩进:  0.74 厘米"/>
    <w:basedOn w:val="a2"/>
    <w:qFormat/>
    <w:pPr>
      <w:spacing w:before="0" w:after="0" w:line="360" w:lineRule="auto"/>
      <w:ind w:firstLine="420"/>
      <w:jc w:val="left"/>
    </w:pPr>
    <w:rPr>
      <w:rFonts w:ascii="宋体" w:hAnsi="宋体"/>
      <w:snapToGrid w:val="0"/>
      <w:spacing w:val="0"/>
      <w:kern w:val="0"/>
      <w:sz w:val="24"/>
      <w:szCs w:val="24"/>
      <w:lang w:eastAsia="en-US"/>
    </w:rPr>
  </w:style>
  <w:style w:type="paragraph" w:customStyle="1" w:styleId="13">
    <w:name w:val="样式1"/>
    <w:basedOn w:val="5"/>
    <w:qFormat/>
    <w:pPr>
      <w:keepNext w:val="0"/>
      <w:keepLines w:val="0"/>
      <w:tabs>
        <w:tab w:val="clear" w:pos="1008"/>
        <w:tab w:val="left" w:pos="2232"/>
      </w:tabs>
      <w:snapToGrid w:val="0"/>
      <w:spacing w:before="0" w:after="0" w:line="240" w:lineRule="auto"/>
      <w:ind w:left="2232" w:right="23" w:hanging="2232"/>
      <w:jc w:val="center"/>
    </w:pPr>
    <w:rPr>
      <w:rFonts w:ascii="Arial Black" w:eastAsia="宋体" w:hAnsi="Arial Black"/>
      <w:b w:val="0"/>
      <w:bCs/>
      <w:spacing w:val="0"/>
      <w:sz w:val="24"/>
    </w:rPr>
  </w:style>
  <w:style w:type="paragraph" w:customStyle="1" w:styleId="IBM">
    <w:name w:val="IBM 正文"/>
    <w:basedOn w:val="a2"/>
    <w:qFormat/>
    <w:pPr>
      <w:spacing w:before="0" w:after="0" w:line="360" w:lineRule="exact"/>
    </w:pPr>
    <w:rPr>
      <w:rFonts w:ascii="Arial" w:hAnsi="Arial"/>
      <w:spacing w:val="0"/>
      <w:szCs w:val="24"/>
    </w:rPr>
  </w:style>
  <w:style w:type="paragraph" w:customStyle="1" w:styleId="Body">
    <w:name w:val="Body"/>
    <w:qFormat/>
    <w:pPr>
      <w:spacing w:after="260" w:line="260" w:lineRule="atLeast"/>
    </w:pPr>
    <w:rPr>
      <w:rFonts w:ascii="NewCenturySchlbk" w:eastAsia="PMingLiU" w:hAnsi="NewCenturySchlbk"/>
      <w:kern w:val="22"/>
      <w:sz w:val="22"/>
      <w:lang w:eastAsia="en-US"/>
    </w:rPr>
  </w:style>
  <w:style w:type="paragraph" w:customStyle="1" w:styleId="14">
    <w:name w:val="斜体1"/>
    <w:basedOn w:val="24"/>
    <w:qFormat/>
    <w:rPr>
      <w:b w:val="0"/>
      <w:i/>
    </w:rPr>
  </w:style>
  <w:style w:type="paragraph" w:customStyle="1" w:styleId="24">
    <w:name w:val="正文2"/>
    <w:basedOn w:val="15"/>
    <w:qFormat/>
  </w:style>
  <w:style w:type="paragraph" w:customStyle="1" w:styleId="15">
    <w:name w:val="正文1"/>
    <w:basedOn w:val="a2"/>
    <w:qFormat/>
    <w:pPr>
      <w:autoSpaceDE w:val="0"/>
      <w:adjustRightInd w:val="0"/>
      <w:snapToGrid w:val="0"/>
      <w:spacing w:before="0" w:after="120" w:line="288" w:lineRule="auto"/>
      <w:ind w:left="845" w:hanging="420"/>
    </w:pPr>
    <w:rPr>
      <w:rFonts w:ascii="Arial" w:hAnsi="Arial"/>
      <w:b/>
      <w:spacing w:val="0"/>
      <w:sz w:val="24"/>
      <w:szCs w:val="24"/>
    </w:rPr>
  </w:style>
  <w:style w:type="paragraph" w:customStyle="1" w:styleId="25">
    <w:name w:val="斜体2"/>
    <w:basedOn w:val="14"/>
    <w:qFormat/>
  </w:style>
  <w:style w:type="paragraph" w:customStyle="1" w:styleId="1C-1">
    <w:name w:val="项目1(C-1)"/>
    <w:basedOn w:val="a2"/>
    <w:next w:val="a2"/>
    <w:qFormat/>
    <w:pPr>
      <w:numPr>
        <w:numId w:val="5"/>
      </w:numPr>
      <w:spacing w:before="0" w:after="0" w:line="360" w:lineRule="auto"/>
      <w:jc w:val="left"/>
    </w:pPr>
    <w:rPr>
      <w:b/>
      <w:snapToGrid w:val="0"/>
      <w:spacing w:val="0"/>
      <w:kern w:val="0"/>
      <w:sz w:val="28"/>
      <w:lang w:eastAsia="en-US"/>
    </w:rPr>
  </w:style>
  <w:style w:type="paragraph" w:customStyle="1" w:styleId="A-S-3">
    <w:name w:val="附加说明(A-S-3)"/>
    <w:next w:val="A-S-1"/>
    <w:qFormat/>
    <w:pPr>
      <w:ind w:left="567"/>
    </w:pPr>
    <w:rPr>
      <w:sz w:val="18"/>
    </w:rPr>
  </w:style>
  <w:style w:type="paragraph" w:customStyle="1" w:styleId="26">
    <w:name w:val="项目2"/>
    <w:basedOn w:val="a2"/>
    <w:next w:val="a2"/>
    <w:qFormat/>
    <w:pPr>
      <w:spacing w:beforeLines="50" w:afterLines="50" w:line="360" w:lineRule="auto"/>
      <w:ind w:left="961"/>
    </w:pPr>
    <w:rPr>
      <w:rFonts w:ascii="宋体"/>
      <w:bCs/>
      <w:spacing w:val="0"/>
      <w:sz w:val="24"/>
      <w:szCs w:val="24"/>
    </w:rPr>
  </w:style>
  <w:style w:type="paragraph" w:customStyle="1" w:styleId="BOC">
    <w:name w:val="BOC正文"/>
    <w:basedOn w:val="a2"/>
    <w:qFormat/>
    <w:pPr>
      <w:snapToGrid w:val="0"/>
      <w:spacing w:before="120" w:after="0" w:line="360" w:lineRule="exact"/>
      <w:ind w:firstLine="425"/>
    </w:pPr>
    <w:rPr>
      <w:spacing w:val="0"/>
      <w:sz w:val="24"/>
    </w:rPr>
  </w:style>
  <w:style w:type="paragraph" w:customStyle="1" w:styleId="aff6">
    <w:name w:val="数字标题"/>
    <w:basedOn w:val="a2"/>
    <w:qFormat/>
    <w:pPr>
      <w:tabs>
        <w:tab w:val="left" w:pos="1191"/>
      </w:tabs>
      <w:autoSpaceDE w:val="0"/>
      <w:autoSpaceDN w:val="0"/>
      <w:adjustRightInd w:val="0"/>
      <w:spacing w:before="0" w:after="0" w:line="360" w:lineRule="auto"/>
      <w:ind w:left="1191" w:hanging="511"/>
      <w:textAlignment w:val="baseline"/>
    </w:pPr>
    <w:rPr>
      <w:rFonts w:ascii="宋体"/>
      <w:spacing w:val="0"/>
      <w:sz w:val="28"/>
    </w:rPr>
  </w:style>
  <w:style w:type="paragraph" w:customStyle="1" w:styleId="A-S-2">
    <w:name w:val="全部缩进(A-S-2)"/>
    <w:qFormat/>
    <w:pPr>
      <w:spacing w:line="360" w:lineRule="auto"/>
      <w:ind w:left="567"/>
    </w:pPr>
    <w:rPr>
      <w:kern w:val="44"/>
      <w:sz w:val="24"/>
    </w:rPr>
  </w:style>
  <w:style w:type="paragraph" w:customStyle="1" w:styleId="BOCbullet">
    <w:name w:val="BOC bullet"/>
    <w:basedOn w:val="a2"/>
    <w:qFormat/>
    <w:pPr>
      <w:snapToGrid w:val="0"/>
      <w:spacing w:before="120" w:after="0" w:line="400" w:lineRule="exact"/>
      <w:ind w:left="845"/>
    </w:pPr>
    <w:rPr>
      <w:snapToGrid w:val="0"/>
      <w:color w:val="000000"/>
      <w:spacing w:val="0"/>
      <w:sz w:val="22"/>
    </w:rPr>
  </w:style>
  <w:style w:type="paragraph" w:customStyle="1" w:styleId="contentnoteheader">
    <w:name w:val="contentnoteheader"/>
    <w:basedOn w:val="a2"/>
    <w:qFormat/>
    <w:pPr>
      <w:widowControl/>
      <w:spacing w:before="35" w:after="100" w:afterAutospacing="1" w:line="240" w:lineRule="auto"/>
      <w:ind w:left="105"/>
      <w:jc w:val="left"/>
    </w:pPr>
    <w:rPr>
      <w:rFonts w:ascii="Arial Unicode MS" w:eastAsia="Arial Unicode MS" w:hAnsi="Arial Unicode MS" w:cs="Arial Unicode MS"/>
      <w:b/>
      <w:bCs/>
      <w:color w:val="990000"/>
      <w:spacing w:val="0"/>
      <w:kern w:val="0"/>
      <w:szCs w:val="21"/>
    </w:rPr>
  </w:style>
  <w:style w:type="character" w:customStyle="1" w:styleId="contentlabel1">
    <w:name w:val="contentlabel1"/>
    <w:qFormat/>
    <w:rPr>
      <w:color w:val="336666"/>
      <w:sz w:val="21"/>
      <w:szCs w:val="21"/>
      <w:u w:val="none"/>
    </w:rPr>
  </w:style>
  <w:style w:type="paragraph" w:customStyle="1" w:styleId="l18">
    <w:name w:val="l18"/>
    <w:basedOn w:val="a2"/>
    <w:qFormat/>
    <w:pPr>
      <w:widowControl/>
      <w:spacing w:before="35" w:after="100" w:afterAutospacing="1" w:line="316" w:lineRule="atLeast"/>
      <w:ind w:left="105"/>
      <w:jc w:val="left"/>
    </w:pPr>
    <w:rPr>
      <w:rFonts w:ascii="Arial Unicode MS" w:eastAsia="Arial Unicode MS" w:hAnsi="Arial Unicode MS" w:cs="Arial Unicode MS"/>
      <w:color w:val="000000"/>
      <w:spacing w:val="0"/>
      <w:kern w:val="0"/>
      <w:szCs w:val="21"/>
    </w:rPr>
  </w:style>
  <w:style w:type="paragraph" w:customStyle="1" w:styleId="118">
    <w:name w:val="118"/>
    <w:basedOn w:val="a2"/>
    <w:qFormat/>
    <w:pPr>
      <w:widowControl/>
      <w:spacing w:before="35" w:after="100" w:afterAutospacing="1" w:line="240" w:lineRule="auto"/>
      <w:ind w:left="105"/>
      <w:jc w:val="left"/>
    </w:pPr>
    <w:rPr>
      <w:rFonts w:ascii="Arial Unicode MS" w:eastAsia="Arial Unicode MS" w:hAnsi="Arial Unicode MS" w:cs="Arial Unicode MS"/>
      <w:color w:val="000000"/>
      <w:spacing w:val="0"/>
      <w:kern w:val="0"/>
      <w:szCs w:val="21"/>
    </w:rPr>
  </w:style>
  <w:style w:type="paragraph" w:customStyle="1" w:styleId="fnt">
    <w:name w:val="fnt"/>
    <w:basedOn w:val="a2"/>
    <w:qFormat/>
    <w:pPr>
      <w:widowControl/>
      <w:spacing w:before="100" w:beforeAutospacing="1" w:after="100" w:afterAutospacing="1" w:line="240" w:lineRule="auto"/>
      <w:jc w:val="left"/>
    </w:pPr>
    <w:rPr>
      <w:rFonts w:ascii="Verdana" w:eastAsia="Arial Unicode MS" w:hAnsi="Verdana" w:cs="Arial"/>
      <w:spacing w:val="0"/>
      <w:kern w:val="0"/>
      <w:sz w:val="19"/>
      <w:szCs w:val="19"/>
    </w:rPr>
  </w:style>
  <w:style w:type="paragraph" w:customStyle="1" w:styleId="aff7">
    <w:name w:val="三级列表项目"/>
    <w:basedOn w:val="a2"/>
    <w:qFormat/>
    <w:pPr>
      <w:spacing w:before="120" w:after="120" w:line="360" w:lineRule="auto"/>
      <w:ind w:left="523" w:firstLineChars="286" w:firstLine="286"/>
    </w:pPr>
    <w:rPr>
      <w:rFonts w:ascii="宋体"/>
      <w:spacing w:val="20"/>
    </w:rPr>
  </w:style>
  <w:style w:type="paragraph" w:customStyle="1" w:styleId="ListText1">
    <w:name w:val="List Text 1"/>
    <w:basedOn w:val="a"/>
    <w:qFormat/>
  </w:style>
  <w:style w:type="character" w:customStyle="1" w:styleId="2Char1">
    <w:name w:val="正文文本 2 Char"/>
    <w:link w:val="23"/>
    <w:qFormat/>
    <w:rPr>
      <w:rFonts w:ascii="Arial" w:hAnsi="Arial"/>
      <w:snapToGrid w:val="0"/>
      <w:sz w:val="16"/>
      <w:lang w:eastAsia="en-US"/>
    </w:rPr>
  </w:style>
  <w:style w:type="character" w:customStyle="1" w:styleId="Char4">
    <w:name w:val="注释标题 Char"/>
    <w:link w:val="ab"/>
    <w:qFormat/>
    <w:rPr>
      <w:spacing w:val="20"/>
      <w:kern w:val="2"/>
      <w:sz w:val="21"/>
    </w:rPr>
  </w:style>
  <w:style w:type="paragraph" w:customStyle="1" w:styleId="CharCharCharCharCharCharCharCharChar">
    <w:name w:val="Char Char Char Char Char Char Char Char Char"/>
    <w:basedOn w:val="a2"/>
    <w:qFormat/>
    <w:pPr>
      <w:spacing w:before="0" w:after="0" w:line="360" w:lineRule="auto"/>
    </w:pPr>
    <w:rPr>
      <w:rFonts w:ascii="Tahoma" w:hAnsi="Tahoma"/>
      <w:spacing w:val="0"/>
      <w:sz w:val="24"/>
      <w:szCs w:val="24"/>
    </w:rPr>
  </w:style>
  <w:style w:type="paragraph" w:customStyle="1" w:styleId="aff8">
    <w:name w:val="表格文字（大）"/>
    <w:basedOn w:val="a2"/>
    <w:qFormat/>
    <w:pPr>
      <w:spacing w:before="20" w:after="20" w:line="240" w:lineRule="auto"/>
    </w:pPr>
    <w:rPr>
      <w:rFonts w:ascii="Century Gothic" w:hAnsi="Century Gothic"/>
      <w:spacing w:val="0"/>
      <w:sz w:val="24"/>
    </w:rPr>
  </w:style>
  <w:style w:type="character" w:customStyle="1" w:styleId="Char7">
    <w:name w:val="纯文本 Char"/>
    <w:link w:val="af0"/>
    <w:qFormat/>
    <w:rPr>
      <w:rFonts w:ascii="宋体" w:hAnsi="Courier New"/>
      <w:kern w:val="2"/>
      <w:sz w:val="21"/>
    </w:rPr>
  </w:style>
  <w:style w:type="paragraph" w:customStyle="1" w:styleId="Char20">
    <w:name w:val="Char2"/>
    <w:basedOn w:val="a2"/>
    <w:qFormat/>
    <w:pPr>
      <w:spacing w:before="0" w:after="0" w:line="240" w:lineRule="auto"/>
    </w:pPr>
    <w:rPr>
      <w:spacing w:val="0"/>
      <w:szCs w:val="24"/>
    </w:rPr>
  </w:style>
  <w:style w:type="paragraph" w:customStyle="1" w:styleId="Body1">
    <w:name w:val="*Body 1"/>
    <w:qFormat/>
    <w:pPr>
      <w:spacing w:after="240" w:line="360" w:lineRule="auto"/>
      <w:ind w:firstLine="454"/>
    </w:pPr>
    <w:rPr>
      <w:sz w:val="22"/>
      <w:lang w:eastAsia="en-US"/>
    </w:rPr>
  </w:style>
  <w:style w:type="paragraph" w:customStyle="1" w:styleId="Bullet3">
    <w:name w:val="*Bullet 3"/>
    <w:basedOn w:val="a2"/>
    <w:qFormat/>
    <w:pPr>
      <w:widowControl/>
      <w:numPr>
        <w:numId w:val="6"/>
      </w:numPr>
      <w:tabs>
        <w:tab w:val="left" w:pos="1800"/>
        <w:tab w:val="left" w:pos="2160"/>
      </w:tabs>
      <w:adjustRightInd w:val="0"/>
      <w:snapToGrid w:val="0"/>
      <w:spacing w:beforeLines="50" w:afterLines="50" w:line="360" w:lineRule="auto"/>
      <w:jc w:val="left"/>
    </w:pPr>
    <w:rPr>
      <w:rFonts w:ascii="Arial" w:hAnsi="宋体" w:cs="Arial"/>
      <w:color w:val="000000"/>
      <w:spacing w:val="0"/>
      <w:kern w:val="0"/>
      <w:sz w:val="22"/>
      <w:szCs w:val="22"/>
      <w:lang w:val="en-AU"/>
    </w:rPr>
  </w:style>
  <w:style w:type="paragraph" w:customStyle="1" w:styleId="Tablebodytext">
    <w:name w:val="*Table body text"/>
    <w:basedOn w:val="a2"/>
    <w:qFormat/>
    <w:pPr>
      <w:widowControl/>
      <w:spacing w:line="240" w:lineRule="auto"/>
      <w:jc w:val="left"/>
    </w:pPr>
    <w:rPr>
      <w:spacing w:val="0"/>
      <w:kern w:val="0"/>
      <w:sz w:val="20"/>
      <w:lang w:eastAsia="en-US"/>
    </w:rPr>
  </w:style>
  <w:style w:type="paragraph" w:customStyle="1" w:styleId="Bullet2">
    <w:name w:val="*Bullet 2"/>
    <w:qFormat/>
    <w:pPr>
      <w:keepLines/>
      <w:numPr>
        <w:numId w:val="7"/>
      </w:numPr>
      <w:adjustRightInd w:val="0"/>
      <w:snapToGrid w:val="0"/>
      <w:spacing w:before="120" w:after="120" w:line="360" w:lineRule="auto"/>
    </w:pPr>
    <w:rPr>
      <w:rFonts w:ascii="宋体" w:hAnsi="宋体"/>
      <w:sz w:val="22"/>
      <w:szCs w:val="24"/>
    </w:rPr>
  </w:style>
  <w:style w:type="paragraph" w:customStyle="1" w:styleId="style24">
    <w:name w:val="style24"/>
    <w:basedOn w:val="a2"/>
    <w:qFormat/>
    <w:pPr>
      <w:widowControl/>
      <w:spacing w:before="0" w:after="0" w:line="312" w:lineRule="auto"/>
      <w:ind w:left="1080"/>
    </w:pPr>
    <w:rPr>
      <w:rFonts w:ascii="新宋体" w:eastAsia="新宋体" w:hAnsi="新宋体"/>
      <w:spacing w:val="20"/>
      <w:kern w:val="0"/>
      <w:sz w:val="22"/>
      <w:szCs w:val="22"/>
    </w:rPr>
  </w:style>
  <w:style w:type="character" w:customStyle="1" w:styleId="style21char">
    <w:name w:val="style21char"/>
    <w:qFormat/>
    <w:rPr>
      <w:rFonts w:ascii="宋体" w:eastAsia="宋体" w:hAnsi="宋体" w:hint="eastAsia"/>
      <w:spacing w:val="20"/>
    </w:rPr>
  </w:style>
  <w:style w:type="paragraph" w:customStyle="1" w:styleId="Heading3">
    <w:name w:val="Heading 3 + 华文楷体"/>
    <w:basedOn w:val="20"/>
    <w:qFormat/>
    <w:pPr>
      <w:keepLines w:val="0"/>
      <w:widowControl/>
      <w:numPr>
        <w:numId w:val="0"/>
      </w:numPr>
      <w:tabs>
        <w:tab w:val="left" w:pos="1296"/>
      </w:tabs>
      <w:spacing w:before="120" w:after="120" w:line="360" w:lineRule="auto"/>
      <w:ind w:firstLine="450"/>
      <w:jc w:val="left"/>
    </w:pPr>
    <w:rPr>
      <w:rFonts w:ascii="华文楷体" w:eastAsia="华文楷体" w:hAnsi="华文楷体" w:cs="Times New Roman"/>
      <w:spacing w:val="20"/>
      <w:kern w:val="0"/>
      <w:sz w:val="24"/>
      <w:szCs w:val="20"/>
    </w:rPr>
  </w:style>
  <w:style w:type="paragraph" w:customStyle="1" w:styleId="PictureText">
    <w:name w:val="Picture Text"/>
    <w:basedOn w:val="aa"/>
    <w:qFormat/>
    <w:pPr>
      <w:widowControl/>
      <w:spacing w:before="0" w:after="120"/>
      <w:ind w:left="1260" w:firstLineChars="0" w:firstLine="0"/>
    </w:pPr>
    <w:rPr>
      <w:rFonts w:ascii="Arial" w:hAnsi="Arial"/>
      <w:kern w:val="0"/>
      <w:lang w:eastAsia="zh-TW"/>
    </w:rPr>
  </w:style>
  <w:style w:type="paragraph" w:customStyle="1" w:styleId="CharCharChar">
    <w:name w:val="Char Char Char"/>
    <w:basedOn w:val="a2"/>
    <w:semiHidden/>
    <w:qFormat/>
    <w:pPr>
      <w:spacing w:before="0" w:after="0" w:line="240" w:lineRule="auto"/>
    </w:pPr>
    <w:rPr>
      <w:rFonts w:ascii="Tahoma" w:hAnsi="Tahoma"/>
      <w:spacing w:val="0"/>
      <w:sz w:val="24"/>
    </w:rPr>
  </w:style>
  <w:style w:type="paragraph" w:customStyle="1" w:styleId="a1">
    <w:name w:val="表中文字"/>
    <w:basedOn w:val="a2"/>
    <w:qFormat/>
    <w:pPr>
      <w:numPr>
        <w:numId w:val="8"/>
      </w:numPr>
      <w:spacing w:before="0" w:after="0" w:line="240" w:lineRule="auto"/>
    </w:pPr>
    <w:rPr>
      <w:spacing w:val="0"/>
      <w:szCs w:val="24"/>
    </w:rPr>
  </w:style>
  <w:style w:type="paragraph" w:customStyle="1" w:styleId="222122">
    <w:name w:val="样式 样式 正文首行缩进 2 + 左侧:  2 字符 首行缩进:  2 字符1 + 左侧:  2 字符 首行缩进:  2 字符"/>
    <w:basedOn w:val="a2"/>
    <w:qFormat/>
    <w:pPr>
      <w:spacing w:before="0" w:after="0" w:line="360" w:lineRule="auto"/>
      <w:ind w:firstLineChars="200" w:firstLine="200"/>
    </w:pPr>
    <w:rPr>
      <w:rFonts w:cs="宋体"/>
      <w:spacing w:val="0"/>
      <w:kern w:val="0"/>
      <w:sz w:val="24"/>
    </w:rPr>
  </w:style>
  <w:style w:type="paragraph" w:customStyle="1" w:styleId="StyleBodyTextFirstline075cm">
    <w:name w:val="Style Body Text + First line:  0.75 cm"/>
    <w:basedOn w:val="a2"/>
    <w:qFormat/>
    <w:pPr>
      <w:widowControl/>
      <w:numPr>
        <w:numId w:val="9"/>
      </w:numPr>
      <w:spacing w:before="0" w:after="120" w:line="360" w:lineRule="auto"/>
      <w:ind w:left="959"/>
      <w:jc w:val="left"/>
    </w:pPr>
    <w:rPr>
      <w:rFonts w:ascii="宋体" w:hAnsi="宋体" w:cs="Arial"/>
      <w:spacing w:val="0"/>
      <w:kern w:val="0"/>
      <w:sz w:val="24"/>
      <w:szCs w:val="24"/>
    </w:rPr>
  </w:style>
  <w:style w:type="paragraph" w:customStyle="1" w:styleId="NormalIndental">
    <w:name w:val="Normal Indental"/>
    <w:basedOn w:val="a2"/>
    <w:pPr>
      <w:widowControl/>
      <w:overflowPunct w:val="0"/>
      <w:autoSpaceDE w:val="0"/>
      <w:autoSpaceDN w:val="0"/>
      <w:adjustRightInd w:val="0"/>
      <w:spacing w:before="0" w:after="240" w:line="360" w:lineRule="auto"/>
      <w:ind w:firstLineChars="200" w:firstLine="520"/>
      <w:textAlignment w:val="baseline"/>
    </w:pPr>
    <w:rPr>
      <w:rFonts w:ascii="Arial Narrow" w:eastAsia="楷体_GB2312" w:hAnsi="Arial Narrow"/>
      <w:kern w:val="0"/>
      <w:sz w:val="24"/>
    </w:rPr>
  </w:style>
  <w:style w:type="character" w:customStyle="1" w:styleId="Chara">
    <w:name w:val="页眉 Char"/>
    <w:link w:val="af3"/>
    <w:qFormat/>
    <w:rPr>
      <w:spacing w:val="10"/>
      <w:kern w:val="2"/>
      <w:sz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110">
    <w:name w:val="样式 11 磅 居中"/>
    <w:basedOn w:val="a2"/>
    <w:pPr>
      <w:spacing w:before="0" w:after="0" w:line="240" w:lineRule="auto"/>
      <w:jc w:val="center"/>
    </w:pPr>
    <w:rPr>
      <w:rFonts w:ascii="Arial" w:eastAsia="楷体_GB2312" w:hAnsi="Arial" w:cs="宋体"/>
      <w:spacing w:val="0"/>
      <w:sz w:val="22"/>
      <w:szCs w:val="22"/>
    </w:rPr>
  </w:style>
  <w:style w:type="paragraph" w:customStyle="1" w:styleId="210">
    <w:name w:val="样式 正文首行缩进 + 首行缩进:  2 字符1"/>
    <w:basedOn w:val="a9"/>
    <w:link w:val="21Char"/>
    <w:qFormat/>
    <w:pPr>
      <w:keepNext w:val="0"/>
      <w:snapToGrid/>
      <w:spacing w:after="0" w:line="300" w:lineRule="auto"/>
      <w:ind w:leftChars="0" w:left="0" w:firstLineChars="200" w:firstLine="420"/>
    </w:pPr>
    <w:rPr>
      <w:rFonts w:ascii="Times New Roman" w:cs="宋体"/>
    </w:rPr>
  </w:style>
  <w:style w:type="character" w:customStyle="1" w:styleId="21Char">
    <w:name w:val="样式 正文首行缩进 + 首行缩进:  2 字符1 Char"/>
    <w:link w:val="210"/>
    <w:qFormat/>
    <w:rPr>
      <w:rFonts w:cs="宋体"/>
      <w:kern w:val="2"/>
      <w:sz w:val="21"/>
    </w:rPr>
  </w:style>
  <w:style w:type="paragraph" w:customStyle="1" w:styleId="111">
    <w:name w:val="样式 样式 11 磅 居中 + 宋体 五号 两端对齐"/>
    <w:basedOn w:val="110"/>
    <w:qFormat/>
    <w:pPr>
      <w:jc w:val="both"/>
    </w:pPr>
    <w:rPr>
      <w:rFonts w:ascii="Times New Roman" w:eastAsia="宋体" w:hAnsi="Times New Roman"/>
      <w:sz w:val="21"/>
      <w:szCs w:val="21"/>
    </w:rPr>
  </w:style>
  <w:style w:type="character" w:customStyle="1" w:styleId="aff9">
    <w:name w:val="样式 宋体 五号"/>
    <w:qFormat/>
    <w:rPr>
      <w:rFonts w:ascii="Times New Roman" w:eastAsia="宋体" w:hAnsi="Times New Roman"/>
      <w:sz w:val="21"/>
      <w:szCs w:val="21"/>
    </w:rPr>
  </w:style>
  <w:style w:type="paragraph" w:customStyle="1" w:styleId="ParaCharCharCharCharCharCharCharCharCharCharCharCharChar">
    <w:name w:val="默认段落字体 Para Char Char Char Char Char Char Char Char Char Char Char Char Char"/>
    <w:basedOn w:val="a2"/>
    <w:qFormat/>
    <w:pPr>
      <w:spacing w:before="0" w:after="0" w:line="240" w:lineRule="auto"/>
    </w:pPr>
    <w:rPr>
      <w:spacing w:val="0"/>
      <w:szCs w:val="24"/>
    </w:rPr>
  </w:style>
  <w:style w:type="paragraph" w:customStyle="1" w:styleId="4">
    <w:name w:val="样式4"/>
    <w:basedOn w:val="3"/>
    <w:link w:val="4Char0"/>
    <w:qFormat/>
    <w:pPr>
      <w:numPr>
        <w:ilvl w:val="3"/>
      </w:numPr>
      <w:tabs>
        <w:tab w:val="left" w:pos="993"/>
      </w:tabs>
      <w:ind w:left="993" w:hanging="993"/>
    </w:pPr>
    <w:rPr>
      <w:sz w:val="24"/>
      <w:szCs w:val="24"/>
    </w:rPr>
  </w:style>
  <w:style w:type="character" w:customStyle="1" w:styleId="3Char">
    <w:name w:val="标题 3 Char"/>
    <w:link w:val="3"/>
    <w:qFormat/>
    <w:rPr>
      <w:rFonts w:ascii="微软雅黑" w:eastAsia="微软雅黑" w:hAnsi="微软雅黑"/>
      <w:kern w:val="2"/>
      <w:sz w:val="28"/>
      <w:szCs w:val="21"/>
    </w:rPr>
  </w:style>
  <w:style w:type="character" w:customStyle="1" w:styleId="4Char0">
    <w:name w:val="样式4 Char"/>
    <w:link w:val="4"/>
    <w:qFormat/>
    <w:rPr>
      <w:rFonts w:ascii="微软雅黑" w:eastAsia="微软雅黑" w:hAnsi="微软雅黑"/>
      <w:kern w:val="2"/>
      <w:sz w:val="24"/>
      <w:szCs w:val="24"/>
    </w:rPr>
  </w:style>
  <w:style w:type="paragraph" w:customStyle="1" w:styleId="1TimesNewRoman15">
    <w:name w:val="样式 标题 1 + (西文) Times New Roman (中文) 黑体 三号 行距: 1.5 倍行距"/>
    <w:basedOn w:val="1"/>
    <w:qFormat/>
    <w:pPr>
      <w:numPr>
        <w:numId w:val="10"/>
      </w:numPr>
      <w:spacing w:before="120" w:after="120"/>
    </w:pPr>
    <w:rPr>
      <w:rFonts w:ascii="Times New Roman" w:eastAsia="黑体" w:hAnsi="Times New Roman" w:cs="宋体"/>
      <w:b/>
      <w:bCs/>
      <w:kern w:val="44"/>
      <w:sz w:val="32"/>
      <w:szCs w:val="20"/>
    </w:rPr>
  </w:style>
  <w:style w:type="paragraph" w:customStyle="1" w:styleId="1Char1">
    <w:name w:val="样式 正文缩进表正文正文非缩进正文双线四号特点正文不缩进段1正文缩进 Char上海中望标准正文（首行缩进两字）...1"/>
    <w:basedOn w:val="a3"/>
    <w:qFormat/>
    <w:pPr>
      <w:spacing w:before="0" w:after="0" w:line="360" w:lineRule="auto"/>
      <w:ind w:firstLineChars="200" w:firstLine="200"/>
    </w:pPr>
    <w:rPr>
      <w:rFonts w:ascii="宋体" w:hAnsi="宋体" w:cs="宋体"/>
      <w:spacing w:val="0"/>
      <w:szCs w:val="20"/>
    </w:rPr>
  </w:style>
  <w:style w:type="paragraph" w:customStyle="1" w:styleId="affa">
    <w:name w:val="第二级"/>
    <w:basedOn w:val="20"/>
    <w:link w:val="Chard"/>
    <w:qFormat/>
    <w:pPr>
      <w:keepNext w:val="0"/>
      <w:numPr>
        <w:ilvl w:val="0"/>
        <w:numId w:val="0"/>
      </w:numPr>
      <w:tabs>
        <w:tab w:val="left" w:pos="567"/>
      </w:tabs>
      <w:spacing w:before="260" w:after="260"/>
      <w:ind w:left="567" w:hanging="567"/>
    </w:pPr>
    <w:rPr>
      <w:rFonts w:cs="Times New Roman"/>
      <w:spacing w:val="10"/>
      <w:sz w:val="24"/>
      <w:szCs w:val="24"/>
    </w:rPr>
  </w:style>
  <w:style w:type="paragraph" w:customStyle="1" w:styleId="affb">
    <w:name w:val="第一级"/>
    <w:basedOn w:val="1"/>
    <w:link w:val="Chare"/>
    <w:qFormat/>
    <w:pPr>
      <w:tabs>
        <w:tab w:val="left" w:pos="425"/>
      </w:tabs>
      <w:spacing w:beforeLines="200"/>
      <w:ind w:left="425" w:hanging="425"/>
    </w:pPr>
    <w:rPr>
      <w:rFonts w:ascii="微软雅黑" w:hAnsi="微软雅黑"/>
      <w:kern w:val="0"/>
      <w:sz w:val="30"/>
      <w:szCs w:val="30"/>
    </w:rPr>
  </w:style>
  <w:style w:type="character" w:customStyle="1" w:styleId="Chard">
    <w:name w:val="第二级 Char"/>
    <w:link w:val="affa"/>
    <w:qFormat/>
    <w:rPr>
      <w:rFonts w:ascii="微软雅黑" w:eastAsia="微软雅黑" w:hAnsi="微软雅黑"/>
      <w:spacing w:val="10"/>
      <w:kern w:val="2"/>
      <w:sz w:val="24"/>
      <w:szCs w:val="24"/>
    </w:rPr>
  </w:style>
  <w:style w:type="character" w:customStyle="1" w:styleId="Chare">
    <w:name w:val="第一级 Char"/>
    <w:link w:val="affb"/>
    <w:qFormat/>
    <w:rPr>
      <w:rFonts w:ascii="微软雅黑" w:eastAsia="微软雅黑" w:hAnsi="微软雅黑" w:cs="Arial"/>
      <w:sz w:val="30"/>
      <w:szCs w:val="30"/>
    </w:rPr>
  </w:style>
  <w:style w:type="character" w:customStyle="1" w:styleId="Char6">
    <w:name w:val="正文文本缩进 Char"/>
    <w:link w:val="af"/>
    <w:qFormat/>
    <w:locked/>
    <w:rPr>
      <w:kern w:val="2"/>
      <w:sz w:val="24"/>
    </w:rPr>
  </w:style>
  <w:style w:type="character" w:customStyle="1" w:styleId="Char1">
    <w:name w:val="批注文字 Char"/>
    <w:link w:val="a8"/>
    <w:qFormat/>
    <w:rPr>
      <w:kern w:val="2"/>
      <w:sz w:val="21"/>
      <w:szCs w:val="24"/>
    </w:rPr>
  </w:style>
  <w:style w:type="paragraph" w:styleId="affc">
    <w:name w:val="No Spacing"/>
    <w:link w:val="Charf"/>
    <w:uiPriority w:val="1"/>
    <w:qFormat/>
    <w:rPr>
      <w:rFonts w:ascii="Calibri" w:hAnsi="Calibri"/>
      <w:sz w:val="22"/>
      <w:szCs w:val="22"/>
    </w:rPr>
  </w:style>
  <w:style w:type="character" w:customStyle="1" w:styleId="Charf">
    <w:name w:val="无间隔 Char"/>
    <w:link w:val="affc"/>
    <w:uiPriority w:val="1"/>
    <w:qFormat/>
    <w:rPr>
      <w:rFonts w:ascii="Calibri" w:eastAsia="宋体" w:hAnsi="Calibri" w:cs="Times New Roman"/>
      <w:sz w:val="22"/>
      <w:szCs w:val="22"/>
    </w:rPr>
  </w:style>
  <w:style w:type="character" w:customStyle="1" w:styleId="Char9">
    <w:name w:val="页脚 Char"/>
    <w:link w:val="af2"/>
    <w:uiPriority w:val="99"/>
    <w:qFormat/>
    <w:rPr>
      <w:spacing w:val="10"/>
      <w:kern w:val="2"/>
      <w:sz w:val="18"/>
    </w:rPr>
  </w:style>
  <w:style w:type="paragraph" w:customStyle="1" w:styleId="A-4">
    <w:name w:val="A-4"/>
    <w:basedOn w:val="4"/>
    <w:link w:val="A-4Char"/>
    <w:qFormat/>
    <w:pPr>
      <w:tabs>
        <w:tab w:val="clear" w:pos="993"/>
      </w:tabs>
      <w:ind w:left="864" w:hanging="864"/>
    </w:pPr>
  </w:style>
  <w:style w:type="paragraph" w:customStyle="1" w:styleId="A-2">
    <w:name w:val="A-2"/>
    <w:basedOn w:val="20"/>
    <w:link w:val="A-2Char"/>
    <w:qFormat/>
    <w:rPr>
      <w:spacing w:val="2"/>
    </w:rPr>
  </w:style>
  <w:style w:type="character" w:customStyle="1" w:styleId="A-4Char">
    <w:name w:val="A-4 Char"/>
    <w:link w:val="A-4"/>
    <w:qFormat/>
    <w:rPr>
      <w:rFonts w:ascii="微软雅黑" w:eastAsia="微软雅黑" w:hAnsi="微软雅黑"/>
      <w:kern w:val="2"/>
      <w:sz w:val="24"/>
      <w:szCs w:val="24"/>
    </w:rPr>
  </w:style>
  <w:style w:type="character" w:customStyle="1" w:styleId="2Char">
    <w:name w:val="标题 2 Char"/>
    <w:link w:val="20"/>
    <w:qFormat/>
    <w:rPr>
      <w:rFonts w:ascii="微软雅黑" w:eastAsia="微软雅黑" w:hAnsi="微软雅黑" w:cs="Arial"/>
      <w:kern w:val="2"/>
      <w:sz w:val="32"/>
      <w:szCs w:val="32"/>
    </w:rPr>
  </w:style>
  <w:style w:type="character" w:customStyle="1" w:styleId="A-2Char">
    <w:name w:val="A-2 Char"/>
    <w:link w:val="A-2"/>
    <w:qFormat/>
    <w:rPr>
      <w:rFonts w:ascii="微软雅黑" w:eastAsia="微软雅黑" w:hAnsi="微软雅黑" w:cs="Arial"/>
      <w:spacing w:val="2"/>
      <w:kern w:val="2"/>
      <w:sz w:val="32"/>
      <w:szCs w:val="32"/>
    </w:rPr>
  </w:style>
  <w:style w:type="paragraph" w:customStyle="1" w:styleId="affd">
    <w:name w:val="我的正文"/>
    <w:basedOn w:val="af"/>
    <w:link w:val="Charf0"/>
    <w:qFormat/>
    <w:pPr>
      <w:spacing w:beforeLines="50" w:before="50" w:line="380" w:lineRule="atLeast"/>
      <w:ind w:left="0" w:firstLine="425"/>
    </w:pPr>
    <w:rPr>
      <w:rFonts w:ascii="宋体" w:hAnsi="宋体" w:cs="Arial"/>
      <w:sz w:val="21"/>
      <w:szCs w:val="21"/>
    </w:rPr>
  </w:style>
  <w:style w:type="character" w:customStyle="1" w:styleId="Charf0">
    <w:name w:val="我的正文 Char"/>
    <w:link w:val="affd"/>
    <w:qFormat/>
    <w:rPr>
      <w:rFonts w:ascii="宋体" w:hAnsi="宋体" w:cs="Arial"/>
      <w:kern w:val="2"/>
      <w:sz w:val="21"/>
      <w:szCs w:val="21"/>
    </w:rPr>
  </w:style>
  <w:style w:type="paragraph" w:customStyle="1" w:styleId="ParaCharCharChar1Char">
    <w:name w:val="默认段落字体 Para Char Char Char1 Char"/>
    <w:basedOn w:val="a2"/>
    <w:qFormat/>
    <w:pPr>
      <w:spacing w:before="0" w:after="0" w:line="240" w:lineRule="auto"/>
    </w:pPr>
    <w:rPr>
      <w:rFonts w:ascii="Tahoma" w:hAnsi="Tahoma"/>
      <w:spacing w:val="0"/>
      <w:sz w:val="24"/>
    </w:rPr>
  </w:style>
  <w:style w:type="paragraph" w:customStyle="1" w:styleId="34">
    <w:name w:val="正文3"/>
    <w:qFormat/>
    <w:pPr>
      <w:widowControl w:val="0"/>
      <w:adjustRightInd w:val="0"/>
      <w:spacing w:line="312" w:lineRule="atLeast"/>
      <w:jc w:val="both"/>
      <w:textAlignment w:val="baseline"/>
    </w:pPr>
    <w:rPr>
      <w:rFonts w:ascii="宋体"/>
      <w:sz w:val="34"/>
    </w:rPr>
  </w:style>
  <w:style w:type="paragraph" w:customStyle="1" w:styleId="42">
    <w:name w:val="正文4"/>
    <w:qFormat/>
    <w:pPr>
      <w:widowControl w:val="0"/>
      <w:adjustRightInd w:val="0"/>
      <w:spacing w:line="312" w:lineRule="atLeast"/>
      <w:jc w:val="both"/>
      <w:textAlignment w:val="baseline"/>
    </w:pPr>
    <w:rPr>
      <w:rFonts w:ascii="宋体"/>
      <w:sz w:val="34"/>
    </w:rPr>
  </w:style>
  <w:style w:type="paragraph" w:customStyle="1" w:styleId="SectionTitle">
    <w:name w:val="Section Title"/>
    <w:basedOn w:val="a2"/>
    <w:next w:val="a2"/>
    <w:qFormat/>
    <w:pPr>
      <w:widowControl/>
      <w:shd w:val="pct10" w:color="auto" w:fill="auto"/>
      <w:tabs>
        <w:tab w:val="left" w:pos="4662"/>
        <w:tab w:val="left" w:pos="7002"/>
      </w:tabs>
      <w:spacing w:before="120" w:after="0" w:line="240" w:lineRule="auto"/>
      <w:ind w:right="-126"/>
      <w:jc w:val="left"/>
    </w:pPr>
    <w:rPr>
      <w:rFonts w:ascii="Arial" w:hAnsi="Arial" w:cs="Arial"/>
      <w:b/>
      <w:iCs/>
      <w:spacing w:val="-10"/>
      <w:kern w:val="0"/>
      <w:position w:val="7"/>
      <w:sz w:val="28"/>
      <w:szCs w:val="18"/>
    </w:rPr>
  </w:style>
  <w:style w:type="paragraph" w:customStyle="1" w:styleId="51">
    <w:name w:val="正文5"/>
    <w:qFormat/>
    <w:pPr>
      <w:widowControl w:val="0"/>
      <w:adjustRightInd w:val="0"/>
      <w:spacing w:line="312" w:lineRule="atLeast"/>
      <w:jc w:val="both"/>
      <w:textAlignment w:val="baseline"/>
    </w:pPr>
    <w:rPr>
      <w:rFonts w:ascii="宋体"/>
      <w:sz w:val="34"/>
    </w:rPr>
  </w:style>
  <w:style w:type="paragraph" w:customStyle="1" w:styleId="61">
    <w:name w:val="正文6"/>
    <w:qFormat/>
    <w:pPr>
      <w:widowControl w:val="0"/>
      <w:adjustRightInd w:val="0"/>
      <w:spacing w:line="312" w:lineRule="atLeast"/>
      <w:jc w:val="both"/>
      <w:textAlignment w:val="baseline"/>
    </w:pPr>
    <w:rPr>
      <w:rFonts w:ascii="宋体"/>
      <w:sz w:val="34"/>
    </w:rPr>
  </w:style>
  <w:style w:type="paragraph" w:customStyle="1" w:styleId="affe">
    <w:name w:val="第一部分"/>
    <w:basedOn w:val="ae"/>
    <w:link w:val="Charf1"/>
    <w:qFormat/>
    <w:pPr>
      <w:spacing w:beforeLines="50" w:before="156" w:afterLines="50" w:after="156" w:line="360" w:lineRule="atLeast"/>
      <w:jc w:val="center"/>
    </w:pPr>
    <w:rPr>
      <w:rFonts w:ascii="Arial" w:eastAsia="微软雅黑" w:hAnsi="Arial" w:cs="Arial"/>
      <w:spacing w:val="2"/>
      <w:sz w:val="44"/>
      <w:szCs w:val="44"/>
    </w:rPr>
  </w:style>
  <w:style w:type="character" w:customStyle="1" w:styleId="Charf1">
    <w:name w:val="第一部分 Char"/>
    <w:link w:val="affe"/>
    <w:qFormat/>
    <w:rPr>
      <w:rFonts w:ascii="Arial" w:eastAsia="微软雅黑" w:hAnsi="Arial" w:cs="Arial"/>
      <w:spacing w:val="2"/>
      <w:kern w:val="2"/>
      <w:sz w:val="44"/>
      <w:szCs w:val="44"/>
      <w:shd w:val="clear" w:color="auto" w:fill="000080"/>
    </w:rPr>
  </w:style>
  <w:style w:type="paragraph" w:customStyle="1" w:styleId="infoblue">
    <w:name w:val="infoblue"/>
    <w:basedOn w:val="a2"/>
    <w:qFormat/>
    <w:pPr>
      <w:widowControl/>
      <w:spacing w:before="100" w:beforeAutospacing="1" w:after="100" w:afterAutospacing="1" w:line="240" w:lineRule="atLeast"/>
      <w:ind w:firstLineChars="200" w:firstLine="200"/>
      <w:jc w:val="left"/>
    </w:pPr>
    <w:rPr>
      <w:i/>
      <w:iCs/>
      <w:color w:val="0000FF"/>
      <w:spacing w:val="0"/>
      <w:kern w:val="0"/>
    </w:rPr>
  </w:style>
  <w:style w:type="paragraph" w:customStyle="1" w:styleId="afff">
    <w:name w:val="正文标题"/>
    <w:basedOn w:val="affd"/>
    <w:link w:val="Charf2"/>
    <w:qFormat/>
    <w:pPr>
      <w:spacing w:beforeLines="100" w:before="312"/>
      <w:ind w:firstLine="0"/>
    </w:pPr>
    <w:rPr>
      <w:rFonts w:ascii="微软雅黑" w:eastAsia="微软雅黑" w:hAnsi="微软雅黑"/>
    </w:rPr>
  </w:style>
  <w:style w:type="character" w:customStyle="1" w:styleId="Charf2">
    <w:name w:val="正文标题 Char"/>
    <w:link w:val="afff"/>
    <w:qFormat/>
    <w:rPr>
      <w:rFonts w:ascii="微软雅黑" w:eastAsia="微软雅黑" w:hAnsi="微软雅黑" w:cs="Arial"/>
      <w:spacing w:val="2"/>
      <w:kern w:val="2"/>
      <w:sz w:val="21"/>
      <w:szCs w:val="21"/>
    </w:rPr>
  </w:style>
  <w:style w:type="character" w:customStyle="1" w:styleId="CharChar0">
    <w:name w:val="我的正文 Char Char"/>
    <w:qFormat/>
    <w:rPr>
      <w:rFonts w:ascii="Arial" w:eastAsia="宋体" w:hAnsi="Arial" w:cs="Arial"/>
      <w:spacing w:val="4"/>
      <w:kern w:val="2"/>
      <w:sz w:val="21"/>
      <w:szCs w:val="21"/>
      <w:lang w:val="en-US" w:eastAsia="zh-CN" w:bidi="ar-SA"/>
    </w:rPr>
  </w:style>
  <w:style w:type="character" w:customStyle="1" w:styleId="21CharChar">
    <w:name w:val="样式 正文首行缩进 + 首行缩进:  2 字符1 Char Char"/>
    <w:qFormat/>
    <w:rPr>
      <w:rFonts w:cs="宋体"/>
      <w:kern w:val="2"/>
      <w:sz w:val="21"/>
    </w:rPr>
  </w:style>
  <w:style w:type="paragraph" w:customStyle="1" w:styleId="112">
    <w:name w:val="样式 样式 11 磅 居中 + 宋体 小五 两端对齐"/>
    <w:basedOn w:val="110"/>
    <w:qFormat/>
    <w:pPr>
      <w:jc w:val="both"/>
    </w:pPr>
    <w:rPr>
      <w:rFonts w:ascii="Times New Roman" w:eastAsia="宋体" w:hAnsi="Times New Roman"/>
      <w:sz w:val="18"/>
      <w:szCs w:val="18"/>
    </w:rPr>
  </w:style>
  <w:style w:type="paragraph" w:customStyle="1" w:styleId="a0">
    <w:name w:val="附录"/>
    <w:basedOn w:val="affd"/>
    <w:link w:val="Charf3"/>
    <w:qFormat/>
    <w:pPr>
      <w:numPr>
        <w:numId w:val="11"/>
      </w:numPr>
      <w:tabs>
        <w:tab w:val="left" w:pos="1843"/>
      </w:tabs>
      <w:spacing w:before="156"/>
      <w:ind w:left="0" w:firstLine="0"/>
    </w:pPr>
    <w:rPr>
      <w:rFonts w:ascii="微软雅黑" w:eastAsia="微软雅黑"/>
      <w:sz w:val="44"/>
    </w:rPr>
  </w:style>
  <w:style w:type="character" w:customStyle="1" w:styleId="Charf3">
    <w:name w:val="附录 Char"/>
    <w:link w:val="a0"/>
    <w:qFormat/>
    <w:rPr>
      <w:rFonts w:ascii="微软雅黑" w:eastAsia="微软雅黑" w:hAnsi="宋体" w:cs="Arial"/>
      <w:kern w:val="2"/>
      <w:sz w:val="44"/>
      <w:szCs w:val="21"/>
    </w:rPr>
  </w:style>
  <w:style w:type="paragraph" w:customStyle="1" w:styleId="71">
    <w:name w:val="正文7"/>
    <w:qFormat/>
    <w:pPr>
      <w:widowControl w:val="0"/>
      <w:adjustRightInd w:val="0"/>
      <w:spacing w:line="312" w:lineRule="atLeast"/>
      <w:jc w:val="both"/>
    </w:pPr>
    <w:rPr>
      <w:rFonts w:ascii="宋体"/>
      <w:sz w:val="34"/>
    </w:rPr>
  </w:style>
  <w:style w:type="paragraph" w:customStyle="1" w:styleId="TableHeading">
    <w:name w:val="Table Heading"/>
    <w:basedOn w:val="a2"/>
    <w:qFormat/>
    <w:pPr>
      <w:suppressAutoHyphens/>
      <w:autoSpaceDE w:val="0"/>
      <w:spacing w:before="0" w:after="0" w:line="240" w:lineRule="auto"/>
      <w:jc w:val="left"/>
    </w:pPr>
    <w:rPr>
      <w:rFonts w:ascii="Arial" w:hAnsi="Arial" w:cs="Arial"/>
      <w:b/>
      <w:bCs/>
      <w:spacing w:val="0"/>
      <w:kern w:val="0"/>
      <w:sz w:val="20"/>
      <w:lang w:eastAsia="ar-SA"/>
    </w:rPr>
  </w:style>
  <w:style w:type="paragraph" w:customStyle="1" w:styleId="Cover-other">
    <w:name w:val="Cover-other"/>
    <w:basedOn w:val="a2"/>
    <w:qFormat/>
    <w:pPr>
      <w:adjustRightInd w:val="0"/>
      <w:spacing w:before="0" w:line="360" w:lineRule="atLeast"/>
      <w:jc w:val="center"/>
      <w:textAlignment w:val="baseline"/>
    </w:pPr>
    <w:rPr>
      <w:rFonts w:eastAsia="Times New Roman"/>
      <w:b/>
      <w:spacing w:val="0"/>
      <w:kern w:val="0"/>
      <w:sz w:val="24"/>
      <w:szCs w:val="24"/>
      <w:lang w:eastAsia="en-US"/>
    </w:rPr>
  </w:style>
  <w:style w:type="character" w:customStyle="1" w:styleId="apple-converted-space">
    <w:name w:val="apple-converted-space"/>
    <w:basedOn w:val="a4"/>
    <w:qFormat/>
  </w:style>
  <w:style w:type="character" w:customStyle="1" w:styleId="1Char">
    <w:name w:val="标题 1 Char"/>
    <w:link w:val="1"/>
    <w:qFormat/>
    <w:rPr>
      <w:rFonts w:ascii="Arial" w:eastAsia="微软雅黑" w:hAnsi="Arial" w:cs="Arial"/>
      <w:kern w:val="2"/>
      <w:sz w:val="44"/>
      <w:szCs w:val="44"/>
    </w:rPr>
  </w:style>
  <w:style w:type="character" w:customStyle="1" w:styleId="Charb">
    <w:name w:val="标题 Char"/>
    <w:link w:val="af7"/>
    <w:qFormat/>
    <w:rPr>
      <w:rFonts w:ascii="Cambria" w:hAnsi="Cambria"/>
      <w:b/>
      <w:bCs/>
      <w:spacing w:val="10"/>
      <w:kern w:val="2"/>
      <w:sz w:val="32"/>
      <w:szCs w:val="32"/>
    </w:rPr>
  </w:style>
  <w:style w:type="character" w:customStyle="1" w:styleId="16">
    <w:name w:val="符号标志1"/>
    <w:qFormat/>
    <w:rPr>
      <w:rFonts w:ascii="Arial" w:eastAsia="宋体" w:hAnsi="Arial"/>
      <w:kern w:val="2"/>
      <w:sz w:val="21"/>
      <w:szCs w:val="24"/>
      <w:lang w:val="en-GB" w:eastAsia="zh-CN" w:bidi="ar-SA"/>
    </w:rPr>
  </w:style>
  <w:style w:type="character" w:customStyle="1" w:styleId="HTMLChar">
    <w:name w:val="HTML 预设格式 Char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5Char0">
    <w:name w:val="标题5 Char"/>
    <w:link w:val="52"/>
    <w:qFormat/>
    <w:rPr>
      <w:rFonts w:ascii="微软雅黑" w:eastAsia="微软雅黑" w:hAnsi="微软雅黑" w:cs="Arial"/>
      <w:spacing w:val="10"/>
      <w:kern w:val="2"/>
      <w:sz w:val="21"/>
      <w:szCs w:val="21"/>
    </w:rPr>
  </w:style>
  <w:style w:type="paragraph" w:customStyle="1" w:styleId="52">
    <w:name w:val="标题5"/>
    <w:basedOn w:val="a3"/>
    <w:link w:val="5Char0"/>
    <w:qFormat/>
    <w:pPr>
      <w:spacing w:beforeLines="100" w:before="312" w:after="80" w:line="180" w:lineRule="exact"/>
      <w:ind w:firstLine="0"/>
    </w:pPr>
    <w:rPr>
      <w:rFonts w:ascii="微软雅黑" w:eastAsia="微软雅黑" w:hAnsi="微软雅黑" w:cs="Arial"/>
      <w:sz w:val="21"/>
      <w:szCs w:val="21"/>
    </w:rPr>
  </w:style>
  <w:style w:type="character" w:customStyle="1" w:styleId="HTMLChar1">
    <w:name w:val="HTML 预设格式 Char1"/>
    <w:basedOn w:val="a4"/>
    <w:semiHidden/>
    <w:qFormat/>
    <w:rPr>
      <w:rFonts w:ascii="Courier New" w:hAnsi="Courier New" w:cs="Courier New"/>
      <w:spacing w:val="10"/>
      <w:kern w:val="2"/>
    </w:rPr>
  </w:style>
  <w:style w:type="character" w:customStyle="1" w:styleId="Char11">
    <w:name w:val="标题 Char1"/>
    <w:basedOn w:val="a4"/>
    <w:qFormat/>
    <w:rPr>
      <w:rFonts w:asciiTheme="majorHAnsi" w:hAnsiTheme="majorHAnsi" w:cstheme="majorBidi"/>
      <w:b/>
      <w:bCs/>
      <w:spacing w:val="10"/>
      <w:kern w:val="2"/>
      <w:sz w:val="32"/>
      <w:szCs w:val="32"/>
    </w:rPr>
  </w:style>
  <w:style w:type="paragraph" w:customStyle="1" w:styleId="afff0">
    <w:name w:val="项目排列"/>
    <w:basedOn w:val="a2"/>
    <w:qFormat/>
    <w:pPr>
      <w:tabs>
        <w:tab w:val="left" w:pos="900"/>
        <w:tab w:val="left" w:pos="1080"/>
      </w:tabs>
      <w:spacing w:beforeLines="50" w:afterLines="50"/>
      <w:ind w:leftChars="200" w:left="350" w:hangingChars="150" w:hanging="150"/>
    </w:pPr>
    <w:rPr>
      <w:spacing w:val="0"/>
      <w:sz w:val="24"/>
      <w:szCs w:val="24"/>
    </w:rPr>
  </w:style>
  <w:style w:type="paragraph" w:customStyle="1" w:styleId="4CharCharChar1Char">
    <w:name w:val="4 Char Char Char1 Char"/>
    <w:basedOn w:val="a2"/>
    <w:qFormat/>
    <w:pPr>
      <w:spacing w:before="0" w:after="0" w:line="360" w:lineRule="auto"/>
      <w:ind w:firstLineChars="257" w:firstLine="617"/>
    </w:pPr>
    <w:rPr>
      <w:spacing w:val="0"/>
      <w:sz w:val="24"/>
      <w:szCs w:val="24"/>
      <w:lang w:val="en-GB"/>
    </w:rPr>
  </w:style>
  <w:style w:type="paragraph" w:customStyle="1" w:styleId="17">
    <w:name w:val="正文缩进1"/>
    <w:basedOn w:val="a2"/>
    <w:qFormat/>
    <w:pPr>
      <w:ind w:firstLine="465"/>
    </w:pPr>
    <w:rPr>
      <w:sz w:val="24"/>
      <w:szCs w:val="24"/>
    </w:rPr>
  </w:style>
  <w:style w:type="paragraph" w:customStyle="1" w:styleId="2ASAPHeading22Heading2HiddenHeading2CCBSheadin">
    <w:name w:val="样式 标题 2ASAPHeading 2标题2Heading 2 HiddenHeading 2 CCBSheadin..."/>
    <w:basedOn w:val="20"/>
    <w:qFormat/>
    <w:pPr>
      <w:keepLines w:val="0"/>
      <w:widowControl/>
      <w:pBdr>
        <w:top w:val="single" w:sz="24" w:space="1" w:color="auto"/>
      </w:pBdr>
      <w:tabs>
        <w:tab w:val="left" w:pos="720"/>
        <w:tab w:val="left" w:pos="1134"/>
      </w:tabs>
      <w:spacing w:before="240" w:after="240" w:line="240" w:lineRule="auto"/>
    </w:pPr>
    <w:rPr>
      <w:rFonts w:ascii="Arial" w:eastAsia="宋体" w:hAnsi="Arial" w:cs="Times New Roman"/>
      <w:b/>
      <w:bCs/>
      <w:kern w:val="0"/>
      <w:szCs w:val="20"/>
      <w:lang w:val="en-GB" w:eastAsia="en-US"/>
    </w:rPr>
  </w:style>
  <w:style w:type="character" w:customStyle="1" w:styleId="Char0">
    <w:name w:val="批注主题 Char"/>
    <w:basedOn w:val="Char1"/>
    <w:link w:val="a7"/>
    <w:semiHidden/>
    <w:qFormat/>
    <w:rPr>
      <w:b/>
      <w:bCs/>
      <w:spacing w:val="10"/>
      <w:kern w:val="2"/>
      <w:sz w:val="21"/>
      <w:szCs w:val="24"/>
    </w:rPr>
  </w:style>
  <w:style w:type="character" w:customStyle="1" w:styleId="4Char">
    <w:name w:val="标题 4 Char"/>
    <w:basedOn w:val="a4"/>
    <w:link w:val="40"/>
    <w:rsid w:val="00D3212F"/>
    <w:rPr>
      <w:rFonts w:ascii="Arial" w:eastAsia="微软雅黑" w:hAnsi="Arial" w:cs="Arial"/>
      <w:spacing w:val="2"/>
      <w:kern w:val="2"/>
      <w:sz w:val="24"/>
      <w:szCs w:val="21"/>
      <w:lang w:val="en-AU"/>
    </w:rPr>
  </w:style>
  <w:style w:type="character" w:customStyle="1" w:styleId="5Char">
    <w:name w:val="标题 5 Char"/>
    <w:basedOn w:val="a4"/>
    <w:link w:val="5"/>
    <w:rsid w:val="00D3212F"/>
    <w:rPr>
      <w:rFonts w:eastAsia="黑体"/>
      <w:b/>
      <w:spacing w:val="10"/>
      <w:kern w:val="2"/>
      <w:sz w:val="28"/>
    </w:rPr>
  </w:style>
  <w:style w:type="character" w:customStyle="1" w:styleId="6Char">
    <w:name w:val="标题 6 Char"/>
    <w:basedOn w:val="a4"/>
    <w:link w:val="6"/>
    <w:rsid w:val="00D3212F"/>
    <w:rPr>
      <w:rFonts w:ascii="Arial" w:eastAsia="黑体" w:hAnsi="Arial"/>
      <w:b/>
      <w:kern w:val="2"/>
      <w:sz w:val="24"/>
    </w:rPr>
  </w:style>
  <w:style w:type="character" w:customStyle="1" w:styleId="7Char">
    <w:name w:val="标题 7 Char"/>
    <w:basedOn w:val="a4"/>
    <w:link w:val="7"/>
    <w:rsid w:val="00D3212F"/>
    <w:rPr>
      <w:rFonts w:ascii="楷体_GB2312" w:eastAsia="楷体_GB2312"/>
      <w:b/>
      <w:kern w:val="2"/>
      <w:sz w:val="24"/>
    </w:rPr>
  </w:style>
  <w:style w:type="character" w:customStyle="1" w:styleId="8Char">
    <w:name w:val="标题 8 Char"/>
    <w:basedOn w:val="a4"/>
    <w:link w:val="8"/>
    <w:rsid w:val="00D3212F"/>
    <w:rPr>
      <w:rFonts w:ascii="Arial" w:eastAsia="黑体" w:hAnsi="Arial"/>
      <w:kern w:val="2"/>
      <w:sz w:val="24"/>
    </w:rPr>
  </w:style>
  <w:style w:type="character" w:customStyle="1" w:styleId="9Char">
    <w:name w:val="标题 9 Char"/>
    <w:basedOn w:val="a4"/>
    <w:link w:val="9"/>
    <w:rsid w:val="00D3212F"/>
    <w:rPr>
      <w:rFonts w:ascii="Arial" w:eastAsia="黑体" w:hAnsi="Arial"/>
      <w:kern w:val="2"/>
      <w:sz w:val="24"/>
    </w:rPr>
  </w:style>
  <w:style w:type="character" w:customStyle="1" w:styleId="Char3">
    <w:name w:val="正文文本 Char"/>
    <w:basedOn w:val="a4"/>
    <w:link w:val="aa"/>
    <w:rsid w:val="00D3212F"/>
    <w:rPr>
      <w:kern w:val="2"/>
      <w:sz w:val="24"/>
      <w:szCs w:val="24"/>
    </w:rPr>
  </w:style>
  <w:style w:type="character" w:customStyle="1" w:styleId="Char2">
    <w:name w:val="正文首行缩进 Char"/>
    <w:basedOn w:val="Char3"/>
    <w:link w:val="a9"/>
    <w:rsid w:val="00D3212F"/>
    <w:rPr>
      <w:rFonts w:ascii="楷体_GB2312"/>
      <w:kern w:val="2"/>
      <w:sz w:val="21"/>
      <w:szCs w:val="24"/>
    </w:rPr>
  </w:style>
  <w:style w:type="character" w:customStyle="1" w:styleId="Char5">
    <w:name w:val="文档结构图 Char"/>
    <w:basedOn w:val="a4"/>
    <w:link w:val="ae"/>
    <w:semiHidden/>
    <w:rsid w:val="00D3212F"/>
    <w:rPr>
      <w:spacing w:val="10"/>
      <w:kern w:val="2"/>
      <w:sz w:val="21"/>
      <w:shd w:val="clear" w:color="auto" w:fill="000080"/>
    </w:rPr>
  </w:style>
  <w:style w:type="character" w:customStyle="1" w:styleId="2Char0">
    <w:name w:val="正文文本缩进 2 Char"/>
    <w:basedOn w:val="a4"/>
    <w:link w:val="21"/>
    <w:rsid w:val="00D3212F"/>
    <w:rPr>
      <w:spacing w:val="10"/>
      <w:kern w:val="2"/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9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3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0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110" Type="http://schemas.microsoft.com/office/2007/relationships/stylesWithEffects" Target="stylesWithEffects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lgcheng\&#26700;&#38754;\work\work060404--0604027\&#25805;&#20316;&#25163;&#20876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36E80B-697E-4E48-A3B8-CB00BC3A3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操作手册模板.dot</Template>
  <TotalTime>9346</TotalTime>
  <Pages>4</Pages>
  <Words>76</Words>
  <Characters>437</Characters>
  <Application>Microsoft Office Word</Application>
  <DocSecurity>0</DocSecurity>
  <Lines>3</Lines>
  <Paragraphs>1</Paragraphs>
  <ScaleCrop>false</ScaleCrop>
  <Manager>Roger Gong</Manager>
  <Company>Amarsoft</Company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AmarCredit</dc:subject>
  <dc:creator>admin</dc:creator>
  <cp:keywords/>
  <dc:description/>
  <cp:lastModifiedBy>SkyUser</cp:lastModifiedBy>
  <cp:revision>1224</cp:revision>
  <cp:lastPrinted>2008-07-01T07:01:00Z</cp:lastPrinted>
  <dcterms:created xsi:type="dcterms:W3CDTF">2018-05-11T00:41:00Z</dcterms:created>
  <dcterms:modified xsi:type="dcterms:W3CDTF">2018-09-21T03:17:00Z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2052-10.1.0.7401</vt:lpwstr>
  </property>
</Properties>
</file>